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36B0" w:rsidRPr="00F45412" w:rsidRDefault="002A4798" w:rsidP="009D53B2">
      <w:pPr>
        <w:pStyle w:val="10"/>
        <w:rPr>
          <w:rFonts w:hint="eastAsia"/>
        </w:rPr>
      </w:pPr>
      <w:bookmarkStart w:id="0" w:name="_Toc334784245"/>
      <w:bookmarkStart w:id="1" w:name="_Toc337483800"/>
      <w:r w:rsidRPr="00F45412">
        <w:rPr>
          <w:rFonts w:hint="eastAsia"/>
        </w:rPr>
        <w:t>第</w:t>
      </w:r>
      <w:r w:rsidRPr="00F45412">
        <w:rPr>
          <w:rFonts w:hint="eastAsia"/>
        </w:rPr>
        <w:t>1</w:t>
      </w:r>
      <w:r w:rsidR="00262C1C" w:rsidRPr="00F45412">
        <w:rPr>
          <w:rFonts w:hint="eastAsia"/>
          <w:lang w:eastAsia="zh-CN"/>
        </w:rPr>
        <w:t>2</w:t>
      </w:r>
      <w:r w:rsidRPr="00F45412">
        <w:rPr>
          <w:rFonts w:hint="eastAsia"/>
        </w:rPr>
        <w:t>章</w:t>
      </w:r>
      <w:r w:rsidRPr="00F45412">
        <w:rPr>
          <w:rFonts w:hint="eastAsia"/>
        </w:rPr>
        <w:t xml:space="preserve"> Angry Panda</w:t>
      </w:r>
      <w:r w:rsidRPr="00F45412">
        <w:rPr>
          <w:rFonts w:hint="eastAsia"/>
        </w:rPr>
        <w:t>游戏主场景</w:t>
      </w:r>
      <w:r w:rsidR="00747AD5" w:rsidRPr="00F45412">
        <w:rPr>
          <w:rFonts w:hint="eastAsia"/>
        </w:rPr>
        <w:t>的</w:t>
      </w:r>
      <w:r w:rsidRPr="00F45412">
        <w:rPr>
          <w:rFonts w:hint="eastAsia"/>
        </w:rPr>
        <w:t>实现</w:t>
      </w:r>
      <w:bookmarkEnd w:id="0"/>
      <w:bookmarkEnd w:id="1"/>
    </w:p>
    <w:p w:rsidR="002D5753" w:rsidRPr="00F45412" w:rsidRDefault="00634ABE" w:rsidP="009D4916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第</w:t>
      </w:r>
      <w:r w:rsidR="009F7736" w:rsidRPr="00F45412">
        <w:rPr>
          <w:rFonts w:hint="eastAsia"/>
          <w:kern w:val="0"/>
        </w:rPr>
        <w:t>11</w:t>
      </w:r>
      <w:r w:rsidRPr="00F45412">
        <w:rPr>
          <w:rFonts w:hint="eastAsia"/>
          <w:kern w:val="0"/>
        </w:rPr>
        <w:t>章我们共同了解了</w:t>
      </w:r>
      <w:r w:rsidR="00D03E1C" w:rsidRPr="00F45412">
        <w:rPr>
          <w:rFonts w:hint="eastAsia"/>
          <w:kern w:val="0"/>
        </w:rPr>
        <w:t>示例游戏</w:t>
      </w:r>
      <w:r w:rsidRPr="00F45412">
        <w:rPr>
          <w:rFonts w:hint="eastAsia"/>
          <w:kern w:val="0"/>
        </w:rPr>
        <w:t>Angry Panda</w:t>
      </w:r>
      <w:r w:rsidRPr="00F45412">
        <w:rPr>
          <w:rFonts w:hint="eastAsia"/>
          <w:kern w:val="0"/>
        </w:rPr>
        <w:t>的设计和框架构建，并依次实现了游戏中的数据管理和常量定义、音效管理、游戏的开始界面、游戏介绍界面、关卡选择界面、游戏的关卡结果显示界面、用于创建定制动画的类。</w:t>
      </w:r>
    </w:p>
    <w:p w:rsidR="00634ABE" w:rsidRPr="00F45412" w:rsidRDefault="004C0F9B" w:rsidP="006A730C">
      <w:pPr>
        <w:rPr>
          <w:kern w:val="0"/>
        </w:rPr>
      </w:pPr>
      <w:r w:rsidRPr="00F45412">
        <w:rPr>
          <w:rFonts w:hint="eastAsia"/>
          <w:kern w:val="0"/>
        </w:rPr>
        <w:t>本</w:t>
      </w:r>
      <w:r w:rsidR="00634ABE" w:rsidRPr="00F45412">
        <w:rPr>
          <w:rFonts w:hint="eastAsia"/>
          <w:kern w:val="0"/>
        </w:rPr>
        <w:t>章将学习如何使用</w:t>
      </w:r>
      <w:r w:rsidR="00634ABE" w:rsidRPr="00F45412">
        <w:rPr>
          <w:rFonts w:hint="eastAsia"/>
          <w:kern w:val="0"/>
        </w:rPr>
        <w:t>Box2D</w:t>
      </w:r>
      <w:r w:rsidR="00634ABE" w:rsidRPr="00F45412">
        <w:rPr>
          <w:rFonts w:hint="eastAsia"/>
          <w:kern w:val="0"/>
        </w:rPr>
        <w:t>物理引擎创建游戏中的各类物体</w:t>
      </w:r>
      <w:r w:rsidRPr="00F45412">
        <w:rPr>
          <w:rFonts w:hint="eastAsia"/>
          <w:kern w:val="0"/>
        </w:rPr>
        <w:t>、</w:t>
      </w:r>
      <w:r w:rsidR="00634ABE" w:rsidRPr="00F45412">
        <w:rPr>
          <w:rFonts w:hint="eastAsia"/>
          <w:kern w:val="0"/>
        </w:rPr>
        <w:t>构建游戏的主场景</w:t>
      </w:r>
      <w:r w:rsidRPr="00F45412">
        <w:rPr>
          <w:rFonts w:hint="eastAsia"/>
          <w:kern w:val="0"/>
        </w:rPr>
        <w:t>、</w:t>
      </w:r>
      <w:r w:rsidR="00634ABE" w:rsidRPr="00F45412">
        <w:rPr>
          <w:rFonts w:hint="eastAsia"/>
          <w:kern w:val="0"/>
        </w:rPr>
        <w:t>实现游戏的逻辑机制，并使</w:t>
      </w:r>
      <w:r w:rsidR="00634ABE" w:rsidRPr="00F45412">
        <w:rPr>
          <w:rFonts w:hint="eastAsia"/>
        </w:rPr>
        <w:t>用碰撞检测机制来完成最终的互动。</w:t>
      </w:r>
      <w:r w:rsidR="00957F3F" w:rsidRPr="00F45412">
        <w:rPr>
          <w:rFonts w:hint="eastAsia"/>
        </w:rPr>
        <w:t>限于篇幅，文中不会列出所有的源代码，请读者参考示例项目中的完整源代码。</w:t>
      </w:r>
    </w:p>
    <w:p w:rsidR="003A5830" w:rsidRPr="00F45412" w:rsidRDefault="00E16843" w:rsidP="00262C1C">
      <w:pPr>
        <w:pStyle w:val="20"/>
        <w:rPr>
          <w:rFonts w:hint="eastAsia"/>
        </w:rPr>
      </w:pPr>
      <w:bookmarkStart w:id="2" w:name="这里120319"/>
      <w:bookmarkStart w:id="3" w:name="_Toc334784246"/>
      <w:bookmarkStart w:id="4" w:name="_Toc337483801"/>
      <w:r w:rsidRPr="00F45412">
        <w:rPr>
          <w:lang w:val="en-US"/>
        </w:rPr>
        <w:t>Box2D</w:t>
      </w:r>
      <w:r w:rsidRPr="00F45412">
        <w:rPr>
          <w:rFonts w:ascii="宋体" w:eastAsia="宋体" w:hAnsi="宋体" w:cs="宋体" w:hint="eastAsia"/>
          <w:lang w:val="en-US"/>
        </w:rPr>
        <w:t>世界</w:t>
      </w:r>
      <w:r w:rsidR="003168ED" w:rsidRPr="00F45412">
        <w:rPr>
          <w:rFonts w:hint="eastAsia"/>
        </w:rPr>
        <w:t>的物体</w:t>
      </w:r>
      <w:bookmarkEnd w:id="3"/>
      <w:bookmarkEnd w:id="4"/>
    </w:p>
    <w:p w:rsidR="004670B8" w:rsidRPr="00F45412" w:rsidRDefault="00BC6D81" w:rsidP="00975E7F">
      <w:pPr>
        <w:rPr>
          <w:rFonts w:hint="eastAsia"/>
        </w:rPr>
      </w:pPr>
      <w:r w:rsidRPr="00F45412">
        <w:rPr>
          <w:rFonts w:hint="eastAsia"/>
        </w:rPr>
        <w:t>考虑到</w:t>
      </w:r>
      <w:r w:rsidR="00D75074" w:rsidRPr="00F45412">
        <w:rPr>
          <w:rFonts w:hint="eastAsia"/>
        </w:rPr>
        <w:t>游戏</w:t>
      </w:r>
      <w:r w:rsidRPr="00F45412">
        <w:rPr>
          <w:rFonts w:hint="eastAsia"/>
        </w:rPr>
        <w:t>的</w:t>
      </w:r>
      <w:r w:rsidR="00D75074" w:rsidRPr="00F45412">
        <w:rPr>
          <w:rFonts w:hint="eastAsia"/>
        </w:rPr>
        <w:t>扩展性，我们不会直接在主场景中添加创建物体的代码，而是定义若干个类专门用于创建场景中的物体。</w:t>
      </w:r>
      <w:r w:rsidR="00FA038A" w:rsidRPr="00F45412">
        <w:rPr>
          <w:rFonts w:hint="eastAsia"/>
        </w:rPr>
        <w:t>此外，为了更好</w:t>
      </w:r>
      <w:r w:rsidR="00CB2B47" w:rsidRPr="00F45412">
        <w:rPr>
          <w:rFonts w:hint="eastAsia"/>
        </w:rPr>
        <w:t>地</w:t>
      </w:r>
      <w:r w:rsidR="00FA038A" w:rsidRPr="00F45412">
        <w:rPr>
          <w:rFonts w:hint="eastAsia"/>
        </w:rPr>
        <w:t>模拟现实中的物理世界，这里将采用</w:t>
      </w:r>
      <w:r w:rsidR="00FA038A" w:rsidRPr="00F45412">
        <w:rPr>
          <w:rFonts w:hint="eastAsia"/>
        </w:rPr>
        <w:t>Box2D</w:t>
      </w:r>
      <w:r w:rsidR="00FA038A" w:rsidRPr="00F45412">
        <w:rPr>
          <w:rFonts w:hint="eastAsia"/>
        </w:rPr>
        <w:t>物理引擎来实现物体的创建和互动。</w:t>
      </w:r>
      <w:r w:rsidR="00911F10" w:rsidRPr="00F45412">
        <w:rPr>
          <w:rFonts w:hint="eastAsia"/>
        </w:rPr>
        <w:t>在这一部分内容中，将创建</w:t>
      </w:r>
      <w:r w:rsidR="00362A33" w:rsidRPr="00F45412">
        <w:rPr>
          <w:rFonts w:hint="eastAsia"/>
        </w:rPr>
        <w:t>以下类：</w:t>
      </w:r>
    </w:p>
    <w:p w:rsidR="004670B8" w:rsidRPr="00F45412" w:rsidRDefault="00911F10" w:rsidP="00420DBB">
      <w:pPr>
        <w:numPr>
          <w:ilvl w:val="0"/>
          <w:numId w:val="50"/>
        </w:numPr>
        <w:ind w:firstLineChars="0"/>
        <w:rPr>
          <w:rFonts w:hint="eastAsia"/>
        </w:rPr>
      </w:pPr>
      <w:r w:rsidRPr="00F45412">
        <w:rPr>
          <w:rFonts w:hint="eastAsia"/>
        </w:rPr>
        <w:t>抽象类</w:t>
      </w:r>
      <w:r w:rsidRPr="00F45412">
        <w:rPr>
          <w:rFonts w:hint="eastAsia"/>
        </w:rPr>
        <w:t>PhysicsNode</w:t>
      </w:r>
    </w:p>
    <w:p w:rsidR="004670B8" w:rsidRPr="00F45412" w:rsidRDefault="00911F10" w:rsidP="00420DBB">
      <w:pPr>
        <w:numPr>
          <w:ilvl w:val="0"/>
          <w:numId w:val="50"/>
        </w:numPr>
        <w:ind w:firstLineChars="0"/>
        <w:rPr>
          <w:rFonts w:hint="eastAsia"/>
        </w:rPr>
      </w:pPr>
      <w:r w:rsidRPr="00F45412">
        <w:rPr>
          <w:rFonts w:hint="eastAsia"/>
        </w:rPr>
        <w:t>Panda</w:t>
      </w:r>
      <w:r w:rsidRPr="00F45412">
        <w:rPr>
          <w:rFonts w:hint="eastAsia"/>
        </w:rPr>
        <w:t>类</w:t>
      </w:r>
      <w:r w:rsidR="00420DBB" w:rsidRPr="00F45412">
        <w:rPr>
          <w:rFonts w:hint="eastAsia"/>
        </w:rPr>
        <w:t>（</w:t>
      </w:r>
      <w:r w:rsidR="004670B8" w:rsidRPr="00F45412">
        <w:rPr>
          <w:rFonts w:hint="eastAsia"/>
        </w:rPr>
        <w:t>熊猫</w:t>
      </w:r>
      <w:r w:rsidR="00420DBB" w:rsidRPr="00F45412">
        <w:rPr>
          <w:rFonts w:hint="eastAsia"/>
        </w:rPr>
        <w:t>）</w:t>
      </w:r>
    </w:p>
    <w:p w:rsidR="004670B8" w:rsidRPr="00F45412" w:rsidRDefault="00911F10" w:rsidP="00B57ED6">
      <w:pPr>
        <w:numPr>
          <w:ilvl w:val="0"/>
          <w:numId w:val="50"/>
        </w:numPr>
        <w:ind w:firstLineChars="0"/>
        <w:rPr>
          <w:rFonts w:hint="eastAsia"/>
        </w:rPr>
      </w:pPr>
      <w:r w:rsidRPr="00F45412">
        <w:rPr>
          <w:rFonts w:hint="eastAsia"/>
        </w:rPr>
        <w:t>Enemy</w:t>
      </w:r>
      <w:r w:rsidRPr="00F45412">
        <w:rPr>
          <w:rFonts w:hint="eastAsia"/>
        </w:rPr>
        <w:t>类</w:t>
      </w:r>
      <w:r w:rsidR="00420DBB" w:rsidRPr="00F45412">
        <w:rPr>
          <w:rFonts w:hint="eastAsia"/>
        </w:rPr>
        <w:t>（</w:t>
      </w:r>
      <w:r w:rsidR="00362A33" w:rsidRPr="00F45412">
        <w:rPr>
          <w:rFonts w:hint="eastAsia"/>
        </w:rPr>
        <w:t>外星怪物</w:t>
      </w:r>
      <w:r w:rsidR="00420DBB" w:rsidRPr="00F45412">
        <w:rPr>
          <w:rFonts w:hint="eastAsia"/>
        </w:rPr>
        <w:t>）</w:t>
      </w:r>
    </w:p>
    <w:p w:rsidR="001E4F68" w:rsidRPr="00F45412" w:rsidRDefault="00AA3A58" w:rsidP="00B57ED6">
      <w:pPr>
        <w:numPr>
          <w:ilvl w:val="0"/>
          <w:numId w:val="50"/>
        </w:numPr>
        <w:ind w:firstLineChars="0"/>
        <w:rPr>
          <w:rFonts w:hint="eastAsia"/>
        </w:rPr>
      </w:pPr>
      <w:r w:rsidRPr="00F45412">
        <w:rPr>
          <w:rFonts w:hint="eastAsia"/>
        </w:rPr>
        <w:t>FirePlatform</w:t>
      </w:r>
      <w:r w:rsidR="001E4F68" w:rsidRPr="00F45412">
        <w:rPr>
          <w:rFonts w:hint="eastAsia"/>
        </w:rPr>
        <w:t>类</w:t>
      </w:r>
      <w:r w:rsidR="00420DBB" w:rsidRPr="00F45412">
        <w:rPr>
          <w:rFonts w:hint="eastAsia"/>
        </w:rPr>
        <w:t>（</w:t>
      </w:r>
      <w:r w:rsidR="001E4F68" w:rsidRPr="00F45412">
        <w:rPr>
          <w:rFonts w:hint="eastAsia"/>
        </w:rPr>
        <w:t>弹弓基座</w:t>
      </w:r>
      <w:r w:rsidR="00420DBB" w:rsidRPr="00F45412">
        <w:rPr>
          <w:rFonts w:hint="eastAsia"/>
        </w:rPr>
        <w:t>）</w:t>
      </w:r>
    </w:p>
    <w:p w:rsidR="004670B8" w:rsidRPr="00F45412" w:rsidRDefault="00911F10" w:rsidP="00B57ED6">
      <w:pPr>
        <w:numPr>
          <w:ilvl w:val="0"/>
          <w:numId w:val="50"/>
        </w:numPr>
        <w:ind w:firstLineChars="0"/>
        <w:rPr>
          <w:rFonts w:hint="eastAsia"/>
        </w:rPr>
      </w:pPr>
      <w:r w:rsidRPr="00F45412">
        <w:rPr>
          <w:rFonts w:hint="eastAsia"/>
        </w:rPr>
        <w:t>GroundPlane</w:t>
      </w:r>
      <w:r w:rsidRPr="00F45412">
        <w:rPr>
          <w:rFonts w:hint="eastAsia"/>
        </w:rPr>
        <w:t>类</w:t>
      </w:r>
      <w:r w:rsidR="00420DBB" w:rsidRPr="00F45412">
        <w:rPr>
          <w:rFonts w:hint="eastAsia"/>
        </w:rPr>
        <w:t>（</w:t>
      </w:r>
      <w:r w:rsidR="004670B8" w:rsidRPr="00F45412">
        <w:rPr>
          <w:rFonts w:hint="eastAsia"/>
        </w:rPr>
        <w:t>地面物体</w:t>
      </w:r>
      <w:r w:rsidR="00420DBB" w:rsidRPr="00F45412">
        <w:rPr>
          <w:rFonts w:hint="eastAsia"/>
        </w:rPr>
        <w:t>）</w:t>
      </w:r>
    </w:p>
    <w:p w:rsidR="004670B8" w:rsidRPr="00F45412" w:rsidRDefault="00911F10" w:rsidP="00B57ED6">
      <w:pPr>
        <w:numPr>
          <w:ilvl w:val="0"/>
          <w:numId w:val="50"/>
        </w:numPr>
        <w:ind w:firstLineChars="0"/>
        <w:rPr>
          <w:rFonts w:hint="eastAsia"/>
        </w:rPr>
      </w:pPr>
      <w:r w:rsidRPr="00F45412">
        <w:rPr>
          <w:rFonts w:hint="eastAsia"/>
        </w:rPr>
        <w:t>StackObject</w:t>
      </w:r>
      <w:r w:rsidRPr="00F45412">
        <w:rPr>
          <w:rFonts w:hint="eastAsia"/>
        </w:rPr>
        <w:t>类</w:t>
      </w:r>
      <w:r w:rsidR="00420DBB" w:rsidRPr="00F45412">
        <w:rPr>
          <w:rFonts w:hint="eastAsia"/>
        </w:rPr>
        <w:t>（</w:t>
      </w:r>
      <w:r w:rsidR="004670B8" w:rsidRPr="00F45412">
        <w:rPr>
          <w:rFonts w:hint="eastAsia"/>
        </w:rPr>
        <w:t>遮挡物</w:t>
      </w:r>
      <w:r w:rsidR="007511EA" w:rsidRPr="00F45412">
        <w:rPr>
          <w:rFonts w:hint="eastAsia"/>
        </w:rPr>
        <w:t>体</w:t>
      </w:r>
      <w:r w:rsidR="00420DBB" w:rsidRPr="00F45412">
        <w:rPr>
          <w:rFonts w:hint="eastAsia"/>
        </w:rPr>
        <w:t>）</w:t>
      </w:r>
    </w:p>
    <w:p w:rsidR="004670B8" w:rsidRPr="00F45412" w:rsidRDefault="00167ED7" w:rsidP="00B57ED6">
      <w:pPr>
        <w:numPr>
          <w:ilvl w:val="0"/>
          <w:numId w:val="50"/>
        </w:numPr>
        <w:ind w:firstLineChars="0"/>
        <w:rPr>
          <w:rFonts w:hint="eastAsia"/>
        </w:rPr>
      </w:pPr>
      <w:r w:rsidRPr="00F45412">
        <w:rPr>
          <w:rFonts w:hint="eastAsia"/>
        </w:rPr>
        <w:t>ShootingTargets</w:t>
      </w:r>
      <w:r w:rsidRPr="00F45412">
        <w:rPr>
          <w:rFonts w:hint="eastAsia"/>
        </w:rPr>
        <w:t>类</w:t>
      </w:r>
      <w:r w:rsidR="00420DBB" w:rsidRPr="00F45412">
        <w:rPr>
          <w:rFonts w:hint="eastAsia"/>
        </w:rPr>
        <w:t>（</w:t>
      </w:r>
      <w:r w:rsidR="004670B8" w:rsidRPr="00F45412">
        <w:rPr>
          <w:rFonts w:hint="eastAsia"/>
        </w:rPr>
        <w:t>攻击</w:t>
      </w:r>
      <w:r w:rsidR="00D7233F" w:rsidRPr="00F45412">
        <w:rPr>
          <w:rFonts w:ascii="宋体" w:hAnsi="宋体" w:cs="宋体" w:hint="eastAsia"/>
        </w:rPr>
        <w:t>的物体</w:t>
      </w:r>
      <w:r w:rsidR="00420DBB" w:rsidRPr="00F45412">
        <w:rPr>
          <w:rFonts w:hint="eastAsia"/>
        </w:rPr>
        <w:t>）</w:t>
      </w:r>
    </w:p>
    <w:p w:rsidR="003168ED" w:rsidRPr="00F45412" w:rsidRDefault="00E31CB9" w:rsidP="00975E7F">
      <w:pPr>
        <w:rPr>
          <w:rFonts w:hint="eastAsia"/>
        </w:rPr>
      </w:pPr>
      <w:r w:rsidRPr="00F45412">
        <w:rPr>
          <w:rFonts w:hint="eastAsia"/>
        </w:rPr>
        <w:t>开发者还可以根据自己的需要创建更多物体类，从而对游戏进行扩展。</w:t>
      </w:r>
    </w:p>
    <w:p w:rsidR="009D2E38" w:rsidRPr="00F45412" w:rsidRDefault="009D2E38" w:rsidP="00262C1C">
      <w:pPr>
        <w:pStyle w:val="3"/>
        <w:rPr>
          <w:rFonts w:hint="eastAsia"/>
        </w:rPr>
      </w:pPr>
      <w:bookmarkStart w:id="5" w:name="_Toc334784247"/>
      <w:bookmarkStart w:id="6" w:name="_Toc337483802"/>
      <w:r w:rsidRPr="00F45412">
        <w:rPr>
          <w:rFonts w:hint="eastAsia"/>
        </w:rPr>
        <w:t>创建</w:t>
      </w:r>
      <w:bookmarkEnd w:id="5"/>
      <w:r w:rsidR="007B1F75" w:rsidRPr="00F45412">
        <w:rPr>
          <w:rFonts w:ascii="宋体" w:eastAsia="宋体" w:hAnsi="宋体" w:cs="宋体" w:hint="eastAsia"/>
        </w:rPr>
        <w:t>抽象物体类</w:t>
      </w:r>
      <w:bookmarkEnd w:id="6"/>
    </w:p>
    <w:p w:rsidR="009D2E38" w:rsidRPr="00F45412" w:rsidRDefault="009D2E38" w:rsidP="00C84765">
      <w:pPr>
        <w:rPr>
          <w:rFonts w:hint="eastAsia"/>
        </w:rPr>
      </w:pPr>
      <w:r w:rsidRPr="00F45412">
        <w:rPr>
          <w:rFonts w:hint="eastAsia"/>
        </w:rPr>
        <w:t>为了方便创建和管理游戏中的物体，首先创建一个抽象类</w:t>
      </w:r>
      <w:r w:rsidRPr="00F45412">
        <w:rPr>
          <w:rFonts w:hint="eastAsia"/>
        </w:rPr>
        <w:t>PhysicsNode</w:t>
      </w:r>
      <w:r w:rsidRPr="00F45412">
        <w:rPr>
          <w:rFonts w:hint="eastAsia"/>
        </w:rPr>
        <w:t>，该类直接继承自</w:t>
      </w:r>
      <w:r w:rsidRPr="00F45412">
        <w:rPr>
          <w:rFonts w:hint="eastAsia"/>
        </w:rPr>
        <w:t>CCNode</w:t>
      </w:r>
      <w:r w:rsidRPr="00F45412">
        <w:rPr>
          <w:rFonts w:hint="eastAsia"/>
        </w:rPr>
        <w:t>类，</w:t>
      </w:r>
      <w:r w:rsidRPr="00F45412">
        <w:t>是</w:t>
      </w:r>
      <w:r w:rsidRPr="00F45412">
        <w:t>CCNode</w:t>
      </w:r>
      <w:r w:rsidRPr="00F45412">
        <w:t>类和</w:t>
      </w:r>
      <w:r w:rsidRPr="00F45412">
        <w:t>b2Body</w:t>
      </w:r>
      <w:r w:rsidRPr="00F45412">
        <w:t>类的拓展</w:t>
      </w:r>
      <w:r w:rsidR="005B31A6" w:rsidRPr="00F45412">
        <w:rPr>
          <w:rFonts w:hint="eastAsia"/>
        </w:rPr>
        <w:t>。</w:t>
      </w:r>
      <w:r w:rsidRPr="00F45412">
        <w:t>其中的实例方法分别用于使用</w:t>
      </w:r>
      <w:proofErr w:type="gramStart"/>
      <w:r w:rsidRPr="00F45412">
        <w:t>精灵帧来创建</w:t>
      </w:r>
      <w:proofErr w:type="gramEnd"/>
      <w:r w:rsidRPr="00F45412">
        <w:t>物体</w:t>
      </w:r>
      <w:r w:rsidR="005B0AED" w:rsidRPr="00F45412">
        <w:rPr>
          <w:rFonts w:hint="eastAsia"/>
        </w:rPr>
        <w:t>、</w:t>
      </w:r>
      <w:r w:rsidRPr="00F45412">
        <w:t>删除物体</w:t>
      </w:r>
      <w:r w:rsidR="005B0AED" w:rsidRPr="00F45412">
        <w:rPr>
          <w:rFonts w:hint="eastAsia"/>
        </w:rPr>
        <w:t>、</w:t>
      </w:r>
      <w:r w:rsidRPr="00F45412">
        <w:t>删除精灵</w:t>
      </w:r>
      <w:r w:rsidR="005B0AED" w:rsidRPr="00F45412">
        <w:rPr>
          <w:rFonts w:hint="eastAsia"/>
        </w:rPr>
        <w:t>、</w:t>
      </w:r>
      <w:r w:rsidRPr="00F45412">
        <w:t>淡出并消失</w:t>
      </w:r>
      <w:r w:rsidR="005B0AED" w:rsidRPr="00F45412">
        <w:rPr>
          <w:rFonts w:hint="eastAsia"/>
        </w:rPr>
        <w:t>、</w:t>
      </w:r>
      <w:r w:rsidRPr="00F45412">
        <w:t>让物体成为静态</w:t>
      </w:r>
      <w:r w:rsidR="005B0AED" w:rsidRPr="00F45412">
        <w:rPr>
          <w:rFonts w:hint="eastAsia"/>
        </w:rPr>
        <w:t>、</w:t>
      </w:r>
      <w:r w:rsidRPr="00F45412">
        <w:t>删除精灵和物体。</w:t>
      </w:r>
    </w:p>
    <w:p w:rsidR="00220C2C" w:rsidRPr="00F45412" w:rsidRDefault="008452A5" w:rsidP="0083724D">
      <w:pPr>
        <w:rPr>
          <w:rFonts w:hint="eastAsia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Xcode</w:t>
      </w:r>
      <w:r w:rsidRPr="00F45412">
        <w:rPr>
          <w:rFonts w:hint="eastAsia"/>
          <w:kern w:val="0"/>
        </w:rPr>
        <w:t>中右键单击</w:t>
      </w:r>
      <w:r w:rsidRPr="00F45412">
        <w:rPr>
          <w:kern w:val="0"/>
        </w:rPr>
        <w:t>AngryPanda</w:t>
      </w:r>
      <w:r w:rsidRPr="00F45412">
        <w:rPr>
          <w:rFonts w:hint="eastAsia"/>
          <w:kern w:val="0"/>
        </w:rPr>
        <w:t>的项目名称，选择</w:t>
      </w:r>
      <w:r w:rsidRPr="00F45412">
        <w:rPr>
          <w:rFonts w:hint="eastAsia"/>
          <w:kern w:val="0"/>
        </w:rPr>
        <w:t>New File</w:t>
      </w:r>
      <w:r w:rsidRPr="00F45412">
        <w:rPr>
          <w:rFonts w:hint="eastAsia"/>
          <w:kern w:val="0"/>
        </w:rPr>
        <w:t>，然后选择</w:t>
      </w:r>
      <w:r w:rsidRPr="00F45412">
        <w:rPr>
          <w:rFonts w:hint="eastAsia"/>
          <w:kern w:val="0"/>
        </w:rPr>
        <w:t>iOS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Cocoa Touch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Objective-C class</w:t>
      </w:r>
      <w:r w:rsidRPr="00F45412">
        <w:rPr>
          <w:rFonts w:hint="eastAsia"/>
          <w:kern w:val="0"/>
        </w:rPr>
        <w:t>，选择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。选择</w:t>
      </w:r>
      <w:r w:rsidRPr="00F45412">
        <w:rPr>
          <w:rFonts w:hint="eastAsia"/>
          <w:kern w:val="0"/>
        </w:rPr>
        <w:t>Subclass of NSObject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，将文件命名为</w:t>
      </w:r>
      <w:r w:rsidRPr="00F45412">
        <w:rPr>
          <w:rFonts w:hint="eastAsia"/>
          <w:kern w:val="0"/>
        </w:rPr>
        <w:lastRenderedPageBreak/>
        <w:t>PhysicsNode.mm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Create</w:t>
      </w:r>
      <w:r w:rsidRPr="00F45412">
        <w:rPr>
          <w:rFonts w:hint="eastAsia"/>
          <w:kern w:val="0"/>
        </w:rPr>
        <w:t>。</w:t>
      </w:r>
    </w:p>
    <w:p w:rsidR="009D2E38" w:rsidRPr="00F45412" w:rsidRDefault="008452A5" w:rsidP="00FD71EF">
      <w:pPr>
        <w:rPr>
          <w:rFonts w:hint="eastAsia"/>
        </w:rPr>
      </w:pPr>
      <w:r w:rsidRPr="00F45412">
        <w:rPr>
          <w:rFonts w:hint="eastAsia"/>
        </w:rPr>
        <w:t>在</w:t>
      </w:r>
      <w:r w:rsidRPr="00F45412">
        <w:rPr>
          <w:rFonts w:hint="eastAsia"/>
        </w:rPr>
        <w:t>Xcode</w:t>
      </w:r>
      <w:r w:rsidRPr="00F45412">
        <w:rPr>
          <w:rFonts w:hint="eastAsia"/>
        </w:rPr>
        <w:t>中切换到</w:t>
      </w:r>
      <w:r w:rsidRPr="00F45412">
        <w:rPr>
          <w:rFonts w:hint="eastAsia"/>
        </w:rPr>
        <w:t>PhysicsNode.h</w:t>
      </w:r>
      <w:r w:rsidRPr="00F45412">
        <w:rPr>
          <w:rFonts w:hint="eastAsia"/>
        </w:rPr>
        <w:t>，</w:t>
      </w:r>
      <w:r w:rsidR="00D77821" w:rsidRPr="00F45412">
        <w:rPr>
          <w:rFonts w:hint="eastAsia"/>
        </w:rPr>
        <w:t>替换</w:t>
      </w:r>
      <w:r w:rsidRPr="00F45412">
        <w:rPr>
          <w:rFonts w:hint="eastAsia"/>
        </w:rPr>
        <w:t>其中的代码</w:t>
      </w:r>
      <w:r w:rsidR="00C84765" w:rsidRPr="00F45412">
        <w:rPr>
          <w:rFonts w:hint="eastAsia"/>
        </w:rPr>
        <w:t>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C84765" w:rsidRPr="00F45412">
        <w:rPr>
          <w:rFonts w:hint="eastAsia"/>
        </w:rPr>
        <w:t>1</w:t>
      </w:r>
      <w:r w:rsidR="00C84765" w:rsidRPr="00F45412">
        <w:rPr>
          <w:rFonts w:hint="eastAsia"/>
        </w:rPr>
        <w:t>所示。</w:t>
      </w:r>
    </w:p>
    <w:p w:rsidR="008452A5" w:rsidRPr="00F45412" w:rsidRDefault="00FD71EF" w:rsidP="00A84140">
      <w:pPr>
        <w:pStyle w:val="1-1"/>
        <w:ind w:firstLine="360"/>
        <w:rPr>
          <w:rFonts w:hint="eastAsia"/>
        </w:rPr>
      </w:pPr>
      <w:r w:rsidRPr="00F45412">
        <w:rPr>
          <w:rFonts w:hint="eastAsia"/>
        </w:rPr>
        <w:t>PhysicsNode.h文件</w:t>
      </w: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#import &lt;Foundation/Foundation.h&gt;</w:t>
      </w: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#import "cocos2d.h"</w:t>
      </w: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#import "Box2D.h"</w:t>
      </w: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#import "Constants.h"</w:t>
      </w:r>
    </w:p>
    <w:p w:rsidR="008452A5" w:rsidRPr="00F45412" w:rsidRDefault="008452A5" w:rsidP="00155D7A">
      <w:pPr>
        <w:pStyle w:val="af5"/>
        <w:rPr>
          <w:color w:val="auto"/>
        </w:rPr>
      </w:pPr>
    </w:p>
    <w:p w:rsidR="008452A5" w:rsidRPr="00F45412" w:rsidRDefault="008452A5" w:rsidP="00C06194">
      <w:pPr>
        <w:pStyle w:val="af5"/>
        <w:rPr>
          <w:color w:val="auto"/>
        </w:rPr>
      </w:pPr>
      <w:r w:rsidRPr="00F45412">
        <w:rPr>
          <w:color w:val="auto"/>
        </w:rPr>
        <w:t>@interface PhysicsNode : CCNode {</w:t>
      </w:r>
    </w:p>
    <w:p w:rsidR="008452A5" w:rsidRPr="00F45412" w:rsidRDefault="008452A5" w:rsidP="00C06194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8452A5" w:rsidRPr="00F45412" w:rsidRDefault="008452A5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b2Body* body;</w:t>
      </w:r>
    </w:p>
    <w:p w:rsidR="008452A5" w:rsidRPr="00F45412" w:rsidRDefault="008452A5" w:rsidP="00803442">
      <w:pPr>
        <w:pStyle w:val="af5"/>
        <w:rPr>
          <w:color w:val="auto"/>
        </w:rPr>
      </w:pPr>
      <w:r w:rsidRPr="00F45412">
        <w:rPr>
          <w:color w:val="auto"/>
        </w:rPr>
        <w:t xml:space="preserve">  CCSprite* sprite;</w:t>
      </w: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}</w:t>
      </w:r>
    </w:p>
    <w:p w:rsidR="008452A5" w:rsidRPr="00F45412" w:rsidRDefault="008452A5" w:rsidP="00155D7A">
      <w:pPr>
        <w:pStyle w:val="af5"/>
        <w:rPr>
          <w:color w:val="auto"/>
        </w:rPr>
      </w:pP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@property (readonly, nonatomic) b2Body* body;</w:t>
      </w: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@property (readonly, nonatomic)  CCSprite* sprite;</w:t>
      </w:r>
    </w:p>
    <w:p w:rsidR="008452A5" w:rsidRPr="00F45412" w:rsidRDefault="008452A5" w:rsidP="00155D7A">
      <w:pPr>
        <w:pStyle w:val="af5"/>
        <w:rPr>
          <w:color w:val="auto"/>
        </w:rPr>
      </w:pP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-(void) createBodyWithSpriteAndFixture:(b2World*)world bodyDef:(b2BodyDef*)bodyDef fixtureDef:(b2FixtureDef*)fixtureDef spriteName:(NSString*)spriteName;</w:t>
      </w:r>
    </w:p>
    <w:p w:rsidR="008452A5" w:rsidRPr="00F45412" w:rsidRDefault="008452A5" w:rsidP="00155D7A">
      <w:pPr>
        <w:pStyle w:val="af5"/>
        <w:rPr>
          <w:color w:val="auto"/>
        </w:rPr>
      </w:pP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-(void) removeBody;</w:t>
      </w: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-(void) removeSprite; </w:t>
      </w: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-(void) removeSpriteAndBody;</w:t>
      </w: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-(void) fadeThenRemove;</w:t>
      </w:r>
    </w:p>
    <w:p w:rsidR="008452A5" w:rsidRPr="00F45412" w:rsidRDefault="008452A5" w:rsidP="00155D7A">
      <w:pPr>
        <w:pStyle w:val="af5"/>
        <w:rPr>
          <w:color w:val="auto"/>
        </w:rPr>
      </w:pP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-(void) makeBodyStatic;</w:t>
      </w:r>
    </w:p>
    <w:p w:rsidR="008452A5" w:rsidRPr="00F45412" w:rsidRDefault="008452A5" w:rsidP="00155D7A">
      <w:pPr>
        <w:pStyle w:val="af5"/>
        <w:rPr>
          <w:color w:val="auto"/>
        </w:rPr>
      </w:pPr>
      <w:r w:rsidRPr="00F45412">
        <w:rPr>
          <w:color w:val="auto"/>
        </w:rPr>
        <w:t>-(void) makeBodyDynamic;</w:t>
      </w:r>
    </w:p>
    <w:p w:rsidR="008452A5" w:rsidRPr="00F45412" w:rsidRDefault="008452A5" w:rsidP="00155D7A">
      <w:pPr>
        <w:pStyle w:val="af5"/>
        <w:rPr>
          <w:color w:val="auto"/>
        </w:rPr>
      </w:pPr>
    </w:p>
    <w:p w:rsidR="008452A5" w:rsidRPr="00F45412" w:rsidRDefault="008452A5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lastRenderedPageBreak/>
        <w:t>@end</w:t>
      </w:r>
    </w:p>
    <w:p w:rsidR="008452A5" w:rsidRPr="00F45412" w:rsidRDefault="008452A5" w:rsidP="0083724D">
      <w:pPr>
        <w:rPr>
          <w:rFonts w:hint="eastAsia"/>
        </w:rPr>
      </w:pPr>
      <w:r w:rsidRPr="00F45412">
        <w:rPr>
          <w:rFonts w:hint="eastAsia"/>
        </w:rPr>
        <w:t>从上面的代码看到，</w:t>
      </w:r>
      <w:r w:rsidRPr="00F45412">
        <w:rPr>
          <w:rFonts w:hint="eastAsia"/>
        </w:rPr>
        <w:t>PhysicsNode</w:t>
      </w:r>
      <w:r w:rsidRPr="00F45412">
        <w:rPr>
          <w:rFonts w:hint="eastAsia"/>
        </w:rPr>
        <w:t>类继承自</w:t>
      </w:r>
      <w:r w:rsidRPr="00F45412">
        <w:rPr>
          <w:rFonts w:hint="eastAsia"/>
        </w:rPr>
        <w:t>CCNode</w:t>
      </w:r>
      <w:r w:rsidRPr="00F45412">
        <w:rPr>
          <w:rFonts w:hint="eastAsia"/>
        </w:rPr>
        <w:t>，在其变量声明部分声明了两个变量，分别是到</w:t>
      </w:r>
      <w:r w:rsidRPr="00F45412">
        <w:rPr>
          <w:rFonts w:hint="eastAsia"/>
        </w:rPr>
        <w:t>b2Body</w:t>
      </w:r>
      <w:r w:rsidRPr="00F45412">
        <w:rPr>
          <w:rFonts w:hint="eastAsia"/>
        </w:rPr>
        <w:t>物体的引用，</w:t>
      </w:r>
      <w:r w:rsidR="00123D53" w:rsidRPr="00F45412">
        <w:rPr>
          <w:rFonts w:hint="eastAsia"/>
        </w:rPr>
        <w:t>以及</w:t>
      </w:r>
      <w:r w:rsidRPr="00F45412">
        <w:rPr>
          <w:rFonts w:hint="eastAsia"/>
        </w:rPr>
        <w:t>到</w:t>
      </w:r>
      <w:r w:rsidRPr="00F45412">
        <w:rPr>
          <w:rFonts w:hint="eastAsia"/>
        </w:rPr>
        <w:t>CCSprite</w:t>
      </w:r>
      <w:r w:rsidRPr="00F45412">
        <w:rPr>
          <w:rFonts w:hint="eastAsia"/>
        </w:rPr>
        <w:t>精灵的引用。</w:t>
      </w:r>
    </w:p>
    <w:p w:rsidR="005E1D06" w:rsidRPr="00F45412" w:rsidRDefault="005E1D06" w:rsidP="0083724D">
      <w:pPr>
        <w:rPr>
          <w:rFonts w:hint="eastAsia"/>
        </w:rPr>
      </w:pPr>
      <w:r w:rsidRPr="00F45412">
        <w:rPr>
          <w:rFonts w:hint="eastAsia"/>
        </w:rPr>
        <w:t>在属性声明之后声明了若干个实例方法，</w:t>
      </w:r>
      <w:r w:rsidR="00DB26EA" w:rsidRPr="00F45412">
        <w:rPr>
          <w:rFonts w:hint="eastAsia"/>
        </w:rPr>
        <w:t>打开示例项目，并将</w:t>
      </w:r>
      <w:r w:rsidR="00EE2402" w:rsidRPr="00F45412">
        <w:rPr>
          <w:rFonts w:hint="eastAsia"/>
        </w:rPr>
        <w:t>项目中</w:t>
      </w:r>
      <w:r w:rsidR="00DB26EA" w:rsidRPr="00F45412">
        <w:rPr>
          <w:rFonts w:hint="eastAsia"/>
        </w:rPr>
        <w:t>PhysicsNode.mm</w:t>
      </w:r>
      <w:r w:rsidR="00DB26EA" w:rsidRPr="00F45412">
        <w:rPr>
          <w:rFonts w:ascii="宋体" w:hAnsi="宋体" w:cs="宋体" w:hint="eastAsia"/>
        </w:rPr>
        <w:t>中的代码</w:t>
      </w:r>
      <w:r w:rsidR="006D1130" w:rsidRPr="00F45412">
        <w:rPr>
          <w:rFonts w:ascii="宋体" w:hAnsi="宋体" w:cs="宋体" w:hint="eastAsia"/>
        </w:rPr>
        <w:t>复制</w:t>
      </w:r>
      <w:r w:rsidR="00DB26EA" w:rsidRPr="00F45412">
        <w:rPr>
          <w:rFonts w:ascii="宋体" w:hAnsi="宋体" w:cs="宋体" w:hint="eastAsia"/>
        </w:rPr>
        <w:t>到所创建的项目文件中。接下来</w:t>
      </w:r>
      <w:r w:rsidRPr="00F45412">
        <w:rPr>
          <w:rFonts w:hint="eastAsia"/>
        </w:rPr>
        <w:t>将对其中的重要</w:t>
      </w:r>
      <w:r w:rsidR="00EF6D9D" w:rsidRPr="00F45412">
        <w:rPr>
          <w:rFonts w:hint="eastAsia"/>
        </w:rPr>
        <w:t>方法</w:t>
      </w:r>
      <w:r w:rsidRPr="00F45412">
        <w:rPr>
          <w:rFonts w:hint="eastAsia"/>
        </w:rPr>
        <w:t>加以解释。</w:t>
      </w:r>
    </w:p>
    <w:p w:rsidR="005C3895" w:rsidRPr="00F45412" w:rsidRDefault="005E1D06" w:rsidP="00420DBB">
      <w:pPr>
        <w:pStyle w:val="4"/>
        <w:rPr>
          <w:rFonts w:hint="eastAsia"/>
        </w:rPr>
      </w:pPr>
      <w:r w:rsidRPr="00F45412">
        <w:t>createBodyWithSpriteAndFixture</w:t>
      </w:r>
      <w:r w:rsidR="004D7E55" w:rsidRPr="00F45412">
        <w:rPr>
          <w:rFonts w:hint="eastAsia"/>
          <w:lang w:eastAsia="zh-CN"/>
        </w:rPr>
        <w:t>方法</w:t>
      </w:r>
    </w:p>
    <w:p w:rsidR="005E1D06" w:rsidRPr="00F45412" w:rsidRDefault="005C3895" w:rsidP="006844BE">
      <w:pPr>
        <w:rPr>
          <w:rFonts w:hint="eastAsia"/>
        </w:rPr>
      </w:pPr>
      <w:r w:rsidRPr="00F45412">
        <w:rPr>
          <w:rFonts w:hint="eastAsia"/>
        </w:rPr>
        <w:t>该</w:t>
      </w:r>
      <w:r w:rsidR="005E1D06" w:rsidRPr="00F45412">
        <w:rPr>
          <w:rFonts w:hint="eastAsia"/>
        </w:rPr>
        <w:t>方法是</w:t>
      </w:r>
      <w:r w:rsidR="005E1D06" w:rsidRPr="00F45412">
        <w:rPr>
          <w:rFonts w:hint="eastAsia"/>
        </w:rPr>
        <w:t>PhysicsNode</w:t>
      </w:r>
      <w:r w:rsidR="005E1D06" w:rsidRPr="00F45412">
        <w:rPr>
          <w:rFonts w:hint="eastAsia"/>
        </w:rPr>
        <w:t>类最重要的方法，</w:t>
      </w:r>
      <w:r w:rsidRPr="00F45412">
        <w:rPr>
          <w:rFonts w:hint="eastAsia"/>
        </w:rPr>
        <w:t>作用是使用精灵</w:t>
      </w:r>
      <w:proofErr w:type="gramStart"/>
      <w:r w:rsidRPr="00F45412">
        <w:rPr>
          <w:rFonts w:hint="eastAsia"/>
        </w:rPr>
        <w:t>帧</w:t>
      </w:r>
      <w:proofErr w:type="gramEnd"/>
      <w:r w:rsidRPr="00F45412">
        <w:rPr>
          <w:rFonts w:hint="eastAsia"/>
        </w:rPr>
        <w:t>图片来创建物体，</w:t>
      </w:r>
      <w:r w:rsidR="005E1D06" w:rsidRPr="00F45412">
        <w:rPr>
          <w:rFonts w:hint="eastAsia"/>
        </w:rPr>
        <w:t>其实现代码如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6844BE" w:rsidRPr="00F45412">
        <w:rPr>
          <w:rFonts w:hint="eastAsia"/>
        </w:rPr>
        <w:t>2</w:t>
      </w:r>
      <w:r w:rsidR="006844BE" w:rsidRPr="00F45412">
        <w:rPr>
          <w:rFonts w:hint="eastAsia"/>
        </w:rPr>
        <w:t>所示。</w:t>
      </w:r>
    </w:p>
    <w:p w:rsidR="006844BE" w:rsidRPr="00F45412" w:rsidRDefault="006844BE" w:rsidP="00A84140">
      <w:pPr>
        <w:pStyle w:val="1-1"/>
        <w:ind w:firstLine="360"/>
        <w:rPr>
          <w:rFonts w:hint="eastAsia"/>
        </w:rPr>
      </w:pPr>
      <w:r w:rsidRPr="00F45412">
        <w:t>createBodyWithSpriteAndFixture</w:t>
      </w:r>
      <w:r w:rsidRPr="00F45412">
        <w:rPr>
          <w:rFonts w:hint="eastAsia"/>
        </w:rPr>
        <w:t>方法的实现</w:t>
      </w:r>
    </w:p>
    <w:p w:rsidR="00EB128D" w:rsidRPr="00F45412" w:rsidRDefault="00EB128D" w:rsidP="00155D7A">
      <w:pPr>
        <w:pStyle w:val="af5"/>
        <w:rPr>
          <w:color w:val="auto"/>
        </w:rPr>
      </w:pPr>
      <w:r w:rsidRPr="00F45412">
        <w:rPr>
          <w:color w:val="auto"/>
        </w:rPr>
        <w:t>-(void) createBodyWithSpriteAndFixture:(b2World*)world bodyDef:(b2BodyDef*)bodyDef fixtureDef:(b2FixtureDef*)fixtureDef spriteName:(NSString*)spriteName {</w:t>
      </w:r>
    </w:p>
    <w:p w:rsidR="00EB128D" w:rsidRPr="00F45412" w:rsidRDefault="00EB128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[self removeBody]; //if remove the body if it already exists</w:t>
      </w:r>
    </w:p>
    <w:p w:rsidR="00EB128D" w:rsidRPr="00F45412" w:rsidRDefault="00EB128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[self removeSprite]; //if remove the sprite if it already exists</w:t>
      </w:r>
    </w:p>
    <w:p w:rsidR="00EB128D" w:rsidRPr="00F45412" w:rsidRDefault="00EB128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sprite = [CCSprite spriteWithFile:spriteName];</w:t>
      </w:r>
    </w:p>
    <w:p w:rsidR="00EB128D" w:rsidRPr="00F45412" w:rsidRDefault="00EB128D" w:rsidP="00C06194">
      <w:pPr>
        <w:pStyle w:val="af5"/>
        <w:rPr>
          <w:color w:val="auto"/>
        </w:rPr>
      </w:pPr>
      <w:r w:rsidRPr="00F45412">
        <w:rPr>
          <w:color w:val="auto"/>
        </w:rPr>
        <w:t xml:space="preserve">  [self addChild:sprite];</w:t>
      </w:r>
    </w:p>
    <w:p w:rsidR="00EB128D" w:rsidRPr="00F45412" w:rsidRDefault="00EB128D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body = world-&gt;CreateBody(bodyDef);</w:t>
      </w:r>
    </w:p>
    <w:p w:rsidR="00EB128D" w:rsidRPr="00F45412" w:rsidRDefault="00EB128D" w:rsidP="00803442">
      <w:pPr>
        <w:pStyle w:val="af5"/>
        <w:rPr>
          <w:color w:val="auto"/>
        </w:rPr>
      </w:pPr>
      <w:r w:rsidRPr="00F45412">
        <w:rPr>
          <w:color w:val="auto"/>
        </w:rPr>
        <w:t xml:space="preserve">  body-&gt;SetUserData(self);</w:t>
      </w:r>
    </w:p>
    <w:p w:rsidR="00EB128D" w:rsidRPr="00F45412" w:rsidRDefault="00EB128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if ( fixtureDef != NULL) </w:t>
      </w:r>
    </w:p>
    <w:p w:rsidR="00EB128D" w:rsidRPr="00F45412" w:rsidRDefault="00EB128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{ </w:t>
      </w:r>
    </w:p>
    <w:p w:rsidR="00EB128D" w:rsidRPr="00F45412" w:rsidRDefault="00EB128D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  body-&gt;CreateFixture(fixtureDef);</w:t>
      </w:r>
    </w:p>
    <w:p w:rsidR="00EB128D" w:rsidRPr="00F45412" w:rsidRDefault="00EB128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}</w:t>
      </w:r>
    </w:p>
    <w:p w:rsidR="005E1D06" w:rsidRPr="00F45412" w:rsidRDefault="00EB128D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EB128D" w:rsidRPr="00F45412" w:rsidRDefault="00EB128D" w:rsidP="00EB128D">
      <w:pPr>
        <w:rPr>
          <w:rFonts w:ascii="宋体" w:hAnsi="宋体" w:cs="宋体" w:hint="eastAsia"/>
        </w:rPr>
      </w:pPr>
      <w:r w:rsidRPr="00F45412">
        <w:rPr>
          <w:rFonts w:ascii="宋体" w:hAnsi="宋体" w:cs="宋体" w:hint="eastAsia"/>
        </w:rPr>
        <w:t>在了解这段代码的作用之前，</w:t>
      </w:r>
      <w:r w:rsidR="00E721A6" w:rsidRPr="00F45412">
        <w:rPr>
          <w:rFonts w:ascii="宋体" w:hAnsi="宋体" w:cs="宋体" w:hint="eastAsia"/>
        </w:rPr>
        <w:t>先</w:t>
      </w:r>
      <w:r w:rsidRPr="00F45412">
        <w:rPr>
          <w:rFonts w:ascii="宋体" w:hAnsi="宋体" w:cs="宋体" w:hint="eastAsia"/>
        </w:rPr>
        <w:t>回顾Box2D世界中创建物体</w:t>
      </w:r>
      <w:r w:rsidR="00D56A12" w:rsidRPr="00F45412">
        <w:rPr>
          <w:rFonts w:ascii="宋体" w:hAnsi="宋体" w:cs="宋体" w:hint="eastAsia"/>
        </w:rPr>
        <w:t>的步骤</w:t>
      </w:r>
      <w:r w:rsidRPr="00F45412">
        <w:rPr>
          <w:rFonts w:ascii="宋体" w:hAnsi="宋体" w:cs="宋体" w:hint="eastAsia"/>
        </w:rPr>
        <w:t>：</w:t>
      </w:r>
    </w:p>
    <w:p w:rsidR="00D56A12" w:rsidRPr="00F45412" w:rsidRDefault="00D56A12" w:rsidP="005244D6">
      <w:pPr>
        <w:numPr>
          <w:ilvl w:val="0"/>
          <w:numId w:val="11"/>
        </w:numPr>
        <w:ind w:firstLine="420"/>
        <w:rPr>
          <w:rFonts w:hint="eastAsia"/>
          <w:kern w:val="0"/>
        </w:rPr>
      </w:pPr>
      <w:r w:rsidRPr="00F45412">
        <w:rPr>
          <w:rFonts w:hint="eastAsia"/>
          <w:kern w:val="0"/>
        </w:rPr>
        <w:t>创建一个物体定义，并使用物体定义来指定物体的初始属性，比如位置和速度等。</w:t>
      </w:r>
    </w:p>
    <w:p w:rsidR="00D56A12" w:rsidRPr="00F45412" w:rsidRDefault="00D56A12" w:rsidP="005244D6">
      <w:pPr>
        <w:numPr>
          <w:ilvl w:val="0"/>
          <w:numId w:val="11"/>
        </w:numPr>
        <w:ind w:firstLine="420"/>
        <w:rPr>
          <w:rFonts w:hint="eastAsia"/>
          <w:kern w:val="0"/>
        </w:rPr>
      </w:pPr>
      <w:r w:rsidRPr="00F45412">
        <w:rPr>
          <w:rFonts w:hint="eastAsia"/>
          <w:kern w:val="0"/>
        </w:rPr>
        <w:t>使用世界对象的物体工厂来创建物体。</w:t>
      </w:r>
    </w:p>
    <w:p w:rsidR="00D56A12" w:rsidRPr="00F45412" w:rsidRDefault="00D56A12" w:rsidP="005244D6">
      <w:pPr>
        <w:numPr>
          <w:ilvl w:val="0"/>
          <w:numId w:val="11"/>
        </w:numPr>
        <w:ind w:firstLine="420"/>
        <w:rPr>
          <w:rFonts w:hint="eastAsia"/>
          <w:kern w:val="0"/>
        </w:rPr>
      </w:pPr>
      <w:r w:rsidRPr="00F45412">
        <w:rPr>
          <w:rFonts w:hint="eastAsia"/>
          <w:kern w:val="0"/>
        </w:rPr>
        <w:t>为物体定义一个形状（</w:t>
      </w:r>
      <w:r w:rsidRPr="00F45412">
        <w:rPr>
          <w:rFonts w:hint="eastAsia"/>
          <w:kern w:val="0"/>
        </w:rPr>
        <w:t>shape</w:t>
      </w:r>
      <w:r w:rsidRPr="00F45412">
        <w:rPr>
          <w:rFonts w:hint="eastAsia"/>
          <w:kern w:val="0"/>
        </w:rPr>
        <w:t>），代表要模拟的物体的几何形状。</w:t>
      </w:r>
    </w:p>
    <w:p w:rsidR="00D56A12" w:rsidRPr="00F45412" w:rsidRDefault="00D56A12" w:rsidP="005244D6">
      <w:pPr>
        <w:numPr>
          <w:ilvl w:val="0"/>
          <w:numId w:val="11"/>
        </w:numPr>
        <w:ind w:firstLine="420"/>
        <w:rPr>
          <w:rFonts w:hint="eastAsia"/>
          <w:kern w:val="0"/>
        </w:rPr>
      </w:pPr>
      <w:r w:rsidRPr="00F45412">
        <w:rPr>
          <w:rFonts w:hint="eastAsia"/>
          <w:kern w:val="0"/>
        </w:rPr>
        <w:t>创建一个夹具定义，并将夹具定义的形状设置为刚刚所定义的形状，同时还可以在</w:t>
      </w:r>
      <w:r w:rsidRPr="00F45412">
        <w:rPr>
          <w:rFonts w:hint="eastAsia"/>
          <w:kern w:val="0"/>
        </w:rPr>
        <w:lastRenderedPageBreak/>
        <w:t>这里设置一些其他的属性，比如密度和表面摩擦力等。对于地面物体来说，这一步通常可以省略。</w:t>
      </w:r>
    </w:p>
    <w:p w:rsidR="00D56A12" w:rsidRPr="00F45412" w:rsidRDefault="00D56A12" w:rsidP="005244D6">
      <w:pPr>
        <w:numPr>
          <w:ilvl w:val="0"/>
          <w:numId w:val="11"/>
        </w:numPr>
        <w:ind w:firstLine="420"/>
        <w:rPr>
          <w:rFonts w:hint="eastAsia"/>
          <w:kern w:val="0"/>
        </w:rPr>
      </w:pPr>
      <w:r w:rsidRPr="00F45412">
        <w:rPr>
          <w:rFonts w:hint="eastAsia"/>
          <w:kern w:val="0"/>
        </w:rPr>
        <w:t>使用物体的夹具工厂来创建夹具，必要时还可以保存到该夹具的引用，以便后续使用。由于后面不需要引用地面夹具，因此这里就没有创建相关的引用。</w:t>
      </w:r>
    </w:p>
    <w:p w:rsidR="00D56A12" w:rsidRPr="00F45412" w:rsidRDefault="00D56A12" w:rsidP="002050E4">
      <w:pPr>
        <w:pBdr>
          <w:top w:val="single" w:sz="4" w:space="1" w:color="auto"/>
          <w:bottom w:val="single" w:sz="4" w:space="1" w:color="auto"/>
        </w:pBdr>
        <w:ind w:firstLineChars="0" w:firstLine="0"/>
        <w:rPr>
          <w:rFonts w:ascii="楷体_GB2312" w:eastAsia="楷体_GB2312" w:hint="eastAsia"/>
          <w:kern w:val="0"/>
        </w:rPr>
      </w:pPr>
      <w:r w:rsidRPr="00F45412">
        <w:rPr>
          <w:rFonts w:ascii="楷体_GB2312" w:eastAsia="楷体_GB2312" w:hint="eastAsia"/>
          <w:kern w:val="0"/>
        </w:rPr>
        <w:t>注意 可以给单个物体添加多个夹具，如地面物体。当创建复杂对象的时候，这一点会很有用。</w:t>
      </w:r>
    </w:p>
    <w:p w:rsidR="00D56A12" w:rsidRPr="00F45412" w:rsidRDefault="002050E4" w:rsidP="0083724D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如</w:t>
      </w:r>
      <w:r w:rsidR="00A84140" w:rsidRPr="00F45412">
        <w:rPr>
          <w:rFonts w:hint="eastAsia"/>
          <w:kern w:val="0"/>
        </w:rPr>
        <w:t>代码清单</w:t>
      </w:r>
      <w:r w:rsidR="00A84140" w:rsidRPr="00F45412">
        <w:rPr>
          <w:rFonts w:hint="eastAsia"/>
          <w:kern w:val="0"/>
        </w:rPr>
        <w:t>12-</w:t>
      </w:r>
      <w:r w:rsidRPr="00F45412">
        <w:rPr>
          <w:rFonts w:hint="eastAsia"/>
          <w:kern w:val="0"/>
        </w:rPr>
        <w:t>2</w:t>
      </w:r>
      <w:r w:rsidRPr="00F45412">
        <w:rPr>
          <w:rFonts w:hint="eastAsia"/>
          <w:kern w:val="0"/>
        </w:rPr>
        <w:t>所示</w:t>
      </w:r>
      <w:r w:rsidR="00D56A12" w:rsidRPr="00F45412">
        <w:rPr>
          <w:rFonts w:hint="eastAsia"/>
          <w:kern w:val="0"/>
        </w:rPr>
        <w:t>，</w:t>
      </w:r>
      <w:r w:rsidR="00A065CC" w:rsidRPr="00F45412">
        <w:rPr>
          <w:rFonts w:hint="eastAsia"/>
          <w:kern w:val="0"/>
        </w:rPr>
        <w:t>首先调用</w:t>
      </w:r>
      <w:r w:rsidR="00A065CC" w:rsidRPr="00F45412">
        <w:rPr>
          <w:rFonts w:hint="eastAsia"/>
          <w:kern w:val="0"/>
        </w:rPr>
        <w:t>removeBody</w:t>
      </w:r>
      <w:r w:rsidR="00A065CC" w:rsidRPr="00F45412">
        <w:rPr>
          <w:rFonts w:hint="eastAsia"/>
          <w:kern w:val="0"/>
        </w:rPr>
        <w:t>方法和</w:t>
      </w:r>
      <w:r w:rsidR="00A065CC" w:rsidRPr="00F45412">
        <w:rPr>
          <w:rFonts w:hint="eastAsia"/>
          <w:kern w:val="0"/>
        </w:rPr>
        <w:t>removeSprite</w:t>
      </w:r>
      <w:r w:rsidR="00A065CC" w:rsidRPr="00F45412">
        <w:rPr>
          <w:rFonts w:hint="eastAsia"/>
          <w:kern w:val="0"/>
        </w:rPr>
        <w:t>方法清除已有的物体和精灵。然后根据所传入的</w:t>
      </w:r>
      <w:r w:rsidR="00A065CC" w:rsidRPr="00F45412">
        <w:rPr>
          <w:rFonts w:hint="eastAsia"/>
          <w:kern w:val="0"/>
        </w:rPr>
        <w:t>spriteName</w:t>
      </w:r>
      <w:r w:rsidR="00A065CC" w:rsidRPr="00F45412">
        <w:rPr>
          <w:rFonts w:hint="eastAsia"/>
          <w:kern w:val="0"/>
        </w:rPr>
        <w:t>参数创建一个精灵，并添加为当前层的子节点。接下来根据传入的</w:t>
      </w:r>
      <w:r w:rsidR="00A065CC" w:rsidRPr="00F45412">
        <w:rPr>
          <w:rFonts w:hint="eastAsia"/>
          <w:kern w:val="0"/>
        </w:rPr>
        <w:t>bodyDef</w:t>
      </w:r>
      <w:r w:rsidR="00A065CC" w:rsidRPr="00F45412">
        <w:rPr>
          <w:rFonts w:hint="eastAsia"/>
          <w:kern w:val="0"/>
        </w:rPr>
        <w:t>物体定义，使用世界对象的物体工厂创建物体。然后使用</w:t>
      </w:r>
      <w:r w:rsidR="00A065CC" w:rsidRPr="00F45412">
        <w:rPr>
          <w:rFonts w:hint="eastAsia"/>
          <w:kern w:val="0"/>
        </w:rPr>
        <w:t>SetUserData</w:t>
      </w:r>
      <w:r w:rsidR="00A065CC" w:rsidRPr="00F45412">
        <w:rPr>
          <w:rFonts w:hint="eastAsia"/>
          <w:kern w:val="0"/>
        </w:rPr>
        <w:t>设置物体所对应的用户自定义数据为自身。此时，如果所传入的</w:t>
      </w:r>
      <w:r w:rsidR="00A065CC" w:rsidRPr="00F45412">
        <w:rPr>
          <w:rFonts w:hint="eastAsia"/>
          <w:kern w:val="0"/>
        </w:rPr>
        <w:t>fixtureDef</w:t>
      </w:r>
      <w:r w:rsidR="00A065CC" w:rsidRPr="00F45412">
        <w:rPr>
          <w:rFonts w:hint="eastAsia"/>
          <w:kern w:val="0"/>
        </w:rPr>
        <w:t>夹具定义不是</w:t>
      </w:r>
      <w:r w:rsidR="00A065CC" w:rsidRPr="00F45412">
        <w:rPr>
          <w:rFonts w:hint="eastAsia"/>
          <w:kern w:val="0"/>
        </w:rPr>
        <w:t>NULL</w:t>
      </w:r>
      <w:r w:rsidR="00A065CC" w:rsidRPr="00F45412">
        <w:rPr>
          <w:rFonts w:hint="eastAsia"/>
          <w:kern w:val="0"/>
        </w:rPr>
        <w:t>，则使用物体的夹具工厂创建夹具。</w:t>
      </w:r>
    </w:p>
    <w:p w:rsidR="00A03366" w:rsidRPr="00F45412" w:rsidRDefault="00A03366" w:rsidP="0083724D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接下来的几个方法都相对比较简单</w:t>
      </w:r>
      <w:r w:rsidR="005C3895" w:rsidRPr="00F45412">
        <w:rPr>
          <w:rFonts w:hint="eastAsia"/>
          <w:kern w:val="0"/>
        </w:rPr>
        <w:t>，它们的作用及作用方法如下所示</w:t>
      </w:r>
      <w:r w:rsidRPr="00F45412">
        <w:rPr>
          <w:rFonts w:hint="eastAsia"/>
          <w:kern w:val="0"/>
        </w:rPr>
        <w:t>。</w:t>
      </w:r>
    </w:p>
    <w:p w:rsidR="005C3895" w:rsidRPr="00F45412" w:rsidRDefault="00A03366" w:rsidP="00420DBB">
      <w:pPr>
        <w:pStyle w:val="4"/>
        <w:rPr>
          <w:rFonts w:hint="eastAsia"/>
        </w:rPr>
      </w:pPr>
      <w:r w:rsidRPr="00F45412">
        <w:t>makeBodyStatic</w:t>
      </w:r>
      <w:r w:rsidR="004D7E55" w:rsidRPr="00F45412">
        <w:rPr>
          <w:rFonts w:hint="eastAsia"/>
          <w:lang w:eastAsia="zh-CN"/>
        </w:rPr>
        <w:t>方法</w:t>
      </w:r>
    </w:p>
    <w:p w:rsidR="00A03366" w:rsidRPr="00F45412" w:rsidRDefault="00A03366" w:rsidP="005C3895">
      <w:pPr>
        <w:rPr>
          <w:rFonts w:hint="eastAsia"/>
        </w:rPr>
      </w:pPr>
      <w:r w:rsidRPr="00F45412">
        <w:rPr>
          <w:rFonts w:hint="eastAsia"/>
        </w:rPr>
        <w:t>将物体类型设置为静态物体，相关代码如下：</w:t>
      </w:r>
    </w:p>
    <w:p w:rsidR="00A03366" w:rsidRPr="00F45412" w:rsidRDefault="00A03366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body-&gt;SetType(b2_staticBody);</w:t>
      </w:r>
    </w:p>
    <w:p w:rsidR="005C3895" w:rsidRPr="00F45412" w:rsidRDefault="00350FA9" w:rsidP="00B94514">
      <w:pPr>
        <w:pStyle w:val="4"/>
        <w:rPr>
          <w:rFonts w:hint="eastAsia"/>
        </w:rPr>
      </w:pPr>
      <w:r w:rsidRPr="00F45412">
        <w:t>makeBodyDynamic</w:t>
      </w:r>
      <w:r w:rsidR="004D7E55" w:rsidRPr="00F45412">
        <w:rPr>
          <w:rFonts w:hint="eastAsia"/>
          <w:lang w:eastAsia="zh-CN"/>
        </w:rPr>
        <w:t>方法</w:t>
      </w:r>
    </w:p>
    <w:p w:rsidR="00350FA9" w:rsidRPr="00F45412" w:rsidRDefault="00350FA9" w:rsidP="005C3895">
      <w:pPr>
        <w:rPr>
          <w:rFonts w:hint="eastAsia"/>
        </w:rPr>
      </w:pPr>
      <w:r w:rsidRPr="00F45412">
        <w:rPr>
          <w:rFonts w:hint="eastAsia"/>
        </w:rPr>
        <w:t>将物体类型设置为动态物体，相关代码如下：</w:t>
      </w:r>
    </w:p>
    <w:p w:rsidR="00350FA9" w:rsidRPr="00F45412" w:rsidRDefault="00350FA9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body-&gt;SetType(b2_ dynamicBody);</w:t>
      </w:r>
    </w:p>
    <w:p w:rsidR="005C3895" w:rsidRPr="00F45412" w:rsidRDefault="003453CC" w:rsidP="00987B66">
      <w:pPr>
        <w:pStyle w:val="4"/>
        <w:rPr>
          <w:rFonts w:hint="eastAsia"/>
        </w:rPr>
      </w:pPr>
      <w:r w:rsidRPr="00F45412">
        <w:t>fadeThenRemove</w:t>
      </w:r>
      <w:r w:rsidR="004D7E55" w:rsidRPr="00F45412">
        <w:rPr>
          <w:rFonts w:hint="eastAsia"/>
          <w:lang w:eastAsia="zh-CN"/>
        </w:rPr>
        <w:t>方法</w:t>
      </w:r>
    </w:p>
    <w:p w:rsidR="00A03366" w:rsidRPr="00F45412" w:rsidRDefault="003453CC" w:rsidP="001A7909">
      <w:pPr>
        <w:rPr>
          <w:rFonts w:hint="eastAsia"/>
        </w:rPr>
      </w:pPr>
      <w:r w:rsidRPr="00F45412">
        <w:rPr>
          <w:rFonts w:hint="eastAsia"/>
        </w:rPr>
        <w:t>执行序列动作，</w:t>
      </w:r>
      <w:r w:rsidRPr="00F45412">
        <w:t>让精灵和物体淡出并消失</w:t>
      </w:r>
      <w:r w:rsidRPr="00F45412">
        <w:rPr>
          <w:rFonts w:hint="eastAsia"/>
        </w:rPr>
        <w:t>，其相关代码如下：</w:t>
      </w:r>
    </w:p>
    <w:p w:rsidR="003453CC" w:rsidRPr="00F45412" w:rsidRDefault="003453CC" w:rsidP="00155D7A">
      <w:pPr>
        <w:pStyle w:val="af5"/>
        <w:rPr>
          <w:color w:val="auto"/>
        </w:rPr>
      </w:pPr>
      <w:r w:rsidRPr="00F45412">
        <w:rPr>
          <w:color w:val="auto"/>
        </w:rPr>
        <w:t>CCSequence *seq = [CCSequence actions:</w:t>
      </w:r>
    </w:p>
    <w:p w:rsidR="003453CC" w:rsidRPr="00F45412" w:rsidRDefault="003453C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           [CCFadeTo actionWithDuration:1.0f opacity:0],          </w:t>
      </w:r>
    </w:p>
    <w:p w:rsidR="003453CC" w:rsidRPr="00F45412" w:rsidRDefault="003453C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           [CCCallFunc actionWithTarget:self selector:@selector(removeSpriteAndBody)], nil];</w:t>
      </w:r>
    </w:p>
    <w:p w:rsidR="003453CC" w:rsidRPr="00F45412" w:rsidRDefault="003453CC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[[self sprite] runAction:seq];</w:t>
      </w:r>
    </w:p>
    <w:p w:rsidR="00B441A1" w:rsidRPr="00F45412" w:rsidRDefault="00B441A1" w:rsidP="0083724D">
      <w:r w:rsidRPr="00F45412">
        <w:rPr>
          <w:rFonts w:hAnsi="宋体"/>
        </w:rPr>
        <w:t>在以上代码中，首先定义一个</w:t>
      </w:r>
      <w:r w:rsidRPr="00F45412">
        <w:t>CCSequence</w:t>
      </w:r>
      <w:r w:rsidRPr="00F45412">
        <w:rPr>
          <w:rFonts w:hAnsi="宋体"/>
        </w:rPr>
        <w:t>序列动作，其中第一个动作是在</w:t>
      </w:r>
      <w:r w:rsidRPr="00F45412">
        <w:t>1.0</w:t>
      </w:r>
      <w:r w:rsidRPr="00F45412">
        <w:rPr>
          <w:rFonts w:hAnsi="宋体"/>
        </w:rPr>
        <w:t>秒内让</w:t>
      </w:r>
      <w:r w:rsidRPr="00F45412">
        <w:rPr>
          <w:rFonts w:hAnsi="宋体"/>
        </w:rPr>
        <w:lastRenderedPageBreak/>
        <w:t>物体变得完全透明</w:t>
      </w:r>
      <w:r w:rsidR="00F94F58" w:rsidRPr="00F45412">
        <w:rPr>
          <w:rFonts w:hAnsi="宋体" w:hint="eastAsia"/>
        </w:rPr>
        <w:t>；</w:t>
      </w:r>
      <w:r w:rsidRPr="00F45412">
        <w:rPr>
          <w:rFonts w:hAnsi="宋体"/>
        </w:rPr>
        <w:t>第二个动作是调用</w:t>
      </w:r>
      <w:r w:rsidRPr="00F45412">
        <w:t>removeSpriteAndBody</w:t>
      </w:r>
      <w:r w:rsidRPr="00F45412">
        <w:rPr>
          <w:rFonts w:hAnsi="宋体"/>
        </w:rPr>
        <w:t>方法，</w:t>
      </w:r>
      <w:r w:rsidR="00E07D8D" w:rsidRPr="00F45412">
        <w:rPr>
          <w:rFonts w:hAnsi="宋体"/>
        </w:rPr>
        <w:t>即</w:t>
      </w:r>
      <w:r w:rsidRPr="00F45412">
        <w:rPr>
          <w:rFonts w:hAnsi="宋体"/>
        </w:rPr>
        <w:t>清除当前的精灵和物体</w:t>
      </w:r>
      <w:r w:rsidR="00F94F58" w:rsidRPr="00F45412">
        <w:rPr>
          <w:rFonts w:hAnsi="宋体" w:hint="eastAsia"/>
        </w:rPr>
        <w:t>；</w:t>
      </w:r>
      <w:r w:rsidRPr="00F45412">
        <w:rPr>
          <w:rFonts w:hAnsi="宋体"/>
        </w:rPr>
        <w:t>最后获取</w:t>
      </w:r>
      <w:r w:rsidRPr="00F45412">
        <w:t>PhysicsNode</w:t>
      </w:r>
      <w:r w:rsidRPr="00F45412">
        <w:rPr>
          <w:rFonts w:hAnsi="宋体"/>
        </w:rPr>
        <w:t>的精灵对象，并让其执行该序列动作。</w:t>
      </w:r>
    </w:p>
    <w:p w:rsidR="005C3895" w:rsidRPr="00F45412" w:rsidRDefault="00877419" w:rsidP="00987B66">
      <w:pPr>
        <w:pStyle w:val="4"/>
        <w:rPr>
          <w:rFonts w:hint="eastAsia"/>
        </w:rPr>
      </w:pPr>
      <w:r w:rsidRPr="00F45412">
        <w:t>removeBody</w:t>
      </w:r>
      <w:r w:rsidR="004D7E55" w:rsidRPr="00F45412">
        <w:rPr>
          <w:rFonts w:hint="eastAsia"/>
          <w:lang w:eastAsia="zh-CN"/>
        </w:rPr>
        <w:t>方法</w:t>
      </w:r>
    </w:p>
    <w:p w:rsidR="00877419" w:rsidRPr="00F45412" w:rsidRDefault="00877419" w:rsidP="001A7909">
      <w:r w:rsidRPr="00F45412">
        <w:t>从</w:t>
      </w:r>
      <w:r w:rsidRPr="00F45412">
        <w:t>Box2D</w:t>
      </w:r>
      <w:r w:rsidRPr="00F45412">
        <w:t>世界中删除物体，相关代码如下：</w:t>
      </w:r>
    </w:p>
    <w:p w:rsidR="00877419" w:rsidRPr="00F45412" w:rsidRDefault="0087741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if( body != NULL) </w:t>
      </w:r>
    </w:p>
    <w:p w:rsidR="00877419" w:rsidRPr="00F45412" w:rsidRDefault="0087741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{</w:t>
      </w:r>
    </w:p>
    <w:p w:rsidR="00877419" w:rsidRPr="00F45412" w:rsidRDefault="0087741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body-&gt;GetWorld()-&gt;DestroyBody(body);</w:t>
      </w:r>
    </w:p>
    <w:p w:rsidR="00877419" w:rsidRPr="00F45412" w:rsidRDefault="0087741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body = NULL; </w:t>
      </w:r>
    </w:p>
    <w:p w:rsidR="00877419" w:rsidRPr="00F45412" w:rsidRDefault="00877419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}</w:t>
      </w:r>
    </w:p>
    <w:p w:rsidR="00877419" w:rsidRPr="00F45412" w:rsidRDefault="00877419" w:rsidP="0083724D">
      <w:pPr>
        <w:rPr>
          <w:rFonts w:hint="eastAsia"/>
        </w:rPr>
      </w:pPr>
      <w:r w:rsidRPr="00F45412">
        <w:rPr>
          <w:rFonts w:hint="eastAsia"/>
        </w:rPr>
        <w:t>在以上代码中，首先判断当前物体是否为</w:t>
      </w:r>
      <w:r w:rsidRPr="00F45412">
        <w:rPr>
          <w:rFonts w:hint="eastAsia"/>
        </w:rPr>
        <w:t>NULL</w:t>
      </w:r>
      <w:r w:rsidRPr="00F45412">
        <w:rPr>
          <w:rFonts w:hint="eastAsia"/>
        </w:rPr>
        <w:t>，如果不是，则使用</w:t>
      </w:r>
      <w:r w:rsidRPr="00F45412">
        <w:rPr>
          <w:rFonts w:hint="eastAsia"/>
        </w:rPr>
        <w:t>GetWorld()</w:t>
      </w:r>
      <w:r w:rsidRPr="00F45412">
        <w:rPr>
          <w:rFonts w:hint="eastAsia"/>
        </w:rPr>
        <w:t>方法获取物体所在的</w:t>
      </w:r>
      <w:r w:rsidRPr="00F45412">
        <w:rPr>
          <w:rFonts w:hint="eastAsia"/>
        </w:rPr>
        <w:t>Box2D</w:t>
      </w:r>
      <w:r w:rsidRPr="00F45412">
        <w:rPr>
          <w:rFonts w:hint="eastAsia"/>
        </w:rPr>
        <w:t>世界，然后使用</w:t>
      </w:r>
      <w:r w:rsidRPr="00F45412">
        <w:rPr>
          <w:rFonts w:hint="eastAsia"/>
        </w:rPr>
        <w:t>DestroyBody(body)</w:t>
      </w:r>
      <w:r w:rsidRPr="00F45412">
        <w:rPr>
          <w:rFonts w:hint="eastAsia"/>
        </w:rPr>
        <w:t>方法删除物体</w:t>
      </w:r>
      <w:r w:rsidR="00F94F58" w:rsidRPr="00F45412">
        <w:rPr>
          <w:rFonts w:hint="eastAsia"/>
        </w:rPr>
        <w:t>，</w:t>
      </w:r>
      <w:r w:rsidRPr="00F45412">
        <w:rPr>
          <w:rFonts w:hint="eastAsia"/>
        </w:rPr>
        <w:t>最后将物体设置为</w:t>
      </w:r>
      <w:r w:rsidRPr="00F45412">
        <w:rPr>
          <w:rFonts w:hint="eastAsia"/>
        </w:rPr>
        <w:t>NULL</w:t>
      </w:r>
      <w:r w:rsidRPr="00F45412">
        <w:rPr>
          <w:rFonts w:hint="eastAsia"/>
        </w:rPr>
        <w:t>。</w:t>
      </w:r>
    </w:p>
    <w:p w:rsidR="005C3895" w:rsidRPr="00F45412" w:rsidRDefault="001240AC" w:rsidP="00987B66">
      <w:pPr>
        <w:pStyle w:val="4"/>
        <w:rPr>
          <w:rFonts w:hint="eastAsia"/>
        </w:rPr>
      </w:pPr>
      <w:r w:rsidRPr="00F45412">
        <w:t>removeSprite</w:t>
      </w:r>
      <w:r w:rsidR="004D7E55" w:rsidRPr="00F45412">
        <w:rPr>
          <w:rFonts w:hint="eastAsia"/>
          <w:lang w:eastAsia="zh-CN"/>
        </w:rPr>
        <w:t>方法</w:t>
      </w:r>
    </w:p>
    <w:p w:rsidR="00877419" w:rsidRPr="00F45412" w:rsidRDefault="001240AC" w:rsidP="001A7909">
      <w:r w:rsidRPr="00F45412">
        <w:t>从</w:t>
      </w:r>
      <w:r w:rsidRPr="00F45412">
        <w:t>Cocos2D</w:t>
      </w:r>
      <w:r w:rsidRPr="00F45412">
        <w:t>世界中删除精灵对象，</w:t>
      </w:r>
      <w:r w:rsidR="00877419" w:rsidRPr="00F45412">
        <w:t>相关代码如下：</w:t>
      </w:r>
    </w:p>
    <w:p w:rsidR="001240AC" w:rsidRPr="00F45412" w:rsidRDefault="001240A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if (sprite != nil) {</w:t>
      </w:r>
    </w:p>
    <w:p w:rsidR="001240AC" w:rsidRPr="00F45412" w:rsidRDefault="001240A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removeAllChildrenWithCleanup:YES];</w:t>
      </w:r>
    </w:p>
    <w:p w:rsidR="001240AC" w:rsidRPr="00F45412" w:rsidRDefault="001240A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sprite = nil;</w:t>
      </w:r>
    </w:p>
    <w:p w:rsidR="00877419" w:rsidRPr="00F45412" w:rsidRDefault="001240AC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}</w:t>
      </w:r>
    </w:p>
    <w:p w:rsidR="001240AC" w:rsidRPr="00F45412" w:rsidRDefault="001240AC" w:rsidP="0083724D">
      <w:pPr>
        <w:rPr>
          <w:rFonts w:hint="eastAsia"/>
        </w:rPr>
      </w:pPr>
      <w:r w:rsidRPr="00F45412">
        <w:rPr>
          <w:rFonts w:ascii="宋体" w:hAnsi="宋体" w:cs="宋体" w:hint="eastAsia"/>
        </w:rPr>
        <w:t>以上代码首先判断精灵对象是否为nil，如果不是，调用</w:t>
      </w:r>
      <w:r w:rsidRPr="00F45412">
        <w:t>removeAllChildrenWithCleanup</w:t>
      </w:r>
      <w:r w:rsidRPr="00F45412">
        <w:rPr>
          <w:rFonts w:hint="eastAsia"/>
        </w:rPr>
        <w:t>方法清除精灵对象及其所有字节点</w:t>
      </w:r>
      <w:r w:rsidR="00F94F58" w:rsidRPr="00F45412">
        <w:rPr>
          <w:rFonts w:hint="eastAsia"/>
        </w:rPr>
        <w:t>，</w:t>
      </w:r>
      <w:r w:rsidRPr="00F45412">
        <w:rPr>
          <w:rFonts w:hint="eastAsia"/>
        </w:rPr>
        <w:t>最后将精灵对象设置为</w:t>
      </w:r>
      <w:r w:rsidRPr="00F45412">
        <w:rPr>
          <w:rFonts w:hint="eastAsia"/>
        </w:rPr>
        <w:t>nil</w:t>
      </w:r>
      <w:r w:rsidRPr="00F45412">
        <w:rPr>
          <w:rFonts w:hint="eastAsia"/>
        </w:rPr>
        <w:t>。</w:t>
      </w:r>
    </w:p>
    <w:p w:rsidR="005C3895" w:rsidRPr="00F45412" w:rsidRDefault="00A4362F" w:rsidP="00987B66">
      <w:pPr>
        <w:pStyle w:val="4"/>
        <w:rPr>
          <w:rFonts w:hint="eastAsia"/>
        </w:rPr>
      </w:pPr>
      <w:r w:rsidRPr="00F45412">
        <w:t>removeSpriteAndBody</w:t>
      </w:r>
      <w:r w:rsidR="004D7E55" w:rsidRPr="00F45412">
        <w:rPr>
          <w:rFonts w:hint="eastAsia"/>
          <w:lang w:eastAsia="zh-CN"/>
        </w:rPr>
        <w:t>方法</w:t>
      </w:r>
    </w:p>
    <w:p w:rsidR="00A4362F" w:rsidRPr="00F45412" w:rsidRDefault="00A4362F" w:rsidP="001A7909">
      <w:r w:rsidRPr="00F45412">
        <w:t>同时删除精灵对象和物体，</w:t>
      </w:r>
      <w:r w:rsidR="00DC4363" w:rsidRPr="00F45412">
        <w:t>其作用相当于同时调用</w:t>
      </w:r>
      <w:r w:rsidR="00DC4363" w:rsidRPr="00F45412">
        <w:t>removeBody</w:t>
      </w:r>
      <w:r w:rsidR="00DC4363" w:rsidRPr="00F45412">
        <w:t>方法和</w:t>
      </w:r>
      <w:r w:rsidR="00DC4363" w:rsidRPr="00F45412">
        <w:t>removeSprite</w:t>
      </w:r>
      <w:r w:rsidR="00DC4363" w:rsidRPr="00F45412">
        <w:t>方法。</w:t>
      </w:r>
      <w:r w:rsidRPr="00F45412">
        <w:t>相关代码如下：</w:t>
      </w:r>
    </w:p>
    <w:p w:rsidR="00A4362F" w:rsidRPr="00F45412" w:rsidRDefault="00A4362F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if (sprite != nil) {</w:t>
      </w:r>
    </w:p>
    <w:p w:rsidR="00A4362F" w:rsidRPr="00F45412" w:rsidRDefault="00A4362F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removeAllChildrenWithCleanup:YES];</w:t>
      </w:r>
    </w:p>
    <w:p w:rsidR="00A4362F" w:rsidRPr="00F45412" w:rsidRDefault="00A4362F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sprite = nil;</w:t>
      </w:r>
    </w:p>
    <w:p w:rsidR="00A4362F" w:rsidRPr="00F45412" w:rsidRDefault="00A4362F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}</w:t>
      </w:r>
    </w:p>
    <w:p w:rsidR="00A4362F" w:rsidRPr="00F45412" w:rsidRDefault="00A4362F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if( body != NULL) </w:t>
      </w:r>
    </w:p>
    <w:p w:rsidR="00A4362F" w:rsidRPr="00F45412" w:rsidRDefault="00A4362F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{</w:t>
      </w:r>
    </w:p>
    <w:p w:rsidR="00A4362F" w:rsidRPr="00F45412" w:rsidRDefault="00A4362F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body-&gt;GetWorld()-&gt;DestroyBody(body);</w:t>
      </w:r>
    </w:p>
    <w:p w:rsidR="00A4362F" w:rsidRPr="00F45412" w:rsidRDefault="00A4362F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body = NULL;</w:t>
      </w:r>
    </w:p>
    <w:p w:rsidR="00A4362F" w:rsidRPr="00F45412" w:rsidRDefault="00A4362F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}</w:t>
      </w:r>
    </w:p>
    <w:p w:rsidR="001240AC" w:rsidRPr="00F45412" w:rsidRDefault="00492AEE" w:rsidP="0083724D">
      <w:pPr>
        <w:rPr>
          <w:rFonts w:hint="eastAsia"/>
        </w:rPr>
      </w:pPr>
      <w:r w:rsidRPr="00F45412">
        <w:rPr>
          <w:rFonts w:hint="eastAsia"/>
        </w:rPr>
        <w:t>创建</w:t>
      </w:r>
      <w:r w:rsidRPr="00F45412">
        <w:rPr>
          <w:rFonts w:hint="eastAsia"/>
        </w:rPr>
        <w:t>PhysicsNode</w:t>
      </w:r>
      <w:r w:rsidRPr="00F45412">
        <w:rPr>
          <w:rFonts w:hint="eastAsia"/>
        </w:rPr>
        <w:t>抽象类之后，就可以使用该类的继承创建具体的物体。</w:t>
      </w:r>
    </w:p>
    <w:p w:rsidR="00492AEE" w:rsidRPr="00F45412" w:rsidRDefault="00492AEE" w:rsidP="00262C1C">
      <w:pPr>
        <w:pStyle w:val="3"/>
        <w:rPr>
          <w:rFonts w:hint="eastAsia"/>
        </w:rPr>
      </w:pPr>
      <w:bookmarkStart w:id="7" w:name="_Toc334784248"/>
      <w:bookmarkStart w:id="8" w:name="_Toc337483803"/>
      <w:r w:rsidRPr="00F45412">
        <w:rPr>
          <w:rFonts w:hint="eastAsia"/>
        </w:rPr>
        <w:t>创建</w:t>
      </w:r>
      <w:r w:rsidR="003369D0" w:rsidRPr="00F45412">
        <w:rPr>
          <w:rFonts w:hint="eastAsia"/>
        </w:rPr>
        <w:t>熊猫角色</w:t>
      </w:r>
      <w:bookmarkEnd w:id="7"/>
      <w:bookmarkEnd w:id="8"/>
    </w:p>
    <w:p w:rsidR="00EE7FE2" w:rsidRPr="00F45412" w:rsidRDefault="00485BBF" w:rsidP="00EE7FE2">
      <w:pPr>
        <w:rPr>
          <w:rFonts w:hint="eastAsia"/>
        </w:rPr>
      </w:pPr>
      <w:r w:rsidRPr="00F45412">
        <w:rPr>
          <w:rFonts w:hint="eastAsia"/>
        </w:rPr>
        <w:t>为了在游戏场景中添加熊猫，需要单独创建一个</w:t>
      </w:r>
      <w:r w:rsidRPr="00F45412">
        <w:rPr>
          <w:rFonts w:hint="eastAsia"/>
        </w:rPr>
        <w:t>Panda</w:t>
      </w:r>
      <w:r w:rsidRPr="00F45412">
        <w:rPr>
          <w:rFonts w:hint="eastAsia"/>
        </w:rPr>
        <w:t>类，用于创建和管理游戏中的熊猫角色</w:t>
      </w:r>
      <w:r w:rsidR="00B362CD" w:rsidRPr="00F45412">
        <w:rPr>
          <w:rFonts w:hint="eastAsia"/>
        </w:rPr>
        <w:t>，</w:t>
      </w:r>
      <w:r w:rsidR="00011787" w:rsidRPr="00F45412">
        <w:rPr>
          <w:rFonts w:hint="eastAsia"/>
        </w:rPr>
        <w:t>其效果</w:t>
      </w:r>
      <w:r w:rsidR="00EE7FE2" w:rsidRPr="00F45412">
        <w:rPr>
          <w:rFonts w:hint="eastAsia"/>
        </w:rPr>
        <w:t>如</w:t>
      </w:r>
      <w:r w:rsidR="00A84140" w:rsidRPr="00F45412">
        <w:rPr>
          <w:rFonts w:hint="eastAsia"/>
        </w:rPr>
        <w:t>图</w:t>
      </w:r>
      <w:r w:rsidR="00A84140" w:rsidRPr="00F45412">
        <w:rPr>
          <w:rFonts w:hint="eastAsia"/>
        </w:rPr>
        <w:t>12-</w:t>
      </w:r>
      <w:r w:rsidR="00EE7FE2" w:rsidRPr="00F45412">
        <w:rPr>
          <w:rFonts w:hint="eastAsia"/>
        </w:rPr>
        <w:t>1</w:t>
      </w:r>
      <w:r w:rsidR="00EE7FE2" w:rsidRPr="00F45412">
        <w:rPr>
          <w:rFonts w:hint="eastAsia"/>
        </w:rPr>
        <w:t>所示。</w:t>
      </w:r>
    </w:p>
    <w:p w:rsidR="00EE7FE2" w:rsidRPr="00F45412" w:rsidRDefault="006D1130" w:rsidP="00EE7FE2">
      <w:pPr>
        <w:jc w:val="center"/>
      </w:pPr>
      <w:r w:rsidRPr="00F45412">
        <w:rPr>
          <w:kern w:val="0"/>
          <w:lang w:val="x-non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3.6pt;height:141.85pt">
            <v:imagedata r:id="rId8" o:title="panda_air-hd" croptop="14959f" cropbottom="12808f" cropleft="16210f" cropright="16429f"/>
          </v:shape>
        </w:pict>
      </w:r>
    </w:p>
    <w:p w:rsidR="00EE7FE2" w:rsidRPr="00F45412" w:rsidRDefault="00EE7FE2" w:rsidP="00A84140">
      <w:pPr>
        <w:pStyle w:val="1-10"/>
        <w:rPr>
          <w:rFonts w:hint="eastAsia"/>
          <w:kern w:val="0"/>
        </w:rPr>
      </w:pPr>
      <w:r w:rsidRPr="00F45412">
        <w:rPr>
          <w:rFonts w:hint="eastAsia"/>
          <w:kern w:val="0"/>
        </w:rPr>
        <w:t>熊猫</w:t>
      </w:r>
      <w:r w:rsidR="00F738DE" w:rsidRPr="00F45412">
        <w:rPr>
          <w:rFonts w:hint="eastAsia"/>
          <w:kern w:val="0"/>
        </w:rPr>
        <w:t>角色</w:t>
      </w:r>
    </w:p>
    <w:p w:rsidR="00EA2FB7" w:rsidRPr="00F45412" w:rsidRDefault="00485BBF" w:rsidP="001C3795">
      <w:pPr>
        <w:rPr>
          <w:rFonts w:hint="eastAsia"/>
        </w:rPr>
      </w:pPr>
      <w:r w:rsidRPr="00F45412">
        <w:t>该类将在</w:t>
      </w:r>
      <w:r w:rsidRPr="00F45412">
        <w:t>ShootingTargets</w:t>
      </w:r>
      <w:r w:rsidRPr="00F45412">
        <w:t>类中创建，它继承自</w:t>
      </w:r>
      <w:r w:rsidRPr="00F45412">
        <w:t>PhysicsNode</w:t>
      </w:r>
      <w:r w:rsidRPr="00F45412">
        <w:t>，其中所定义的几个实例方法分别用于在</w:t>
      </w:r>
      <w:r w:rsidRPr="00F45412">
        <w:t>Box2D</w:t>
      </w:r>
      <w:r w:rsidRPr="00F45412">
        <w:t>中初始化并创建熊猫</w:t>
      </w:r>
      <w:r w:rsidR="006E0B2E" w:rsidRPr="00F45412">
        <w:rPr>
          <w:rFonts w:hint="eastAsia"/>
        </w:rPr>
        <w:t>、</w:t>
      </w:r>
      <w:r w:rsidRPr="00F45412">
        <w:t>创建熊猫</w:t>
      </w:r>
      <w:r w:rsidR="006E0B2E" w:rsidRPr="00F45412">
        <w:rPr>
          <w:rFonts w:hint="eastAsia"/>
        </w:rPr>
        <w:t>、</w:t>
      </w:r>
      <w:r w:rsidRPr="00F45412">
        <w:t>显示在空中的状态</w:t>
      </w:r>
      <w:r w:rsidR="006E0B2E" w:rsidRPr="00F45412">
        <w:rPr>
          <w:rFonts w:hint="eastAsia"/>
        </w:rPr>
        <w:t>、</w:t>
      </w:r>
      <w:r w:rsidRPr="00F45412">
        <w:t>在翻滚中的状态</w:t>
      </w:r>
      <w:r w:rsidR="006E0B2E" w:rsidRPr="00F45412">
        <w:rPr>
          <w:rFonts w:hint="eastAsia"/>
        </w:rPr>
        <w:t>、</w:t>
      </w:r>
      <w:r w:rsidRPr="00F45412">
        <w:t>在地面的状态</w:t>
      </w:r>
      <w:r w:rsidR="006E0B2E" w:rsidRPr="00F45412">
        <w:rPr>
          <w:rFonts w:hint="eastAsia"/>
        </w:rPr>
        <w:t>、</w:t>
      </w:r>
      <w:r w:rsidRPr="00F45412">
        <w:t>在弹弓中的状态</w:t>
      </w:r>
      <w:r w:rsidR="006E0B2E" w:rsidRPr="00F45412">
        <w:rPr>
          <w:rFonts w:hint="eastAsia"/>
        </w:rPr>
        <w:t>、</w:t>
      </w:r>
      <w:r w:rsidRPr="00F45412">
        <w:t>站立时的状态等。</w:t>
      </w:r>
    </w:p>
    <w:p w:rsidR="00487413" w:rsidRPr="00F45412" w:rsidRDefault="00487413" w:rsidP="00327E7B">
      <w:pPr>
        <w:rPr>
          <w:rFonts w:hint="eastAsia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Xcode</w:t>
      </w:r>
      <w:r w:rsidRPr="00F45412">
        <w:rPr>
          <w:rFonts w:hint="eastAsia"/>
          <w:kern w:val="0"/>
        </w:rPr>
        <w:t>中右键单击</w:t>
      </w:r>
      <w:r w:rsidRPr="00F45412">
        <w:rPr>
          <w:kern w:val="0"/>
        </w:rPr>
        <w:t>AngryPanda</w:t>
      </w:r>
      <w:r w:rsidRPr="00F45412">
        <w:rPr>
          <w:rFonts w:hint="eastAsia"/>
          <w:kern w:val="0"/>
        </w:rPr>
        <w:t>的项目名称，选择</w:t>
      </w:r>
      <w:r w:rsidRPr="00F45412">
        <w:rPr>
          <w:rFonts w:hint="eastAsia"/>
          <w:kern w:val="0"/>
        </w:rPr>
        <w:t>New File</w:t>
      </w:r>
      <w:r w:rsidRPr="00F45412">
        <w:rPr>
          <w:rFonts w:hint="eastAsia"/>
          <w:kern w:val="0"/>
        </w:rPr>
        <w:t>，然后选择</w:t>
      </w:r>
      <w:r w:rsidRPr="00F45412">
        <w:rPr>
          <w:rFonts w:hint="eastAsia"/>
          <w:kern w:val="0"/>
        </w:rPr>
        <w:t>iOS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Cocoa Touch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Objective-C class</w:t>
      </w:r>
      <w:r w:rsidRPr="00F45412">
        <w:rPr>
          <w:rFonts w:hint="eastAsia"/>
          <w:kern w:val="0"/>
        </w:rPr>
        <w:t>，选择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。选择</w:t>
      </w:r>
      <w:r w:rsidRPr="00F45412">
        <w:rPr>
          <w:rFonts w:hint="eastAsia"/>
          <w:kern w:val="0"/>
        </w:rPr>
        <w:t>Subclass of NSObject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，将文件命名为</w:t>
      </w:r>
      <w:r w:rsidRPr="00F45412">
        <w:rPr>
          <w:rFonts w:hint="eastAsia"/>
          <w:kern w:val="0"/>
        </w:rPr>
        <w:t>Panda.mm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Create</w:t>
      </w:r>
      <w:r w:rsidRPr="00F45412">
        <w:rPr>
          <w:rFonts w:hint="eastAsia"/>
          <w:kern w:val="0"/>
        </w:rPr>
        <w:t>。</w:t>
      </w:r>
    </w:p>
    <w:p w:rsidR="00487413" w:rsidRPr="00F45412" w:rsidRDefault="00487413" w:rsidP="00327E7B">
      <w:pPr>
        <w:rPr>
          <w:rFonts w:hint="eastAsia"/>
        </w:rPr>
      </w:pPr>
      <w:r w:rsidRPr="00F45412">
        <w:rPr>
          <w:rFonts w:hint="eastAsia"/>
        </w:rPr>
        <w:t>在</w:t>
      </w:r>
      <w:r w:rsidRPr="00F45412">
        <w:rPr>
          <w:rFonts w:hint="eastAsia"/>
        </w:rPr>
        <w:t>Xcode</w:t>
      </w:r>
      <w:r w:rsidRPr="00F45412">
        <w:rPr>
          <w:rFonts w:hint="eastAsia"/>
        </w:rPr>
        <w:t>中切换到</w:t>
      </w:r>
      <w:r w:rsidRPr="00F45412">
        <w:rPr>
          <w:rFonts w:hint="eastAsia"/>
        </w:rPr>
        <w:t>Panda.h</w:t>
      </w:r>
      <w:r w:rsidRPr="00F45412">
        <w:rPr>
          <w:rFonts w:hint="eastAsia"/>
        </w:rPr>
        <w:t>，并</w:t>
      </w:r>
      <w:r w:rsidR="00D77821" w:rsidRPr="00F45412">
        <w:rPr>
          <w:rFonts w:hint="eastAsia"/>
        </w:rPr>
        <w:t>替换</w:t>
      </w:r>
      <w:r w:rsidRPr="00F45412">
        <w:rPr>
          <w:rFonts w:hint="eastAsia"/>
        </w:rPr>
        <w:t>其中的代码如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3C2B78" w:rsidRPr="00F45412">
        <w:rPr>
          <w:rFonts w:hint="eastAsia"/>
        </w:rPr>
        <w:t>3</w:t>
      </w:r>
      <w:r w:rsidR="003C2B78" w:rsidRPr="00F45412">
        <w:rPr>
          <w:rFonts w:hint="eastAsia"/>
        </w:rPr>
        <w:t>所示。</w:t>
      </w:r>
    </w:p>
    <w:p w:rsidR="003C2B78" w:rsidRPr="00F45412" w:rsidRDefault="003C2B78" w:rsidP="00A84140">
      <w:pPr>
        <w:pStyle w:val="1-1"/>
        <w:ind w:firstLine="360"/>
        <w:rPr>
          <w:rFonts w:hint="eastAsia"/>
        </w:rPr>
      </w:pPr>
      <w:r w:rsidRPr="00F45412">
        <w:rPr>
          <w:rFonts w:hint="eastAsia"/>
        </w:rPr>
        <w:t>Panda.h文件内容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#import "PhysicsNode.h"</w:t>
      </w:r>
    </w:p>
    <w:p w:rsidR="00487413" w:rsidRPr="00F45412" w:rsidRDefault="00487413" w:rsidP="00155D7A">
      <w:pPr>
        <w:pStyle w:val="af5"/>
        <w:rPr>
          <w:color w:val="auto"/>
        </w:rPr>
      </w:pPr>
    </w:p>
    <w:p w:rsidR="00487413" w:rsidRPr="00F45412" w:rsidRDefault="00487413" w:rsidP="00C06194">
      <w:pPr>
        <w:pStyle w:val="af5"/>
        <w:rPr>
          <w:color w:val="auto"/>
        </w:rPr>
      </w:pPr>
      <w:r w:rsidRPr="00F45412">
        <w:rPr>
          <w:color w:val="auto"/>
        </w:rPr>
        <w:lastRenderedPageBreak/>
        <w:t>@interface Panda : PhysicsNode {</w:t>
      </w:r>
    </w:p>
    <w:p w:rsidR="00487413" w:rsidRPr="00F45412" w:rsidRDefault="00487413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487413" w:rsidRPr="00F45412" w:rsidRDefault="00487413" w:rsidP="00803442">
      <w:pPr>
        <w:pStyle w:val="af5"/>
        <w:rPr>
          <w:color w:val="auto"/>
        </w:rPr>
      </w:pPr>
      <w:r w:rsidRPr="00F45412">
        <w:rPr>
          <w:color w:val="auto"/>
        </w:rPr>
        <w:t xml:space="preserve">  b2World* theWorld;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NSString* baseImageName;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NSString* spriteImageName;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CGPoint initialLocation;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bool onGround;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unsigned char counter;</w:t>
      </w:r>
    </w:p>
    <w:p w:rsidR="00487413" w:rsidRPr="00F45412" w:rsidRDefault="00487413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@property (nonatomic) bool onGround;</w:t>
      </w:r>
    </w:p>
    <w:p w:rsidR="00487413" w:rsidRPr="00F45412" w:rsidRDefault="00487413" w:rsidP="00155D7A">
      <w:pPr>
        <w:pStyle w:val="af5"/>
        <w:rPr>
          <w:color w:val="auto"/>
        </w:rPr>
      </w:pP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+(id)   pandaWithWorld:(b2World*)world location:(CGPoint)p baseFileName:(NSString*)name;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-(id)   initWithWorld:(b2World*)world location:(CGPoint)p baseFileName:(NSString*)name;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-(void) createPanda;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-(void) spriteInAirState;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-(void) spriteInRollState;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-(void) spriteInRollStateWithAnimationFirst;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-(void) spriteInGroundState;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-(void) spriteInSlingState;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-(void) spriteInStandingState;</w:t>
      </w:r>
    </w:p>
    <w:p w:rsidR="00487413" w:rsidRPr="00F45412" w:rsidRDefault="00487413" w:rsidP="00155D7A">
      <w:pPr>
        <w:pStyle w:val="af5"/>
        <w:rPr>
          <w:color w:val="auto"/>
        </w:rPr>
      </w:pPr>
      <w:r w:rsidRPr="00F45412">
        <w:rPr>
          <w:color w:val="auto"/>
        </w:rPr>
        <w:t>-(void) spriteInPulledBackSlingState;</w:t>
      </w:r>
    </w:p>
    <w:p w:rsidR="00487413" w:rsidRPr="00F45412" w:rsidRDefault="00487413" w:rsidP="00155D7A">
      <w:pPr>
        <w:pStyle w:val="af5"/>
        <w:rPr>
          <w:color w:val="auto"/>
        </w:rPr>
      </w:pPr>
    </w:p>
    <w:p w:rsidR="00492AEE" w:rsidRPr="00F45412" w:rsidRDefault="00487413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@end</w:t>
      </w:r>
    </w:p>
    <w:p w:rsidR="003453CC" w:rsidRPr="00F45412" w:rsidRDefault="00487413" w:rsidP="00327E7B">
      <w:pPr>
        <w:rPr>
          <w:rFonts w:hint="eastAsia"/>
        </w:rPr>
      </w:pPr>
      <w:r w:rsidRPr="00F45412">
        <w:rPr>
          <w:rFonts w:hint="eastAsia"/>
        </w:rPr>
        <w:t>从以上代码中可以看到，</w:t>
      </w:r>
      <w:r w:rsidRPr="00F45412">
        <w:rPr>
          <w:rFonts w:hint="eastAsia"/>
        </w:rPr>
        <w:t>Panda</w:t>
      </w:r>
      <w:r w:rsidRPr="00F45412">
        <w:rPr>
          <w:rFonts w:hint="eastAsia"/>
        </w:rPr>
        <w:t>类直接继承自</w:t>
      </w:r>
      <w:r w:rsidRPr="00F45412">
        <w:rPr>
          <w:rFonts w:hint="eastAsia"/>
        </w:rPr>
        <w:t>PhysicsNode</w:t>
      </w:r>
      <w:r w:rsidRPr="00F45412">
        <w:rPr>
          <w:rFonts w:hint="eastAsia"/>
        </w:rPr>
        <w:t>类，但同时也声明了自己的变量和实例方法。</w:t>
      </w:r>
    </w:p>
    <w:p w:rsidR="00487413" w:rsidRPr="00F45412" w:rsidRDefault="00EE4539" w:rsidP="00327E7B">
      <w:pPr>
        <w:ind w:left="420"/>
        <w:rPr>
          <w:rFonts w:hint="eastAsia"/>
        </w:rPr>
      </w:pPr>
      <w:r w:rsidRPr="00F45412">
        <w:rPr>
          <w:rFonts w:hint="eastAsia"/>
        </w:rPr>
        <w:t>接下来</w:t>
      </w:r>
      <w:r w:rsidR="00487413" w:rsidRPr="00F45412">
        <w:rPr>
          <w:rFonts w:hint="eastAsia"/>
        </w:rPr>
        <w:t>看看实例方法的</w:t>
      </w:r>
      <w:r w:rsidR="00206CD4" w:rsidRPr="00F45412">
        <w:rPr>
          <w:rFonts w:hint="eastAsia"/>
        </w:rPr>
        <w:t>具体</w:t>
      </w:r>
      <w:r w:rsidR="00487413" w:rsidRPr="00F45412">
        <w:rPr>
          <w:rFonts w:hint="eastAsia"/>
        </w:rPr>
        <w:t>内容和作用</w:t>
      </w:r>
      <w:r w:rsidR="00206CD4" w:rsidRPr="00F45412">
        <w:rPr>
          <w:rFonts w:hint="eastAsia"/>
        </w:rPr>
        <w:t>。</w:t>
      </w:r>
    </w:p>
    <w:p w:rsidR="00206CD4" w:rsidRPr="00F45412" w:rsidRDefault="003904F9" w:rsidP="00987B66">
      <w:pPr>
        <w:pStyle w:val="4"/>
        <w:numPr>
          <w:ilvl w:val="0"/>
          <w:numId w:val="44"/>
        </w:numPr>
        <w:rPr>
          <w:rFonts w:hint="eastAsia"/>
        </w:rPr>
      </w:pPr>
      <w:r w:rsidRPr="00F45412">
        <w:lastRenderedPageBreak/>
        <w:t>+(id)pandaWithWorld</w:t>
      </w:r>
      <w:r w:rsidRPr="00F45412">
        <w:rPr>
          <w:rFonts w:hAnsi="宋体"/>
        </w:rPr>
        <w:t>类</w:t>
      </w:r>
      <w:r w:rsidRPr="00F45412">
        <w:t>方法</w:t>
      </w:r>
    </w:p>
    <w:p w:rsidR="003904F9" w:rsidRPr="00F45412" w:rsidRDefault="003904F9" w:rsidP="00206CD4">
      <w:r w:rsidRPr="00F45412">
        <w:t>调用</w:t>
      </w:r>
      <w:r w:rsidRPr="00F45412">
        <w:t>initWithWorld</w:t>
      </w:r>
      <w:r w:rsidRPr="00F45412">
        <w:t>这个实例方法来创建并初始化一个熊猫物体。</w:t>
      </w:r>
    </w:p>
    <w:p w:rsidR="003904F9" w:rsidRPr="00F45412" w:rsidRDefault="00DB10D9" w:rsidP="00987B66">
      <w:pPr>
        <w:rPr>
          <w:rFonts w:hint="eastAsia"/>
        </w:rPr>
      </w:pPr>
      <w:r w:rsidRPr="00F45412">
        <w:t>initWithWorld</w:t>
      </w:r>
      <w:r w:rsidR="003904F9" w:rsidRPr="00F45412">
        <w:t>方法的作用是</w:t>
      </w:r>
      <w:r w:rsidRPr="00F45412">
        <w:t>设置所在的</w:t>
      </w:r>
      <w:r w:rsidRPr="00F45412">
        <w:t>Box2D</w:t>
      </w:r>
      <w:r w:rsidRPr="00F45412">
        <w:t>物理世界，初始位置，精灵</w:t>
      </w:r>
      <w:proofErr w:type="gramStart"/>
      <w:r w:rsidRPr="00F45412">
        <w:t>帧</w:t>
      </w:r>
      <w:proofErr w:type="gramEnd"/>
      <w:r w:rsidRPr="00F45412">
        <w:t>图片名称等参数，然后调用</w:t>
      </w:r>
      <w:r w:rsidRPr="00F45412">
        <w:t>createPanda</w:t>
      </w:r>
      <w:r w:rsidRPr="00F45412">
        <w:t>方法来创建熊猫物体。</w:t>
      </w:r>
      <w:r w:rsidR="00A772F9" w:rsidRPr="00F45412">
        <w:t>其中</w:t>
      </w:r>
      <w:r w:rsidR="00A772F9" w:rsidRPr="00F45412">
        <w:t>world</w:t>
      </w:r>
      <w:r w:rsidR="00A772F9" w:rsidRPr="00F45412">
        <w:t>代表所在的</w:t>
      </w:r>
      <w:r w:rsidR="00A772F9" w:rsidRPr="00F45412">
        <w:t>Box2D</w:t>
      </w:r>
      <w:r w:rsidR="00A772F9" w:rsidRPr="00F45412">
        <w:t>物理世界</w:t>
      </w:r>
      <w:r w:rsidR="00A772F9" w:rsidRPr="00F45412">
        <w:t>,location</w:t>
      </w:r>
      <w:r w:rsidR="00A772F9" w:rsidRPr="00F45412">
        <w:t>代表熊猫的初始位置，</w:t>
      </w:r>
      <w:r w:rsidR="00A772F9" w:rsidRPr="00F45412">
        <w:t>baseFileName</w:t>
      </w:r>
      <w:r w:rsidR="00A772F9" w:rsidRPr="00F45412">
        <w:t>代表</w:t>
      </w:r>
      <w:proofErr w:type="gramStart"/>
      <w:r w:rsidR="00A772F9" w:rsidRPr="00F45412">
        <w:t>精灵帧图的</w:t>
      </w:r>
      <w:proofErr w:type="gramEnd"/>
      <w:r w:rsidR="00A772F9" w:rsidRPr="00F45412">
        <w:t>名称。</w:t>
      </w:r>
    </w:p>
    <w:p w:rsidR="00DD669D" w:rsidRPr="00F45412" w:rsidRDefault="00DB10D9" w:rsidP="00987B66">
      <w:pPr>
        <w:pStyle w:val="4"/>
        <w:rPr>
          <w:rFonts w:hint="eastAsia"/>
        </w:rPr>
      </w:pPr>
      <w:r w:rsidRPr="00F45412">
        <w:t>createPanda</w:t>
      </w:r>
      <w:r w:rsidR="004D7E55" w:rsidRPr="00F45412">
        <w:rPr>
          <w:rFonts w:hint="eastAsia"/>
          <w:lang w:eastAsia="zh-CN"/>
        </w:rPr>
        <w:t>方法</w:t>
      </w:r>
    </w:p>
    <w:p w:rsidR="00DB10D9" w:rsidRPr="00F45412" w:rsidRDefault="00DD669D" w:rsidP="00206CD4">
      <w:r w:rsidRPr="00F45412">
        <w:rPr>
          <w:rFonts w:hint="eastAsia"/>
        </w:rPr>
        <w:t>该</w:t>
      </w:r>
      <w:r w:rsidR="00DB10D9" w:rsidRPr="00F45412">
        <w:t>方法是</w:t>
      </w:r>
      <w:r w:rsidR="00DB10D9" w:rsidRPr="00F45412">
        <w:t>Panda</w:t>
      </w:r>
      <w:r w:rsidR="00DB10D9" w:rsidRPr="00F45412">
        <w:t>类的核心方法，</w:t>
      </w:r>
      <w:r w:rsidR="001F09F2" w:rsidRPr="00F45412">
        <w:rPr>
          <w:rFonts w:hint="eastAsia"/>
        </w:rPr>
        <w:t>用来</w:t>
      </w:r>
      <w:r w:rsidR="00DB10D9" w:rsidRPr="00F45412">
        <w:t>创建一个熊猫物体，其实现代码</w:t>
      </w:r>
      <w:r w:rsidR="00570DD5" w:rsidRPr="00F45412">
        <w:t>如</w:t>
      </w:r>
      <w:r w:rsidR="00A84140" w:rsidRPr="00F45412">
        <w:t>代码清单</w:t>
      </w:r>
      <w:r w:rsidR="00A84140" w:rsidRPr="00F45412">
        <w:t>12-</w:t>
      </w:r>
      <w:r w:rsidR="00570DD5" w:rsidRPr="00F45412">
        <w:t>4</w:t>
      </w:r>
      <w:r w:rsidR="00570DD5" w:rsidRPr="00F45412">
        <w:t>所示。</w:t>
      </w:r>
    </w:p>
    <w:p w:rsidR="00570DD5" w:rsidRPr="00F45412" w:rsidRDefault="00570DD5" w:rsidP="00A84140">
      <w:pPr>
        <w:pStyle w:val="1-1"/>
        <w:ind w:firstLine="360"/>
        <w:rPr>
          <w:rFonts w:hint="eastAsia"/>
        </w:rPr>
      </w:pPr>
      <w:r w:rsidRPr="00F45412">
        <w:rPr>
          <w:rFonts w:ascii="宋体" w:cs="宋体"/>
        </w:rPr>
        <w:t>createPanda</w:t>
      </w:r>
      <w:r w:rsidRPr="00F45412">
        <w:rPr>
          <w:rFonts w:hint="eastAsia"/>
        </w:rPr>
        <w:t>方法的实现</w:t>
      </w:r>
    </w:p>
    <w:p w:rsidR="005602A9" w:rsidRPr="00F45412" w:rsidRDefault="005602A9" w:rsidP="00155D7A">
      <w:pPr>
        <w:pStyle w:val="af5"/>
        <w:rPr>
          <w:color w:val="auto"/>
        </w:rPr>
      </w:pPr>
      <w:r w:rsidRPr="00F45412">
        <w:rPr>
          <w:color w:val="auto"/>
        </w:rPr>
        <w:t>-(void) createPanda {</w:t>
      </w:r>
    </w:p>
    <w:p w:rsidR="005602A9" w:rsidRPr="00F45412" w:rsidRDefault="005602A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spriteImageName = [NSString stringWithFormat:@"%@_standing.png", baseImageName]; </w:t>
      </w:r>
    </w:p>
    <w:p w:rsidR="005602A9" w:rsidRPr="00F45412" w:rsidRDefault="005602A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onGround = NO;</w:t>
      </w:r>
    </w:p>
    <w:p w:rsidR="005602A9" w:rsidRPr="00F45412" w:rsidRDefault="005602A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5602A9" w:rsidRPr="00F45412" w:rsidRDefault="005602A9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// </w:t>
      </w:r>
      <w:r w:rsidR="00325D47" w:rsidRPr="00F45412">
        <w:rPr>
          <w:rFonts w:hint="eastAsia"/>
          <w:color w:val="auto"/>
        </w:rPr>
        <w:t>1.</w:t>
      </w:r>
      <w:r w:rsidRPr="00F45412">
        <w:rPr>
          <w:rFonts w:hint="eastAsia"/>
          <w:color w:val="auto"/>
        </w:rPr>
        <w:t>创建物体定义</w:t>
      </w:r>
    </w:p>
    <w:p w:rsidR="005602A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602A9" w:rsidRPr="00F45412">
        <w:rPr>
          <w:color w:val="auto"/>
        </w:rPr>
        <w:t>b2BodyDef bodyDef;</w:t>
      </w:r>
    </w:p>
    <w:p w:rsidR="005602A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602A9" w:rsidRPr="00F45412">
        <w:rPr>
          <w:color w:val="auto"/>
        </w:rPr>
        <w:t xml:space="preserve">bodyDef.type = b2_staticBody;     </w:t>
      </w:r>
    </w:p>
    <w:p w:rsidR="005602A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602A9" w:rsidRPr="00F45412">
        <w:rPr>
          <w:color w:val="auto"/>
        </w:rPr>
        <w:t>bodyDef.position.Set(initialLocation.x/PTM_RATIO, initialLocation.y/PTM_RATIO);</w:t>
      </w:r>
    </w:p>
    <w:p w:rsidR="005602A9" w:rsidRPr="00F45412" w:rsidRDefault="005602A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  <w:r w:rsidR="00325D47" w:rsidRPr="00F45412">
        <w:rPr>
          <w:rFonts w:hint="eastAsia"/>
          <w:color w:val="auto"/>
        </w:rPr>
        <w:t>//2.</w:t>
      </w:r>
      <w:r w:rsidR="00325D47" w:rsidRPr="00F45412">
        <w:rPr>
          <w:rFonts w:hint="eastAsia"/>
          <w:color w:val="auto"/>
        </w:rPr>
        <w:t>定义形状</w:t>
      </w:r>
    </w:p>
    <w:p w:rsidR="005602A9" w:rsidRPr="00F45412" w:rsidRDefault="005602A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b2CircleShape shape;</w:t>
      </w:r>
    </w:p>
    <w:p w:rsidR="005602A9" w:rsidRPr="00F45412" w:rsidRDefault="00F91B04" w:rsidP="00155D7A">
      <w:pPr>
        <w:pStyle w:val="af5"/>
        <w:rPr>
          <w:color w:val="auto"/>
        </w:rPr>
      </w:pPr>
      <w:r w:rsidRPr="00F45412">
        <w:rPr>
          <w:rFonts w:hint="eastAsia"/>
          <w:color w:val="auto"/>
        </w:rPr>
        <w:t xml:space="preserve"> </w:t>
      </w:r>
      <w:r w:rsidR="005602A9" w:rsidRPr="00F45412">
        <w:rPr>
          <w:rFonts w:hint="eastAsia"/>
          <w:color w:val="auto"/>
        </w:rPr>
        <w:t>float radiusInMeters = (40 / PTM_RATIO) * 0.5f; //</w:t>
      </w:r>
      <w:r w:rsidR="005602A9" w:rsidRPr="00F45412">
        <w:rPr>
          <w:rFonts w:hint="eastAsia"/>
          <w:color w:val="auto"/>
        </w:rPr>
        <w:t>对于不同的圆形大小，可以加上或减去</w:t>
      </w:r>
      <w:r w:rsidR="005602A9" w:rsidRPr="00F45412">
        <w:rPr>
          <w:rFonts w:hint="eastAsia"/>
          <w:color w:val="auto"/>
        </w:rPr>
        <w:t xml:space="preserve">40 </w:t>
      </w:r>
    </w:p>
    <w:p w:rsidR="005602A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602A9" w:rsidRPr="00F45412">
        <w:rPr>
          <w:color w:val="auto"/>
        </w:rPr>
        <w:t>shape.m_radius = radiusInMeters;</w:t>
      </w:r>
    </w:p>
    <w:p w:rsidR="005602A9" w:rsidRPr="00F45412" w:rsidRDefault="00F91B04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</w:t>
      </w:r>
      <w:r w:rsidR="005602A9" w:rsidRPr="00F45412">
        <w:rPr>
          <w:rFonts w:hint="eastAsia"/>
          <w:color w:val="auto"/>
        </w:rPr>
        <w:t xml:space="preserve">// </w:t>
      </w:r>
      <w:r w:rsidR="00325D47" w:rsidRPr="00F45412">
        <w:rPr>
          <w:rFonts w:hint="eastAsia"/>
          <w:color w:val="auto"/>
        </w:rPr>
        <w:t>3.</w:t>
      </w:r>
      <w:r w:rsidR="005602A9" w:rsidRPr="00F45412">
        <w:rPr>
          <w:rFonts w:hint="eastAsia"/>
          <w:color w:val="auto"/>
        </w:rPr>
        <w:t>创建物体夹具</w:t>
      </w:r>
    </w:p>
    <w:p w:rsidR="005602A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602A9" w:rsidRPr="00F45412">
        <w:rPr>
          <w:color w:val="auto"/>
        </w:rPr>
        <w:t>b2FixtureDef fixtureDef;</w:t>
      </w:r>
    </w:p>
    <w:p w:rsidR="005602A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</w:t>
      </w:r>
      <w:r w:rsidR="005602A9" w:rsidRPr="00F45412">
        <w:rPr>
          <w:color w:val="auto"/>
        </w:rPr>
        <w:t>fixtureDef.shape = &amp;shape;</w:t>
      </w:r>
      <w:r w:rsidRPr="00F45412">
        <w:rPr>
          <w:color w:val="auto"/>
        </w:rPr>
        <w:t xml:space="preserve"> </w:t>
      </w:r>
    </w:p>
    <w:p w:rsidR="005602A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602A9" w:rsidRPr="00F45412">
        <w:rPr>
          <w:color w:val="auto"/>
        </w:rPr>
        <w:t>fixtureDef.density = 1.0f;</w:t>
      </w:r>
    </w:p>
    <w:p w:rsidR="005602A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602A9" w:rsidRPr="00F45412">
        <w:rPr>
          <w:color w:val="auto"/>
        </w:rPr>
        <w:t>fixtureDef.friction = 1.0f;</w:t>
      </w:r>
    </w:p>
    <w:p w:rsidR="005602A9" w:rsidRPr="00F45412" w:rsidRDefault="005602A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fixtureDef.restitution =  0.1;</w:t>
      </w:r>
    </w:p>
    <w:p w:rsidR="005602A9" w:rsidRPr="00F45412" w:rsidRDefault="005602A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5602A9" w:rsidRPr="00F45412" w:rsidRDefault="005602A9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[super createBodyWithSpriteAndFixture:theWorld bodyDef:&amp;bodyDef fixtureDef:&amp;fixtureDef spriteName:spriteImageName];</w:t>
      </w:r>
    </w:p>
    <w:p w:rsidR="00DB10D9" w:rsidRPr="00F45412" w:rsidRDefault="005602A9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5602A9" w:rsidRPr="00F45412" w:rsidRDefault="00764470" w:rsidP="009D4916">
      <w:pPr>
        <w:rPr>
          <w:rFonts w:hint="eastAsia"/>
        </w:rPr>
      </w:pPr>
      <w:r w:rsidRPr="00F45412">
        <w:rPr>
          <w:rFonts w:hint="eastAsia"/>
        </w:rPr>
        <w:t>在以上代码中，首先使用所传入的参数确定精灵</w:t>
      </w:r>
      <w:proofErr w:type="gramStart"/>
      <w:r w:rsidRPr="00F45412">
        <w:rPr>
          <w:rFonts w:hint="eastAsia"/>
        </w:rPr>
        <w:t>帧</w:t>
      </w:r>
      <w:proofErr w:type="gramEnd"/>
      <w:r w:rsidRPr="00F45412">
        <w:rPr>
          <w:rFonts w:hint="eastAsia"/>
        </w:rPr>
        <w:t>图片的文件名</w:t>
      </w:r>
      <w:r w:rsidR="0065551F" w:rsidRPr="00F45412">
        <w:rPr>
          <w:rFonts w:hint="eastAsia"/>
        </w:rPr>
        <w:t>，</w:t>
      </w:r>
      <w:r w:rsidRPr="00F45412">
        <w:rPr>
          <w:rFonts w:hint="eastAsia"/>
        </w:rPr>
        <w:t>然后将</w:t>
      </w:r>
      <w:r w:rsidRPr="00F45412">
        <w:rPr>
          <w:rFonts w:hint="eastAsia"/>
        </w:rPr>
        <w:t>onGround</w:t>
      </w:r>
      <w:r w:rsidRPr="00F45412">
        <w:rPr>
          <w:rFonts w:hint="eastAsia"/>
        </w:rPr>
        <w:t>数属性设置为</w:t>
      </w:r>
      <w:r w:rsidRPr="00F45412">
        <w:rPr>
          <w:rFonts w:hint="eastAsia"/>
        </w:rPr>
        <w:t>NO</w:t>
      </w:r>
      <w:r w:rsidRPr="00F45412">
        <w:rPr>
          <w:rFonts w:hint="eastAsia"/>
        </w:rPr>
        <w:t>。接下来是创建</w:t>
      </w:r>
      <w:r w:rsidRPr="00F45412">
        <w:rPr>
          <w:rFonts w:hint="eastAsia"/>
        </w:rPr>
        <w:t>Box2D</w:t>
      </w:r>
      <w:r w:rsidRPr="00F45412">
        <w:rPr>
          <w:rFonts w:hint="eastAsia"/>
        </w:rPr>
        <w:t>物体的具体步骤：</w:t>
      </w:r>
    </w:p>
    <w:p w:rsidR="00325D47" w:rsidRPr="00F45412" w:rsidRDefault="00325D47" w:rsidP="005244D6">
      <w:pPr>
        <w:numPr>
          <w:ilvl w:val="0"/>
          <w:numId w:val="12"/>
        </w:numPr>
        <w:ind w:firstLine="420"/>
        <w:rPr>
          <w:rFonts w:hint="eastAsia"/>
        </w:rPr>
      </w:pPr>
      <w:r w:rsidRPr="00F45412">
        <w:rPr>
          <w:rFonts w:hint="eastAsia"/>
        </w:rPr>
        <w:t>创建物体定义，并设置相关属性。这里将物体设置为静态物体，并设置了所在的初始位置。</w:t>
      </w:r>
    </w:p>
    <w:p w:rsidR="00325D47" w:rsidRPr="00F45412" w:rsidRDefault="00325D47" w:rsidP="005244D6">
      <w:pPr>
        <w:numPr>
          <w:ilvl w:val="0"/>
          <w:numId w:val="12"/>
        </w:numPr>
        <w:ind w:firstLine="420"/>
        <w:rPr>
          <w:rFonts w:hint="eastAsia"/>
        </w:rPr>
      </w:pPr>
      <w:r w:rsidRPr="00F45412">
        <w:rPr>
          <w:rFonts w:hint="eastAsia"/>
        </w:rPr>
        <w:t>定义形状，并设置圆形半径。</w:t>
      </w:r>
    </w:p>
    <w:p w:rsidR="00325D47" w:rsidRPr="00F45412" w:rsidRDefault="00325D47" w:rsidP="005244D6">
      <w:pPr>
        <w:numPr>
          <w:ilvl w:val="0"/>
          <w:numId w:val="12"/>
        </w:numPr>
        <w:ind w:firstLine="420"/>
        <w:rPr>
          <w:rFonts w:hint="eastAsia"/>
        </w:rPr>
      </w:pPr>
      <w:r w:rsidRPr="00F45412">
        <w:rPr>
          <w:rFonts w:hint="eastAsia"/>
        </w:rPr>
        <w:t>创建物体夹具定义，并设置夹具的形状为刚才所定义的形状。设置密度，摩擦力和弹性系数等参数。</w:t>
      </w:r>
    </w:p>
    <w:p w:rsidR="00981BB8" w:rsidRPr="00F45412" w:rsidRDefault="00325D47" w:rsidP="00DD669D">
      <w:pPr>
        <w:rPr>
          <w:rFonts w:hint="eastAsia"/>
        </w:rPr>
      </w:pPr>
      <w:r w:rsidRPr="00F45412">
        <w:rPr>
          <w:rFonts w:hint="eastAsia"/>
        </w:rPr>
        <w:t>使用</w:t>
      </w:r>
      <w:r w:rsidRPr="00F45412">
        <w:rPr>
          <w:rFonts w:hint="eastAsia"/>
        </w:rPr>
        <w:t>super</w:t>
      </w:r>
      <w:proofErr w:type="gramStart"/>
      <w:r w:rsidRPr="00F45412">
        <w:rPr>
          <w:rFonts w:hint="eastAsia"/>
        </w:rPr>
        <w:t>调用父类</w:t>
      </w:r>
      <w:proofErr w:type="gramEnd"/>
      <w:r w:rsidRPr="00F45412">
        <w:rPr>
          <w:rFonts w:hint="eastAsia"/>
        </w:rPr>
        <w:t>(PhysicsNode</w:t>
      </w:r>
      <w:r w:rsidRPr="00F45412">
        <w:rPr>
          <w:rFonts w:hint="eastAsia"/>
        </w:rPr>
        <w:t>类</w:t>
      </w:r>
      <w:r w:rsidRPr="00F45412">
        <w:rPr>
          <w:rFonts w:hint="eastAsia"/>
        </w:rPr>
        <w:t>)</w:t>
      </w:r>
      <w:r w:rsidRPr="00F45412">
        <w:rPr>
          <w:rFonts w:hint="eastAsia"/>
        </w:rPr>
        <w:t>的</w:t>
      </w:r>
      <w:r w:rsidRPr="00F45412">
        <w:t>createBodyWithSpriteAndFixture</w:t>
      </w:r>
      <w:r w:rsidRPr="00F45412">
        <w:rPr>
          <w:rFonts w:hint="eastAsia"/>
        </w:rPr>
        <w:t>方法创建物体。</w:t>
      </w:r>
    </w:p>
    <w:p w:rsidR="00325D47" w:rsidRPr="00F45412" w:rsidRDefault="00325D47" w:rsidP="00206CD4">
      <w:r w:rsidRPr="00F45412">
        <w:t>+(id)pandaWithWorld</w:t>
      </w:r>
      <w:r w:rsidRPr="00F45412">
        <w:rPr>
          <w:rFonts w:hAnsi="宋体"/>
        </w:rPr>
        <w:t>类</w:t>
      </w:r>
      <w:r w:rsidRPr="00F45412">
        <w:t>方法的作用是调用</w:t>
      </w:r>
      <w:r w:rsidRPr="00F45412">
        <w:t>initWithWorld</w:t>
      </w:r>
      <w:r w:rsidRPr="00F45412">
        <w:t>实例方法来创建并初始化一个熊猫物体。</w:t>
      </w:r>
    </w:p>
    <w:p w:rsidR="00325D47" w:rsidRPr="00F45412" w:rsidRDefault="002332E8" w:rsidP="00206CD4">
      <w:pPr>
        <w:rPr>
          <w:rFonts w:hint="eastAsia"/>
        </w:rPr>
      </w:pPr>
      <w:r w:rsidRPr="00F45412">
        <w:t>spriteInSlingState</w:t>
      </w:r>
      <w:r w:rsidR="0078774D" w:rsidRPr="00F45412">
        <w:rPr>
          <w:rFonts w:hint="eastAsia"/>
        </w:rPr>
        <w:t>、</w:t>
      </w:r>
      <w:r w:rsidRPr="00F45412">
        <w:t>spriteInStandingState</w:t>
      </w:r>
      <w:r w:rsidR="0078774D" w:rsidRPr="00F45412">
        <w:rPr>
          <w:rFonts w:hint="eastAsia"/>
        </w:rPr>
        <w:t>、</w:t>
      </w:r>
      <w:r w:rsidRPr="00F45412">
        <w:t>spriteInAirState</w:t>
      </w:r>
      <w:r w:rsidR="0078774D" w:rsidRPr="00F45412">
        <w:rPr>
          <w:rFonts w:hint="eastAsia"/>
        </w:rPr>
        <w:t>、</w:t>
      </w:r>
      <w:r w:rsidRPr="00F45412">
        <w:t>spriteInRollState</w:t>
      </w:r>
      <w:r w:rsidR="0078774D" w:rsidRPr="00F45412">
        <w:rPr>
          <w:rFonts w:hint="eastAsia"/>
        </w:rPr>
        <w:t>、</w:t>
      </w:r>
      <w:r w:rsidRPr="00F45412">
        <w:t>spriteInPulledBackSlingState</w:t>
      </w:r>
      <w:r w:rsidR="0078774D" w:rsidRPr="00F45412">
        <w:rPr>
          <w:rFonts w:hint="eastAsia"/>
        </w:rPr>
        <w:t>、</w:t>
      </w:r>
      <w:r w:rsidRPr="00F45412">
        <w:t>spriteInGroundState</w:t>
      </w:r>
      <w:r w:rsidRPr="00F45412">
        <w:rPr>
          <w:rFonts w:hint="eastAsia"/>
        </w:rPr>
        <w:t>方法</w:t>
      </w:r>
      <w:r w:rsidR="00325D47" w:rsidRPr="00F45412">
        <w:rPr>
          <w:rFonts w:hint="eastAsia"/>
        </w:rPr>
        <w:t>的作用</w:t>
      </w:r>
      <w:r w:rsidRPr="00F45412">
        <w:rPr>
          <w:rFonts w:hint="eastAsia"/>
        </w:rPr>
        <w:t>类似，都使用</w:t>
      </w:r>
      <w:r w:rsidRPr="00F45412">
        <w:rPr>
          <w:rFonts w:hint="eastAsia"/>
        </w:rPr>
        <w:t>CCNode</w:t>
      </w:r>
      <w:r w:rsidRPr="00F45412">
        <w:rPr>
          <w:rFonts w:hint="eastAsia"/>
        </w:rPr>
        <w:t>的</w:t>
      </w:r>
      <w:r w:rsidRPr="00F45412">
        <w:rPr>
          <w:rFonts w:hint="eastAsia"/>
        </w:rPr>
        <w:t>setTexture</w:t>
      </w:r>
      <w:r w:rsidRPr="00F45412">
        <w:rPr>
          <w:rFonts w:hint="eastAsia"/>
        </w:rPr>
        <w:t>方法设置了</w:t>
      </w:r>
      <w:proofErr w:type="gramStart"/>
      <w:r w:rsidRPr="00F45412">
        <w:rPr>
          <w:rFonts w:hint="eastAsia"/>
        </w:rPr>
        <w:t>灵对象</w:t>
      </w:r>
      <w:proofErr w:type="gramEnd"/>
      <w:r w:rsidRPr="00F45412">
        <w:rPr>
          <w:rFonts w:hint="eastAsia"/>
        </w:rPr>
        <w:t>在不同状态下所显示的图片。</w:t>
      </w:r>
    </w:p>
    <w:p w:rsidR="005A2FBF" w:rsidRPr="00F45412" w:rsidRDefault="00C34D8A" w:rsidP="00987B66">
      <w:pPr>
        <w:pStyle w:val="4"/>
        <w:rPr>
          <w:rFonts w:hint="eastAsia"/>
        </w:rPr>
      </w:pPr>
      <w:r w:rsidRPr="00F45412">
        <w:t>spriteInRollStateWithAnimationFirst</w:t>
      </w:r>
      <w:r w:rsidR="004D7E55" w:rsidRPr="00F45412">
        <w:rPr>
          <w:rFonts w:hint="eastAsia"/>
          <w:lang w:eastAsia="zh-CN"/>
        </w:rPr>
        <w:t>方法</w:t>
      </w:r>
    </w:p>
    <w:p w:rsidR="00C34D8A" w:rsidRPr="00F45412" w:rsidRDefault="00C34D8A" w:rsidP="00206CD4">
      <w:pPr>
        <w:rPr>
          <w:rFonts w:hint="eastAsia"/>
        </w:rPr>
      </w:pPr>
      <w:r w:rsidRPr="00F45412">
        <w:rPr>
          <w:rFonts w:hint="eastAsia"/>
        </w:rPr>
        <w:t>每帧执行</w:t>
      </w:r>
      <w:r w:rsidRPr="00F45412">
        <w:rPr>
          <w:rFonts w:hint="eastAsia"/>
        </w:rPr>
        <w:t>rollAnimation</w:t>
      </w:r>
      <w:r w:rsidRPr="00F45412">
        <w:rPr>
          <w:rFonts w:hint="eastAsia"/>
        </w:rPr>
        <w:t>动画，相关的代码如下：</w:t>
      </w:r>
    </w:p>
    <w:p w:rsidR="00C34D8A" w:rsidRPr="00F45412" w:rsidRDefault="00C34D8A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[self schedule:@selector(rollAnimation:) interval:1.0f/60.0f];</w:t>
      </w:r>
    </w:p>
    <w:p w:rsidR="00CC536A" w:rsidRPr="00F45412" w:rsidRDefault="00CC536A" w:rsidP="007A4354">
      <w:pPr>
        <w:rPr>
          <w:rFonts w:hint="eastAsia"/>
        </w:rPr>
      </w:pPr>
      <w:r w:rsidRPr="00F45412">
        <w:rPr>
          <w:rFonts w:hint="eastAsia"/>
        </w:rPr>
        <w:t>以上代码预定了一个</w:t>
      </w:r>
      <w:r w:rsidRPr="00F45412">
        <w:rPr>
          <w:rFonts w:hint="eastAsia"/>
        </w:rPr>
        <w:t>rollAnimation</w:t>
      </w:r>
      <w:r w:rsidRPr="00F45412">
        <w:rPr>
          <w:rFonts w:hint="eastAsia"/>
        </w:rPr>
        <w:t>消息，并每帧执行一次。</w:t>
      </w:r>
    </w:p>
    <w:p w:rsidR="005A2FBF" w:rsidRPr="00F45412" w:rsidRDefault="00CC536A" w:rsidP="00987B66">
      <w:pPr>
        <w:pStyle w:val="4"/>
        <w:rPr>
          <w:rFonts w:hint="eastAsia"/>
        </w:rPr>
      </w:pPr>
      <w:r w:rsidRPr="00F45412">
        <w:t>rollAnimation</w:t>
      </w:r>
      <w:r w:rsidR="004D7E55" w:rsidRPr="00F45412">
        <w:rPr>
          <w:rFonts w:hint="eastAsia"/>
          <w:lang w:eastAsia="zh-CN"/>
        </w:rPr>
        <w:t>方法</w:t>
      </w:r>
    </w:p>
    <w:p w:rsidR="00CC536A" w:rsidRPr="00F45412" w:rsidRDefault="00CC536A" w:rsidP="00206CD4">
      <w:pPr>
        <w:rPr>
          <w:rFonts w:hint="eastAsia"/>
        </w:rPr>
      </w:pPr>
      <w:r w:rsidRPr="00F45412">
        <w:rPr>
          <w:rFonts w:hint="eastAsia"/>
        </w:rPr>
        <w:t>使用</w:t>
      </w:r>
      <w:r w:rsidRPr="00F45412">
        <w:t>setTexture</w:t>
      </w:r>
      <w:r w:rsidRPr="00F45412">
        <w:rPr>
          <w:rFonts w:hint="eastAsia"/>
        </w:rPr>
        <w:t>方法，每帧显示不同的精灵</w:t>
      </w:r>
      <w:proofErr w:type="gramStart"/>
      <w:r w:rsidRPr="00F45412">
        <w:rPr>
          <w:rFonts w:hint="eastAsia"/>
        </w:rPr>
        <w:t>帧</w:t>
      </w:r>
      <w:proofErr w:type="gramEnd"/>
      <w:r w:rsidRPr="00F45412">
        <w:rPr>
          <w:rFonts w:hint="eastAsia"/>
        </w:rPr>
        <w:t>图片。</w:t>
      </w:r>
    </w:p>
    <w:p w:rsidR="00CC536A" w:rsidRPr="00F45412" w:rsidRDefault="00CC536A" w:rsidP="00327E7B">
      <w:pPr>
        <w:rPr>
          <w:rFonts w:hint="eastAsia"/>
        </w:rPr>
      </w:pPr>
      <w:r w:rsidRPr="00F45412">
        <w:rPr>
          <w:rFonts w:hint="eastAsia"/>
        </w:rPr>
        <w:lastRenderedPageBreak/>
        <w:t>可以看到，这里使用了一种全新的方式创建和显示精灵帧动画，</w:t>
      </w:r>
      <w:r w:rsidR="00E07D8D" w:rsidRPr="00F45412">
        <w:rPr>
          <w:rFonts w:hint="eastAsia"/>
        </w:rPr>
        <w:t>即</w:t>
      </w:r>
      <w:r w:rsidRPr="00F45412">
        <w:rPr>
          <w:rFonts w:hint="eastAsia"/>
        </w:rPr>
        <w:t>使用消息预定加上</w:t>
      </w:r>
      <w:r w:rsidRPr="00F45412">
        <w:rPr>
          <w:rFonts w:hint="eastAsia"/>
        </w:rPr>
        <w:t>setTexture</w:t>
      </w:r>
      <w:r w:rsidRPr="00F45412">
        <w:rPr>
          <w:rFonts w:hint="eastAsia"/>
        </w:rPr>
        <w:t>的方式。在第</w:t>
      </w:r>
      <w:r w:rsidRPr="00F45412">
        <w:rPr>
          <w:rFonts w:hint="eastAsia"/>
        </w:rPr>
        <w:t>3</w:t>
      </w:r>
      <w:r w:rsidRPr="00F45412">
        <w:rPr>
          <w:rFonts w:hint="eastAsia"/>
        </w:rPr>
        <w:t>章曾经接触过另外</w:t>
      </w:r>
      <w:r w:rsidR="00B647B8" w:rsidRPr="00F45412">
        <w:rPr>
          <w:rFonts w:hint="eastAsia"/>
        </w:rPr>
        <w:t>两</w:t>
      </w:r>
      <w:r w:rsidRPr="00F45412">
        <w:rPr>
          <w:rFonts w:hint="eastAsia"/>
        </w:rPr>
        <w:t>种创建和显示动画的方式，这里简单回顾：</w:t>
      </w:r>
    </w:p>
    <w:p w:rsidR="00B9450B" w:rsidRPr="00F45412" w:rsidRDefault="00B9450B" w:rsidP="00C443CF">
      <w:pPr>
        <w:numPr>
          <w:ilvl w:val="1"/>
          <w:numId w:val="13"/>
        </w:numPr>
        <w:ind w:firstLineChars="0"/>
        <w:rPr>
          <w:rFonts w:hint="eastAsia"/>
          <w:b/>
        </w:rPr>
      </w:pPr>
      <w:r w:rsidRPr="00F45412">
        <w:rPr>
          <w:rFonts w:hint="eastAsia"/>
          <w:b/>
        </w:rPr>
        <w:t>使用精灵</w:t>
      </w:r>
      <w:proofErr w:type="gramStart"/>
      <w:r w:rsidRPr="00F45412">
        <w:rPr>
          <w:rFonts w:hint="eastAsia"/>
          <w:b/>
        </w:rPr>
        <w:t>帧图创建</w:t>
      </w:r>
      <w:proofErr w:type="gramEnd"/>
      <w:r w:rsidRPr="00F45412">
        <w:rPr>
          <w:rFonts w:hint="eastAsia"/>
          <w:b/>
        </w:rPr>
        <w:t>动画</w:t>
      </w:r>
    </w:p>
    <w:p w:rsidR="00B647B8" w:rsidRPr="00F45412" w:rsidRDefault="00B647B8" w:rsidP="00AA4626">
      <w:pPr>
        <w:numPr>
          <w:ilvl w:val="0"/>
          <w:numId w:val="31"/>
        </w:numPr>
        <w:ind w:firstLineChars="0"/>
        <w:rPr>
          <w:rFonts w:ascii="Menlo Regular" w:cs="Menlo Regular" w:hint="eastAsia"/>
        </w:rPr>
      </w:pPr>
      <w:r w:rsidRPr="00F45412">
        <w:rPr>
          <w:rFonts w:hint="eastAsia"/>
        </w:rPr>
        <w:t>创建精灵对象并将其添加为当前层的子节点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CGSize size = [CCDirector sharedDirector].winSize;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CCSprite *mySprite = [CCSprite spriteWithFile:@"pandawalk1.png"];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mySprite.position = ccp(size.width/2,size.height/2);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addChild:mySprite];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B647B8" w:rsidRPr="00F45412" w:rsidRDefault="00B647B8" w:rsidP="00AA4626">
      <w:pPr>
        <w:numPr>
          <w:ilvl w:val="0"/>
          <w:numId w:val="31"/>
        </w:numPr>
        <w:ind w:firstLineChars="0"/>
      </w:pPr>
      <w:r w:rsidRPr="00F45412">
        <w:rPr>
          <w:rFonts w:hint="eastAsia"/>
        </w:rPr>
        <w:t>创建</w:t>
      </w:r>
      <w:r w:rsidRPr="00F45412">
        <w:t>CCAnimation</w:t>
      </w:r>
      <w:r w:rsidRPr="00F45412">
        <w:rPr>
          <w:rFonts w:hint="eastAsia"/>
        </w:rPr>
        <w:t>动画，指定动画帧的内容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CCAnimation *anim = [CCAnimation animation];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[anim addFrameWithFilename:@"pandawalk1.png"];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[anim addFrameWithFilename:@"pandawalk2.png"];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[anim addFrameWithFilename:@"pandawalk3.png"];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B647B8" w:rsidRPr="00E321AF" w:rsidRDefault="00B647B8" w:rsidP="00E321AF">
      <w:pPr>
        <w:numPr>
          <w:ilvl w:val="0"/>
          <w:numId w:val="31"/>
        </w:numPr>
        <w:ind w:firstLineChars="0"/>
        <w:rPr>
          <w:rFonts w:hint="eastAsia"/>
        </w:rPr>
      </w:pPr>
      <w:r w:rsidRPr="00F45412">
        <w:rPr>
          <w:rFonts w:hint="eastAsia"/>
        </w:rPr>
        <w:t>创建</w:t>
      </w:r>
      <w:r w:rsidRPr="00E321AF">
        <w:t>CCAnimate</w:t>
      </w:r>
      <w:r w:rsidRPr="00F45412">
        <w:rPr>
          <w:rFonts w:hint="eastAsia"/>
        </w:rPr>
        <w:t>动画动作，并让精灵对象执行。通过指定</w:t>
      </w:r>
      <w:r w:rsidRPr="00F45412">
        <w:rPr>
          <w:rFonts w:hint="eastAsia"/>
        </w:rPr>
        <w:t>restoreOriginalFrame</w:t>
      </w:r>
      <w:r w:rsidRPr="00F45412">
        <w:rPr>
          <w:rFonts w:hint="eastAsia"/>
        </w:rPr>
        <w:t>为</w:t>
      </w:r>
      <w:r w:rsidRPr="00F45412">
        <w:rPr>
          <w:rFonts w:hint="eastAsia"/>
        </w:rPr>
        <w:t>YES</w:t>
      </w:r>
      <w:r w:rsidRPr="00F45412">
        <w:rPr>
          <w:rFonts w:hint="eastAsia"/>
        </w:rPr>
        <w:t>，可以让精灵对象在动画执行完成后恢复到最初的状态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id animAction = [CCAnimate actionWithDuration:0.5f animation:anim restoreOriginalFrame:YES];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id repeatanimAction = [CCRepeatForever actionWithAction:animAction];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[mySprite runAction:repeatanimAction];</w:t>
      </w:r>
    </w:p>
    <w:p w:rsidR="007B7BB1" w:rsidRPr="00F45412" w:rsidRDefault="00B647B8" w:rsidP="00327E7B">
      <w:pPr>
        <w:rPr>
          <w:rFonts w:hint="eastAsia"/>
        </w:rPr>
      </w:pPr>
      <w:r w:rsidRPr="00F45412">
        <w:rPr>
          <w:rFonts w:hint="eastAsia"/>
        </w:rPr>
        <w:t>在以上代码中，首先创建精灵对象并添加为当前层的子节点；然后创建</w:t>
      </w:r>
      <w:r w:rsidRPr="00F45412">
        <w:rPr>
          <w:rFonts w:hint="eastAsia"/>
        </w:rPr>
        <w:t>CCAnimation</w:t>
      </w:r>
      <w:r w:rsidRPr="00F45412">
        <w:rPr>
          <w:rFonts w:hint="eastAsia"/>
        </w:rPr>
        <w:t>动画，并指定动画帧的内容；最后创建</w:t>
      </w:r>
      <w:r w:rsidRPr="00F45412">
        <w:rPr>
          <w:rFonts w:hint="eastAsia"/>
        </w:rPr>
        <w:t>CCAnimate</w:t>
      </w:r>
      <w:r w:rsidRPr="00F45412">
        <w:rPr>
          <w:rFonts w:hint="eastAsia"/>
        </w:rPr>
        <w:t>动画动作，并让精灵对象执行。</w:t>
      </w:r>
    </w:p>
    <w:p w:rsidR="00B647B8" w:rsidRPr="00F45412" w:rsidRDefault="00B647B8" w:rsidP="00C443CF">
      <w:pPr>
        <w:numPr>
          <w:ilvl w:val="1"/>
          <w:numId w:val="13"/>
        </w:numPr>
        <w:ind w:firstLineChars="0"/>
        <w:rPr>
          <w:rFonts w:hint="eastAsia"/>
          <w:b/>
        </w:rPr>
      </w:pPr>
      <w:r w:rsidRPr="00F45412">
        <w:rPr>
          <w:rFonts w:hint="eastAsia"/>
          <w:b/>
        </w:rPr>
        <w:t>使用精灵表单创建动画</w:t>
      </w:r>
    </w:p>
    <w:p w:rsidR="00B647B8" w:rsidRPr="00F45412" w:rsidRDefault="00B647B8" w:rsidP="00AA4626">
      <w:pPr>
        <w:numPr>
          <w:ilvl w:val="0"/>
          <w:numId w:val="32"/>
        </w:numPr>
        <w:ind w:firstLineChars="0"/>
        <w:rPr>
          <w:rFonts w:hint="eastAsia"/>
        </w:rPr>
      </w:pPr>
      <w:r w:rsidRPr="00F45412">
        <w:rPr>
          <w:rFonts w:hint="eastAsia"/>
        </w:rPr>
        <w:t>使用</w:t>
      </w:r>
      <w:r w:rsidRPr="00F45412">
        <w:rPr>
          <w:rFonts w:hint="eastAsia"/>
        </w:rPr>
        <w:t>Plist</w:t>
      </w:r>
      <w:r w:rsidRPr="00F45412">
        <w:rPr>
          <w:rFonts w:hint="eastAsia"/>
        </w:rPr>
        <w:t>文件将精灵</w:t>
      </w:r>
      <w:proofErr w:type="gramStart"/>
      <w:r w:rsidRPr="00F45412">
        <w:rPr>
          <w:rFonts w:hint="eastAsia"/>
        </w:rPr>
        <w:t>帧</w:t>
      </w:r>
      <w:proofErr w:type="gramEnd"/>
      <w:r w:rsidRPr="00F45412">
        <w:rPr>
          <w:rFonts w:hint="eastAsia"/>
        </w:rPr>
        <w:t>纹理添加到精灵</w:t>
      </w:r>
      <w:proofErr w:type="gramStart"/>
      <w:r w:rsidRPr="00F45412">
        <w:rPr>
          <w:rFonts w:hint="eastAsia"/>
        </w:rPr>
        <w:t>帧</w:t>
      </w:r>
      <w:proofErr w:type="gramEnd"/>
      <w:r w:rsidRPr="00F45412">
        <w:rPr>
          <w:rFonts w:hint="eastAsia"/>
        </w:rPr>
        <w:t>缓存中</w:t>
      </w:r>
      <w:r w:rsidRPr="00F45412">
        <w:t xml:space="preserve">    </w:t>
      </w:r>
    </w:p>
    <w:p w:rsidR="00B647B8" w:rsidRPr="00F45412" w:rsidRDefault="00B647B8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[[CCSpriteFrameCache sharedSpriteFrameCache] addSpriteFramesWithFile:@"AnimPanda.plist"];</w:t>
      </w:r>
    </w:p>
    <w:p w:rsidR="00B647B8" w:rsidRPr="00F45412" w:rsidRDefault="00B647B8" w:rsidP="00AA4626">
      <w:pPr>
        <w:numPr>
          <w:ilvl w:val="0"/>
          <w:numId w:val="32"/>
        </w:numPr>
        <w:ind w:firstLineChars="0"/>
        <w:rPr>
          <w:rFonts w:hint="eastAsia"/>
        </w:rPr>
      </w:pPr>
      <w:r w:rsidRPr="00F45412">
        <w:rPr>
          <w:rFonts w:hint="eastAsia"/>
        </w:rPr>
        <w:t>创建一个</w:t>
      </w:r>
      <w:r w:rsidRPr="00F45412">
        <w:rPr>
          <w:rFonts w:hint="eastAsia"/>
        </w:rPr>
        <w:t>CCSpriteBatchNode</w:t>
      </w:r>
      <w:r w:rsidRPr="00F45412">
        <w:rPr>
          <w:rFonts w:hint="eastAsia"/>
        </w:rPr>
        <w:t>精灵表单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>CCSpriteBatchNode *batchNode = [CCSpriteBatchNode batchNodeWithFile:@"AnimPanda.png"];</w:t>
      </w:r>
    </w:p>
    <w:p w:rsidR="00B647B8" w:rsidRPr="00F45412" w:rsidRDefault="00B647B8" w:rsidP="00155D7A">
      <w:pPr>
        <w:pStyle w:val="af5"/>
        <w:rPr>
          <w:rFonts w:ascii="宋体" w:cs="宋体"/>
          <w:color w:val="auto"/>
        </w:rPr>
      </w:pPr>
      <w:r w:rsidRPr="00F45412">
        <w:rPr>
          <w:color w:val="auto"/>
        </w:rPr>
        <w:t xml:space="preserve">    [self addChild:batchNode];</w:t>
      </w:r>
    </w:p>
    <w:p w:rsidR="00B647B8" w:rsidRPr="00F45412" w:rsidRDefault="00B647B8" w:rsidP="00AA4626">
      <w:pPr>
        <w:numPr>
          <w:ilvl w:val="0"/>
          <w:numId w:val="32"/>
        </w:numPr>
        <w:ind w:firstLineChars="0"/>
        <w:rPr>
          <w:rFonts w:hint="eastAsia"/>
        </w:rPr>
      </w:pPr>
      <w:r w:rsidRPr="00F45412">
        <w:rPr>
          <w:rFonts w:hint="eastAsia"/>
        </w:rPr>
        <w:t>创建精灵</w:t>
      </w:r>
      <w:proofErr w:type="gramStart"/>
      <w:r w:rsidRPr="00F45412">
        <w:rPr>
          <w:rFonts w:hint="eastAsia"/>
        </w:rPr>
        <w:t>帧</w:t>
      </w:r>
      <w:proofErr w:type="gramEnd"/>
      <w:r w:rsidRPr="00F45412">
        <w:rPr>
          <w:rFonts w:hint="eastAsia"/>
        </w:rPr>
        <w:t>列表</w:t>
      </w:r>
    </w:p>
    <w:p w:rsidR="00B647B8" w:rsidRPr="00F45412" w:rsidRDefault="00B647B8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NSMutableArray *animFrames = [NSMutableArray array];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for(int i=1; i&lt;3;i++){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[animFrames addObject:[[CCSpriteFrameCache sharedSpriteFrameCache]spriteFrameByName:[NSString stringWithFormat:@"pandawalk%d.png",i]]];</w:t>
      </w:r>
    </w:p>
    <w:p w:rsidR="00B647B8" w:rsidRPr="00F45412" w:rsidRDefault="00B647B8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  }</w:t>
      </w:r>
    </w:p>
    <w:p w:rsidR="00B647B8" w:rsidRPr="00F45412" w:rsidRDefault="00B647B8" w:rsidP="00AA4626">
      <w:pPr>
        <w:numPr>
          <w:ilvl w:val="0"/>
          <w:numId w:val="32"/>
        </w:numPr>
        <w:ind w:firstLineChars="0"/>
        <w:rPr>
          <w:rFonts w:hint="eastAsia"/>
        </w:rPr>
      </w:pPr>
      <w:r w:rsidRPr="00F45412">
        <w:rPr>
          <w:rFonts w:hint="eastAsia"/>
        </w:rPr>
        <w:t>创建动画对象</w:t>
      </w:r>
    </w:p>
    <w:p w:rsidR="00B647B8" w:rsidRPr="00F45412" w:rsidRDefault="00B647B8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CCAnimation *walkAnim = [CCAnimation animationWithFrames:walkAnimFrames delay:0.1f];</w:t>
      </w:r>
    </w:p>
    <w:p w:rsidR="00B647B8" w:rsidRPr="00F45412" w:rsidRDefault="00B647B8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>（</w:t>
      </w:r>
      <w:r w:rsidRPr="00F45412">
        <w:rPr>
          <w:rFonts w:hint="eastAsia"/>
          <w:color w:val="auto"/>
        </w:rPr>
        <w:t>5</w:t>
      </w:r>
      <w:r w:rsidRPr="00F45412">
        <w:rPr>
          <w:rFonts w:hint="eastAsia"/>
          <w:color w:val="auto"/>
        </w:rPr>
        <w:t>）创建精灵，并运行动画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>CGSize size = [CCDirector sharedDirector].winSize;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CCSprite  *panda = [CCSprite spriteWithSpriteFrameName:@"pandawalk1.png"];</w:t>
      </w:r>
    </w:p>
    <w:p w:rsidR="00B647B8" w:rsidRPr="00F45412" w:rsidRDefault="00B647B8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  panda.position = ccp(size.width*0.8,size.height*0.4);</w:t>
      </w:r>
    </w:p>
    <w:p w:rsidR="00B647B8" w:rsidRPr="00F45412" w:rsidRDefault="00B647B8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  id walkAction = [CCRepeatForever actionWithAction:[CCAnimate actionWithAnimation:walkAnim restoreOriginalFrame:YES]];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[panda runAction:walkAction];</w:t>
      </w:r>
    </w:p>
    <w:p w:rsidR="00B647B8" w:rsidRPr="00F45412" w:rsidRDefault="00B647B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[panda runAction:[CCMoveTo actionWithDuration:6.0f position:ccp(size.width*0.2,size.height*0.4)]];</w:t>
      </w:r>
    </w:p>
    <w:p w:rsidR="00B647B8" w:rsidRPr="00F45412" w:rsidRDefault="00B647B8" w:rsidP="00155D7A">
      <w:pPr>
        <w:pStyle w:val="af5"/>
        <w:rPr>
          <w:rFonts w:ascii="宋体" w:cs="宋体" w:hint="eastAsia"/>
          <w:color w:val="auto"/>
        </w:rPr>
      </w:pPr>
      <w:r w:rsidRPr="00F45412">
        <w:rPr>
          <w:color w:val="auto"/>
          <w:lang w:eastAsia="en-US"/>
        </w:rPr>
        <w:t xml:space="preserve">    </w:t>
      </w:r>
      <w:r w:rsidRPr="00F45412">
        <w:rPr>
          <w:color w:val="auto"/>
        </w:rPr>
        <w:t>[batchNode addChild:panda];</w:t>
      </w:r>
    </w:p>
    <w:p w:rsidR="002E3212" w:rsidRPr="00F45412" w:rsidRDefault="00D80E0B" w:rsidP="00AA4626">
      <w:pPr>
        <w:pStyle w:val="af4"/>
        <w:rPr>
          <w:rFonts w:hint="eastAsia"/>
        </w:rPr>
      </w:pPr>
      <w:r w:rsidRPr="00F45412">
        <w:rPr>
          <w:rFonts w:hint="eastAsia"/>
          <w:lang w:eastAsia="zh-CN"/>
        </w:rPr>
        <w:t>注意</w:t>
      </w:r>
      <w:r w:rsidRPr="00F45412">
        <w:rPr>
          <w:rFonts w:hint="eastAsia"/>
          <w:lang w:eastAsia="zh-CN"/>
        </w:rPr>
        <w:t xml:space="preserve">  </w:t>
      </w:r>
      <w:r w:rsidR="005447A9" w:rsidRPr="00F45412">
        <w:rPr>
          <w:rFonts w:hint="eastAsia"/>
        </w:rPr>
        <w:t>我们已经学会了三种创建精灵帧动画的方式。</w:t>
      </w:r>
    </w:p>
    <w:p w:rsidR="002E3212" w:rsidRPr="00F45412" w:rsidRDefault="005447A9" w:rsidP="00AA4626">
      <w:pPr>
        <w:pStyle w:val="af4"/>
        <w:rPr>
          <w:rFonts w:hint="eastAsia"/>
        </w:rPr>
      </w:pPr>
      <w:r w:rsidRPr="00F45412">
        <w:rPr>
          <w:rFonts w:hint="eastAsia"/>
        </w:rPr>
        <w:t>第一种方式，即本示例项目中所使用的方式可以方便在多个类中重用。</w:t>
      </w:r>
    </w:p>
    <w:p w:rsidR="002E3212" w:rsidRPr="00F45412" w:rsidRDefault="005447A9" w:rsidP="00AA4626">
      <w:pPr>
        <w:pStyle w:val="af4"/>
        <w:rPr>
          <w:rFonts w:hint="eastAsia"/>
        </w:rPr>
      </w:pPr>
      <w:r w:rsidRPr="00F45412">
        <w:rPr>
          <w:rFonts w:hint="eastAsia"/>
        </w:rPr>
        <w:t>第二种方式，即使用精灵帧图片来创建动画的代码相对比较简单。</w:t>
      </w:r>
    </w:p>
    <w:p w:rsidR="002E3212" w:rsidRPr="00F45412" w:rsidRDefault="005447A9" w:rsidP="00AA4626">
      <w:pPr>
        <w:pStyle w:val="af4"/>
        <w:rPr>
          <w:rFonts w:hint="eastAsia"/>
        </w:rPr>
      </w:pPr>
      <w:r w:rsidRPr="00F45412">
        <w:rPr>
          <w:rFonts w:hint="eastAsia"/>
        </w:rPr>
        <w:t>第三种方式，即使用精灵表单来创建动画的方式则是在运行效率上更胜一筹。</w:t>
      </w:r>
    </w:p>
    <w:p w:rsidR="00C34D8A" w:rsidRPr="00F45412" w:rsidRDefault="005447A9" w:rsidP="00AA4626">
      <w:pPr>
        <w:pStyle w:val="af4"/>
        <w:rPr>
          <w:rFonts w:hint="eastAsia"/>
        </w:rPr>
      </w:pPr>
      <w:r w:rsidRPr="00F45412">
        <w:rPr>
          <w:rFonts w:hint="eastAsia"/>
        </w:rPr>
        <w:lastRenderedPageBreak/>
        <w:t>至于开发者</w:t>
      </w:r>
      <w:r w:rsidR="00843577" w:rsidRPr="00F45412">
        <w:rPr>
          <w:rFonts w:hint="eastAsia"/>
        </w:rPr>
        <w:t>在实际项目中采用哪一种动画创建方式，取决于实际项目的需求。</w:t>
      </w:r>
    </w:p>
    <w:p w:rsidR="00DB10D9" w:rsidRPr="00F45412" w:rsidRDefault="00394ACD" w:rsidP="00262C1C">
      <w:pPr>
        <w:pStyle w:val="3"/>
        <w:rPr>
          <w:rFonts w:hint="eastAsia"/>
        </w:rPr>
      </w:pPr>
      <w:bookmarkStart w:id="9" w:name="_Toc334784249"/>
      <w:bookmarkStart w:id="10" w:name="_Toc337483804"/>
      <w:r w:rsidRPr="00F45412">
        <w:rPr>
          <w:rFonts w:hint="eastAsia"/>
        </w:rPr>
        <w:t>创建</w:t>
      </w:r>
      <w:r w:rsidR="00487FFE" w:rsidRPr="00F45412">
        <w:rPr>
          <w:rFonts w:hint="eastAsia"/>
        </w:rPr>
        <w:t>平台</w:t>
      </w:r>
      <w:r w:rsidR="002C4B6E" w:rsidRPr="00F45412">
        <w:rPr>
          <w:rFonts w:hint="eastAsia"/>
        </w:rPr>
        <w:t>物体</w:t>
      </w:r>
      <w:bookmarkEnd w:id="9"/>
      <w:bookmarkEnd w:id="10"/>
    </w:p>
    <w:p w:rsidR="00394ACD" w:rsidRPr="00F45412" w:rsidRDefault="0091674E" w:rsidP="00327E7B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看懂了</w:t>
      </w:r>
      <w:r w:rsidRPr="00F45412">
        <w:rPr>
          <w:rFonts w:hint="eastAsia"/>
          <w:kern w:val="0"/>
        </w:rPr>
        <w:t>Panda</w:t>
      </w:r>
      <w:r w:rsidRPr="00F45412">
        <w:rPr>
          <w:rFonts w:hint="eastAsia"/>
          <w:kern w:val="0"/>
        </w:rPr>
        <w:t>类的实现代码后，会发现</w:t>
      </w:r>
      <w:r w:rsidR="00394ACD" w:rsidRPr="00F45412">
        <w:rPr>
          <w:rFonts w:hint="eastAsia"/>
          <w:kern w:val="0"/>
        </w:rPr>
        <w:t>FirePlatform</w:t>
      </w:r>
      <w:r w:rsidR="00C40E82" w:rsidRPr="00F45412">
        <w:rPr>
          <w:rFonts w:hint="eastAsia"/>
          <w:kern w:val="0"/>
        </w:rPr>
        <w:t>和</w:t>
      </w:r>
      <w:r w:rsidR="00C40E82" w:rsidRPr="00F45412">
        <w:rPr>
          <w:rFonts w:hint="eastAsia"/>
          <w:kern w:val="0"/>
        </w:rPr>
        <w:t>GroundPlane</w:t>
      </w:r>
      <w:r w:rsidR="00C40E82" w:rsidRPr="00F45412">
        <w:rPr>
          <w:rFonts w:hint="eastAsia"/>
          <w:kern w:val="0"/>
        </w:rPr>
        <w:t>类非常简单，其中</w:t>
      </w:r>
      <w:r w:rsidR="00C40E82" w:rsidRPr="00F45412">
        <w:rPr>
          <w:rFonts w:hint="eastAsia"/>
          <w:kern w:val="0"/>
        </w:rPr>
        <w:t>FirePlatform</w:t>
      </w:r>
      <w:r w:rsidR="00C40E82" w:rsidRPr="00F45412">
        <w:rPr>
          <w:rFonts w:hint="eastAsia"/>
          <w:kern w:val="0"/>
        </w:rPr>
        <w:t>类</w:t>
      </w:r>
      <w:r w:rsidR="00394ACD" w:rsidRPr="00F45412">
        <w:rPr>
          <w:rFonts w:hint="eastAsia"/>
          <w:kern w:val="0"/>
        </w:rPr>
        <w:t>主要用于创建抛投熊猫所使用的平台物体</w:t>
      </w:r>
      <w:r w:rsidR="00C40E82" w:rsidRPr="00F45412">
        <w:rPr>
          <w:rFonts w:hint="eastAsia"/>
          <w:kern w:val="0"/>
        </w:rPr>
        <w:t>，</w:t>
      </w:r>
      <w:r w:rsidR="00F25342" w:rsidRPr="00F45412">
        <w:rPr>
          <w:rFonts w:hint="eastAsia"/>
          <w:kern w:val="0"/>
        </w:rPr>
        <w:t>如</w:t>
      </w:r>
      <w:r w:rsidR="00A84140" w:rsidRPr="00F45412">
        <w:rPr>
          <w:rFonts w:hint="eastAsia"/>
          <w:kern w:val="0"/>
        </w:rPr>
        <w:t>图</w:t>
      </w:r>
      <w:r w:rsidR="00A84140" w:rsidRPr="00F45412">
        <w:rPr>
          <w:rFonts w:hint="eastAsia"/>
          <w:kern w:val="0"/>
        </w:rPr>
        <w:t>12-</w:t>
      </w:r>
      <w:r w:rsidR="00F25342" w:rsidRPr="00F45412">
        <w:rPr>
          <w:rFonts w:hint="eastAsia"/>
          <w:kern w:val="0"/>
        </w:rPr>
        <w:t>2</w:t>
      </w:r>
      <w:r w:rsidR="00F25342" w:rsidRPr="00F45412">
        <w:rPr>
          <w:rFonts w:hint="eastAsia"/>
          <w:kern w:val="0"/>
        </w:rPr>
        <w:t>所示。</w:t>
      </w:r>
      <w:r w:rsidR="00C40E82" w:rsidRPr="00F45412">
        <w:rPr>
          <w:rFonts w:hint="eastAsia"/>
          <w:kern w:val="0"/>
        </w:rPr>
        <w:t>而</w:t>
      </w:r>
      <w:r w:rsidR="00C40E82" w:rsidRPr="00F45412">
        <w:rPr>
          <w:rFonts w:hint="eastAsia"/>
          <w:kern w:val="0"/>
        </w:rPr>
        <w:t>GroundPlane</w:t>
      </w:r>
      <w:r w:rsidR="00C40E82" w:rsidRPr="00F45412">
        <w:rPr>
          <w:rFonts w:hint="eastAsia"/>
          <w:kern w:val="0"/>
        </w:rPr>
        <w:t>类则用于创建地平面物体</w:t>
      </w:r>
      <w:r w:rsidR="00394ACD" w:rsidRPr="00F45412">
        <w:rPr>
          <w:rFonts w:hint="eastAsia"/>
          <w:kern w:val="0"/>
        </w:rPr>
        <w:t>。</w:t>
      </w:r>
    </w:p>
    <w:p w:rsidR="00DE7507" w:rsidRPr="00F45412" w:rsidRDefault="00B3121B" w:rsidP="00B80F9D">
      <w:pPr>
        <w:jc w:val="center"/>
        <w:rPr>
          <w:rFonts w:hint="eastAsia"/>
          <w:kern w:val="0"/>
        </w:rPr>
      </w:pPr>
      <w:r w:rsidRPr="00F45412">
        <w:rPr>
          <w:rFonts w:hint="eastAsia"/>
          <w:kern w:val="0"/>
        </w:rPr>
        <w:pict>
          <v:shape id="_x0000_i1026" type="#_x0000_t75" style="width:118.2pt;height:189.65pt" o:bordertopcolor="this" o:borderleftcolor="this" o:borderbottomcolor="this" o:borderrightcolor="this">
            <v:imagedata r:id="rId9" o:title="level1-initial" croptop="17468f" cropbottom="7372f" cropleft="21791f" cropright="30940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B80F9D" w:rsidRPr="00F45412" w:rsidRDefault="00B80F9D" w:rsidP="00A84140">
      <w:pPr>
        <w:pStyle w:val="1-10"/>
        <w:rPr>
          <w:rFonts w:hint="eastAsia"/>
          <w:kern w:val="0"/>
        </w:rPr>
      </w:pPr>
      <w:r w:rsidRPr="00F45412">
        <w:rPr>
          <w:rFonts w:hint="eastAsia"/>
          <w:kern w:val="0"/>
        </w:rPr>
        <w:t>抛投熊猫所使用的平台物体</w:t>
      </w:r>
    </w:p>
    <w:p w:rsidR="00394ACD" w:rsidRPr="00F45412" w:rsidRDefault="00394ACD" w:rsidP="00327E7B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Xcode</w:t>
      </w:r>
      <w:r w:rsidRPr="00F45412">
        <w:rPr>
          <w:rFonts w:hint="eastAsia"/>
          <w:kern w:val="0"/>
        </w:rPr>
        <w:t>中右键单击</w:t>
      </w:r>
      <w:r w:rsidRPr="00F45412">
        <w:rPr>
          <w:kern w:val="0"/>
        </w:rPr>
        <w:t>AngryPanda</w:t>
      </w:r>
      <w:r w:rsidRPr="00F45412">
        <w:rPr>
          <w:rFonts w:hint="eastAsia"/>
          <w:kern w:val="0"/>
        </w:rPr>
        <w:t>的项目名称，选择</w:t>
      </w:r>
      <w:r w:rsidRPr="00F45412">
        <w:rPr>
          <w:rFonts w:hint="eastAsia"/>
          <w:kern w:val="0"/>
        </w:rPr>
        <w:t>New File</w:t>
      </w:r>
      <w:r w:rsidRPr="00F45412">
        <w:rPr>
          <w:rFonts w:hint="eastAsia"/>
          <w:kern w:val="0"/>
        </w:rPr>
        <w:t>，然后选择</w:t>
      </w:r>
      <w:r w:rsidRPr="00F45412">
        <w:rPr>
          <w:rFonts w:hint="eastAsia"/>
          <w:kern w:val="0"/>
        </w:rPr>
        <w:t>iOS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Cocoa Touch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Objective-C class</w:t>
      </w:r>
      <w:r w:rsidRPr="00F45412">
        <w:rPr>
          <w:rFonts w:hint="eastAsia"/>
          <w:kern w:val="0"/>
        </w:rPr>
        <w:t>，选择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。选择</w:t>
      </w:r>
      <w:r w:rsidRPr="00F45412">
        <w:rPr>
          <w:rFonts w:hint="eastAsia"/>
          <w:kern w:val="0"/>
        </w:rPr>
        <w:t>Subclass of NSObject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，将文件命名为</w:t>
      </w:r>
      <w:r w:rsidRPr="00F45412">
        <w:rPr>
          <w:rFonts w:hint="eastAsia"/>
        </w:rPr>
        <w:t>FirePlatform</w:t>
      </w:r>
      <w:r w:rsidRPr="00F45412">
        <w:rPr>
          <w:rFonts w:hint="eastAsia"/>
          <w:kern w:val="0"/>
        </w:rPr>
        <w:t>.mm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Create</w:t>
      </w:r>
      <w:r w:rsidRPr="00F45412">
        <w:rPr>
          <w:rFonts w:hint="eastAsia"/>
          <w:kern w:val="0"/>
        </w:rPr>
        <w:t>。</w:t>
      </w:r>
    </w:p>
    <w:p w:rsidR="00394ACD" w:rsidRPr="00F45412" w:rsidRDefault="00394ACD" w:rsidP="00327E7B">
      <w:pPr>
        <w:rPr>
          <w:rFonts w:hint="eastAsia"/>
        </w:rPr>
      </w:pPr>
      <w:r w:rsidRPr="00F45412">
        <w:rPr>
          <w:rFonts w:hint="eastAsia"/>
        </w:rPr>
        <w:t>在</w:t>
      </w:r>
      <w:r w:rsidRPr="00F45412">
        <w:rPr>
          <w:rFonts w:hint="eastAsia"/>
        </w:rPr>
        <w:t>Xcode</w:t>
      </w:r>
      <w:r w:rsidRPr="00F45412">
        <w:rPr>
          <w:rFonts w:hint="eastAsia"/>
        </w:rPr>
        <w:t>中切换到</w:t>
      </w:r>
      <w:r w:rsidRPr="00F45412">
        <w:rPr>
          <w:rFonts w:hint="eastAsia"/>
        </w:rPr>
        <w:t>FirePlatform.h</w:t>
      </w:r>
      <w:r w:rsidRPr="00F45412">
        <w:rPr>
          <w:rFonts w:hint="eastAsia"/>
        </w:rPr>
        <w:t>，并</w:t>
      </w:r>
      <w:r w:rsidR="00D77821" w:rsidRPr="00F45412">
        <w:rPr>
          <w:rFonts w:hint="eastAsia"/>
        </w:rPr>
        <w:t>替换</w:t>
      </w:r>
      <w:r w:rsidRPr="00F45412">
        <w:rPr>
          <w:rFonts w:hint="eastAsia"/>
        </w:rPr>
        <w:t>其中的代码如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891F34" w:rsidRPr="00F45412">
        <w:rPr>
          <w:rFonts w:hint="eastAsia"/>
        </w:rPr>
        <w:t>5</w:t>
      </w:r>
      <w:r w:rsidR="00891F34" w:rsidRPr="00F45412">
        <w:rPr>
          <w:rFonts w:hint="eastAsia"/>
        </w:rPr>
        <w:t>所示。</w:t>
      </w:r>
    </w:p>
    <w:p w:rsidR="00891F34" w:rsidRPr="00F45412" w:rsidRDefault="00891F34" w:rsidP="00A84140">
      <w:pPr>
        <w:pStyle w:val="1-1"/>
        <w:ind w:firstLine="360"/>
        <w:rPr>
          <w:rFonts w:hint="eastAsia"/>
        </w:rPr>
      </w:pPr>
      <w:r w:rsidRPr="00F45412">
        <w:rPr>
          <w:rFonts w:hint="eastAsia"/>
        </w:rPr>
        <w:t>FirePlatform.h文件</w:t>
      </w:r>
    </w:p>
    <w:p w:rsidR="00394ACD" w:rsidRPr="00F45412" w:rsidRDefault="00394ACD" w:rsidP="00C06194">
      <w:pPr>
        <w:pStyle w:val="af5"/>
        <w:rPr>
          <w:color w:val="auto"/>
        </w:rPr>
      </w:pPr>
      <w:r w:rsidRPr="00F45412">
        <w:rPr>
          <w:color w:val="auto"/>
        </w:rPr>
        <w:t>#import "PhysicsNode.h"</w:t>
      </w:r>
    </w:p>
    <w:p w:rsidR="00394ACD" w:rsidRPr="00F45412" w:rsidRDefault="00394ACD" w:rsidP="00495E69">
      <w:pPr>
        <w:pStyle w:val="af5"/>
        <w:rPr>
          <w:color w:val="auto"/>
        </w:rPr>
      </w:pPr>
    </w:p>
    <w:p w:rsidR="00394ACD" w:rsidRPr="00F45412" w:rsidRDefault="00394ACD" w:rsidP="00803442">
      <w:pPr>
        <w:pStyle w:val="af5"/>
        <w:rPr>
          <w:color w:val="auto"/>
        </w:rPr>
      </w:pPr>
      <w:r w:rsidRPr="00F45412">
        <w:rPr>
          <w:color w:val="auto"/>
        </w:rPr>
        <w:t>@interface FirePlatform : PhysicsNode {</w:t>
      </w:r>
    </w:p>
    <w:p w:rsidR="00394ACD" w:rsidRPr="00F45412" w:rsidRDefault="00394AC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394ACD" w:rsidRPr="00F45412" w:rsidRDefault="00394AC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b2World* theWorld;</w:t>
      </w:r>
    </w:p>
    <w:p w:rsidR="00394ACD" w:rsidRPr="00F45412" w:rsidRDefault="00394AC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NSString* spriteImageName;</w:t>
      </w:r>
    </w:p>
    <w:p w:rsidR="00394ACD" w:rsidRPr="00F45412" w:rsidRDefault="00394AC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CGPoint initialLocation;</w:t>
      </w:r>
    </w:p>
    <w:p w:rsidR="00394ACD" w:rsidRPr="00F45412" w:rsidRDefault="00394ACD" w:rsidP="00155D7A">
      <w:pPr>
        <w:pStyle w:val="af5"/>
        <w:rPr>
          <w:color w:val="auto"/>
        </w:rPr>
      </w:pPr>
      <w:r w:rsidRPr="00F45412">
        <w:rPr>
          <w:color w:val="auto"/>
        </w:rPr>
        <w:t>}</w:t>
      </w:r>
    </w:p>
    <w:p w:rsidR="00394ACD" w:rsidRPr="00F45412" w:rsidRDefault="00394ACD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>+(id) platformWithWorld:(b2World*)world location:(CGPoint)location spriteFileName:(NSString*)spriteFileName;</w:t>
      </w:r>
    </w:p>
    <w:p w:rsidR="00394ACD" w:rsidRPr="00F45412" w:rsidRDefault="00394ACD" w:rsidP="00155D7A">
      <w:pPr>
        <w:pStyle w:val="af5"/>
        <w:rPr>
          <w:color w:val="auto"/>
        </w:rPr>
      </w:pPr>
      <w:r w:rsidRPr="00F45412">
        <w:rPr>
          <w:color w:val="auto"/>
        </w:rPr>
        <w:t>-(id) initWithWorld:(b2World*)world location:(CGPoint)location spriteFileName:(NSString*)spriteFileName;</w:t>
      </w:r>
    </w:p>
    <w:p w:rsidR="00394ACD" w:rsidRPr="00F45412" w:rsidRDefault="00394ACD" w:rsidP="00155D7A">
      <w:pPr>
        <w:pStyle w:val="af5"/>
        <w:rPr>
          <w:color w:val="auto"/>
        </w:rPr>
      </w:pPr>
      <w:r w:rsidRPr="00F45412">
        <w:rPr>
          <w:color w:val="auto"/>
        </w:rPr>
        <w:t>-(void) createPlatform;</w:t>
      </w:r>
    </w:p>
    <w:p w:rsidR="00394ACD" w:rsidRPr="00F45412" w:rsidRDefault="00394ACD" w:rsidP="00155D7A">
      <w:pPr>
        <w:pStyle w:val="af5"/>
        <w:rPr>
          <w:color w:val="auto"/>
        </w:rPr>
      </w:pPr>
    </w:p>
    <w:p w:rsidR="00487413" w:rsidRPr="00F45412" w:rsidRDefault="00394ACD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@end</w:t>
      </w:r>
    </w:p>
    <w:p w:rsidR="00394ACD" w:rsidRPr="00F45412" w:rsidRDefault="00394ACD" w:rsidP="00155D7A">
      <w:pPr>
        <w:pStyle w:val="af5"/>
        <w:rPr>
          <w:rFonts w:hint="eastAsia"/>
          <w:color w:val="auto"/>
        </w:rPr>
      </w:pPr>
    </w:p>
    <w:p w:rsidR="00394ACD" w:rsidRPr="00F45412" w:rsidRDefault="00394ACD" w:rsidP="00327E7B">
      <w:pPr>
        <w:rPr>
          <w:rFonts w:hint="eastAsia"/>
        </w:rPr>
      </w:pPr>
      <w:r w:rsidRPr="00F45412">
        <w:rPr>
          <w:rFonts w:hint="eastAsia"/>
        </w:rPr>
        <w:t>从以上代码中</w:t>
      </w:r>
      <w:r w:rsidR="00B02340" w:rsidRPr="00F45412">
        <w:rPr>
          <w:rFonts w:hint="eastAsia"/>
        </w:rPr>
        <w:t>可以看到，</w:t>
      </w:r>
      <w:r w:rsidR="00B02340" w:rsidRPr="00F45412">
        <w:rPr>
          <w:rFonts w:hint="eastAsia"/>
        </w:rPr>
        <w:t>FirePlatform</w:t>
      </w:r>
      <w:r w:rsidR="00B02340" w:rsidRPr="00F45412">
        <w:rPr>
          <w:rFonts w:hint="eastAsia"/>
        </w:rPr>
        <w:t>类直接继承自</w:t>
      </w:r>
      <w:r w:rsidR="00B02340" w:rsidRPr="00F45412">
        <w:rPr>
          <w:rFonts w:hint="eastAsia"/>
        </w:rPr>
        <w:t>PhysicsNode</w:t>
      </w:r>
      <w:r w:rsidR="00B02340" w:rsidRPr="00F45412">
        <w:rPr>
          <w:rFonts w:hint="eastAsia"/>
        </w:rPr>
        <w:t>类，并添加了自己的变量和实例方法。</w:t>
      </w:r>
    </w:p>
    <w:p w:rsidR="0091674E" w:rsidRPr="00F45412" w:rsidRDefault="0091674E" w:rsidP="00A84140">
      <w:pPr>
        <w:rPr>
          <w:rFonts w:hint="eastAsia"/>
        </w:rPr>
      </w:pPr>
      <w:r w:rsidRPr="00F45412">
        <w:rPr>
          <w:rFonts w:hint="eastAsia"/>
        </w:rPr>
        <w:t>接下来具体看看实例方法的内容和作用：</w:t>
      </w:r>
    </w:p>
    <w:p w:rsidR="00016C03" w:rsidRPr="00F45412" w:rsidRDefault="0091674E" w:rsidP="00AA4626">
      <w:pPr>
        <w:pStyle w:val="4"/>
        <w:numPr>
          <w:ilvl w:val="0"/>
          <w:numId w:val="45"/>
        </w:numPr>
        <w:rPr>
          <w:rFonts w:hint="eastAsia"/>
        </w:rPr>
      </w:pPr>
      <w:r w:rsidRPr="00F45412">
        <w:t>+(id) platformWithWorld</w:t>
      </w:r>
      <w:r w:rsidR="004D7E55" w:rsidRPr="00F45412">
        <w:rPr>
          <w:rFonts w:hint="eastAsia"/>
          <w:lang w:eastAsia="zh-CN"/>
        </w:rPr>
        <w:t>类方法</w:t>
      </w:r>
    </w:p>
    <w:p w:rsidR="0091674E" w:rsidRPr="00F45412" w:rsidRDefault="0091674E" w:rsidP="00E321AF">
      <w:r w:rsidRPr="00F45412">
        <w:t>调用</w:t>
      </w:r>
      <w:r w:rsidRPr="00F45412">
        <w:t>initWithWorld</w:t>
      </w:r>
      <w:r w:rsidRPr="00F45412">
        <w:t>实例方法来创建并初始化一个平台物体。</w:t>
      </w:r>
    </w:p>
    <w:p w:rsidR="00016C03" w:rsidRPr="00F45412" w:rsidRDefault="0091674E" w:rsidP="00AA4626">
      <w:pPr>
        <w:pStyle w:val="4"/>
        <w:rPr>
          <w:rFonts w:hint="eastAsia"/>
        </w:rPr>
      </w:pPr>
      <w:r w:rsidRPr="00F45412">
        <w:t>initWithWorld</w:t>
      </w:r>
      <w:r w:rsidR="004D7E55" w:rsidRPr="00F45412">
        <w:rPr>
          <w:rFonts w:hint="eastAsia"/>
          <w:lang w:eastAsia="zh-CN"/>
        </w:rPr>
        <w:t>方法</w:t>
      </w:r>
    </w:p>
    <w:p w:rsidR="0091674E" w:rsidRPr="00F45412" w:rsidRDefault="0091674E" w:rsidP="00E321AF">
      <w:r w:rsidRPr="00F45412">
        <w:t>设置所在的</w:t>
      </w:r>
      <w:r w:rsidRPr="00F45412">
        <w:t>Box2D</w:t>
      </w:r>
      <w:r w:rsidRPr="00F45412">
        <w:t>物理世界</w:t>
      </w:r>
      <w:r w:rsidR="00A15AD7" w:rsidRPr="00F45412">
        <w:t>、</w:t>
      </w:r>
      <w:r w:rsidRPr="00F45412">
        <w:t>初始位置</w:t>
      </w:r>
      <w:r w:rsidR="00A15AD7" w:rsidRPr="00F45412">
        <w:t>、</w:t>
      </w:r>
      <w:r w:rsidRPr="00F45412">
        <w:t>精灵</w:t>
      </w:r>
      <w:proofErr w:type="gramStart"/>
      <w:r w:rsidRPr="00F45412">
        <w:t>帧</w:t>
      </w:r>
      <w:proofErr w:type="gramEnd"/>
      <w:r w:rsidRPr="00F45412">
        <w:t>图片名称等参数，然后调用</w:t>
      </w:r>
      <w:r w:rsidRPr="00F45412">
        <w:t>createPlatform</w:t>
      </w:r>
      <w:r w:rsidRPr="00F45412">
        <w:t>方法来创建平台物体。</w:t>
      </w:r>
    </w:p>
    <w:p w:rsidR="00016C03" w:rsidRPr="00F45412" w:rsidRDefault="0091674E" w:rsidP="00AA4626">
      <w:pPr>
        <w:pStyle w:val="4"/>
        <w:rPr>
          <w:rFonts w:hAnsi="宋体" w:hint="eastAsia"/>
        </w:rPr>
      </w:pPr>
      <w:r w:rsidRPr="00F45412">
        <w:t>createPlatform</w:t>
      </w:r>
      <w:r w:rsidR="004D7E55" w:rsidRPr="00F45412">
        <w:rPr>
          <w:rFonts w:hint="eastAsia"/>
          <w:lang w:eastAsia="zh-CN"/>
        </w:rPr>
        <w:t>方法</w:t>
      </w:r>
    </w:p>
    <w:p w:rsidR="0091674E" w:rsidRPr="00F45412" w:rsidRDefault="00853072" w:rsidP="00E321AF">
      <w:r w:rsidRPr="00F45412">
        <w:t>具体创建平台物体，其实现代码和</w:t>
      </w:r>
      <w:r w:rsidRPr="00F45412">
        <w:t>Panda</w:t>
      </w:r>
      <w:r w:rsidRPr="00F45412">
        <w:t>类中创建熊猫物体的代码类似，唯一的区别在于形状定义部分，其相关代码如下：</w:t>
      </w:r>
    </w:p>
    <w:p w:rsidR="00774B58" w:rsidRPr="00F45412" w:rsidRDefault="00774B58" w:rsidP="00155D7A">
      <w:pPr>
        <w:pStyle w:val="af5"/>
        <w:rPr>
          <w:color w:val="auto"/>
        </w:rPr>
      </w:pPr>
      <w:r w:rsidRPr="00F45412">
        <w:rPr>
          <w:rFonts w:ascii="宋体" w:hAnsi="宋体" w:cs="宋体"/>
          <w:color w:val="auto"/>
          <w:szCs w:val="21"/>
        </w:rPr>
        <w:t xml:space="preserve">  </w:t>
      </w:r>
      <w:r w:rsidRPr="00F45412">
        <w:rPr>
          <w:color w:val="auto"/>
        </w:rPr>
        <w:t>b2PolygonShape shape;</w:t>
      </w:r>
    </w:p>
    <w:p w:rsidR="00774B58" w:rsidRPr="00F45412" w:rsidRDefault="00774B5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int num = 4;</w:t>
      </w:r>
    </w:p>
    <w:p w:rsidR="00774B58" w:rsidRPr="00F45412" w:rsidRDefault="00774B5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b2Vec2 vertices[] = {</w:t>
      </w:r>
    </w:p>
    <w:p w:rsidR="00774B58" w:rsidRPr="00F45412" w:rsidRDefault="00774B5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b2Vec2(-102.0f / PTM_RATIO, -49.5f / PTM_RATIO),</w:t>
      </w:r>
    </w:p>
    <w:p w:rsidR="00774B58" w:rsidRPr="00F45412" w:rsidRDefault="00774B5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b2Vec2(-113.0f / PTM_RATIO, -81.5f / PTM_RATIO),</w:t>
      </w:r>
    </w:p>
    <w:p w:rsidR="00774B58" w:rsidRPr="00F45412" w:rsidRDefault="00774B5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b2Vec2(113.0f / PTM_RATIO, -84.5f / PTM_RATIO),</w:t>
      </w:r>
    </w:p>
    <w:p w:rsidR="00774B58" w:rsidRPr="00F45412" w:rsidRDefault="00774B58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b2Vec2(106.0f / PTM_RATIO, -47.5f / PTM_RATIO)</w:t>
      </w:r>
    </w:p>
    <w:p w:rsidR="00774B58" w:rsidRPr="00F45412" w:rsidRDefault="00774B58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};</w:t>
      </w:r>
    </w:p>
    <w:p w:rsidR="00853072" w:rsidRPr="00F45412" w:rsidRDefault="00774B58" w:rsidP="00155D7A">
      <w:pPr>
        <w:pStyle w:val="af5"/>
        <w:rPr>
          <w:rFonts w:ascii="宋体" w:hAnsi="宋体" w:cs="宋体" w:hint="eastAsia"/>
          <w:color w:val="auto"/>
          <w:szCs w:val="21"/>
        </w:rPr>
      </w:pPr>
      <w:r w:rsidRPr="00F45412">
        <w:rPr>
          <w:color w:val="auto"/>
        </w:rPr>
        <w:t xml:space="preserve">  shape.Set(vertices, num);</w:t>
      </w:r>
    </w:p>
    <w:p w:rsidR="00853072" w:rsidRPr="00F45412" w:rsidRDefault="00437312" w:rsidP="00327E7B">
      <w:pPr>
        <w:rPr>
          <w:rFonts w:hint="eastAsia"/>
        </w:rPr>
      </w:pPr>
      <w:r w:rsidRPr="00F45412">
        <w:rPr>
          <w:rFonts w:hint="eastAsia"/>
        </w:rPr>
        <w:t>在以上代码首先定义一个</w:t>
      </w:r>
      <w:r w:rsidRPr="00F45412">
        <w:rPr>
          <w:rFonts w:hint="eastAsia"/>
        </w:rPr>
        <w:t>b2PolygonShape</w:t>
      </w:r>
      <w:r w:rsidRPr="00F45412">
        <w:rPr>
          <w:rFonts w:hint="eastAsia"/>
        </w:rPr>
        <w:t>多边形，设置多边形的顶点数量为</w:t>
      </w:r>
      <w:r w:rsidRPr="00F45412">
        <w:rPr>
          <w:rFonts w:hint="eastAsia"/>
        </w:rPr>
        <w:t>4</w:t>
      </w:r>
      <w:r w:rsidRPr="00F45412">
        <w:rPr>
          <w:rFonts w:hint="eastAsia"/>
        </w:rPr>
        <w:t>，并使用</w:t>
      </w:r>
      <w:r w:rsidRPr="00F45412">
        <w:rPr>
          <w:rFonts w:hint="eastAsia"/>
        </w:rPr>
        <w:t xml:space="preserve">b2Vec2 </w:t>
      </w:r>
      <w:r w:rsidRPr="00F45412">
        <w:rPr>
          <w:rFonts w:hint="eastAsia"/>
        </w:rPr>
        <w:t>创建了一个顶点坐标数组</w:t>
      </w:r>
      <w:r w:rsidR="008E036F" w:rsidRPr="00F45412">
        <w:rPr>
          <w:rFonts w:hint="eastAsia"/>
        </w:rPr>
        <w:t>，</w:t>
      </w:r>
      <w:r w:rsidRPr="00F45412">
        <w:rPr>
          <w:rFonts w:hint="eastAsia"/>
        </w:rPr>
        <w:t>最后使用</w:t>
      </w:r>
      <w:r w:rsidRPr="00F45412">
        <w:rPr>
          <w:rFonts w:hint="eastAsia"/>
        </w:rPr>
        <w:t>shape.Set(vertices,num)</w:t>
      </w:r>
      <w:r w:rsidRPr="00F45412">
        <w:rPr>
          <w:rFonts w:hint="eastAsia"/>
        </w:rPr>
        <w:t>确定了该多边形。</w:t>
      </w:r>
    </w:p>
    <w:p w:rsidR="00B02340" w:rsidRPr="00F45412" w:rsidRDefault="00B461F5" w:rsidP="00A15AD7">
      <w:pPr>
        <w:rPr>
          <w:rFonts w:hint="eastAsia"/>
        </w:rPr>
      </w:pPr>
      <w:r w:rsidRPr="00F45412">
        <w:rPr>
          <w:rFonts w:hint="eastAsia"/>
        </w:rPr>
        <w:t>此外需要注意，这里添加了两个多边形，</w:t>
      </w:r>
      <w:r w:rsidR="00E07D8D" w:rsidRPr="00F45412">
        <w:rPr>
          <w:rFonts w:hint="eastAsia"/>
        </w:rPr>
        <w:t>即</w:t>
      </w:r>
      <w:r w:rsidRPr="00F45412">
        <w:rPr>
          <w:rFonts w:hint="eastAsia"/>
        </w:rPr>
        <w:t>该</w:t>
      </w:r>
      <w:r w:rsidR="005003B8" w:rsidRPr="00F45412">
        <w:rPr>
          <w:rFonts w:hint="eastAsia"/>
        </w:rPr>
        <w:t>弹弓基座</w:t>
      </w:r>
      <w:r w:rsidRPr="00F45412">
        <w:rPr>
          <w:rFonts w:hint="eastAsia"/>
        </w:rPr>
        <w:t>共创建了两个夹具。</w:t>
      </w:r>
    </w:p>
    <w:p w:rsidR="00C40E82" w:rsidRPr="00F45412" w:rsidRDefault="00A107D7" w:rsidP="00394ACD">
      <w:pPr>
        <w:rPr>
          <w:rFonts w:hint="eastAsia"/>
        </w:rPr>
      </w:pPr>
      <w:r w:rsidRPr="00F45412">
        <w:rPr>
          <w:rFonts w:hint="eastAsia"/>
        </w:rPr>
        <w:t>GroundPlane</w:t>
      </w:r>
      <w:r w:rsidRPr="00F45412">
        <w:rPr>
          <w:rFonts w:hint="eastAsia"/>
        </w:rPr>
        <w:t>类的实现代码和</w:t>
      </w:r>
      <w:r w:rsidRPr="00F45412">
        <w:rPr>
          <w:rFonts w:hint="eastAsia"/>
        </w:rPr>
        <w:t>FirePlatform</w:t>
      </w:r>
      <w:proofErr w:type="gramStart"/>
      <w:r w:rsidRPr="00F45412">
        <w:rPr>
          <w:rFonts w:hint="eastAsia"/>
        </w:rPr>
        <w:t>类几乎</w:t>
      </w:r>
      <w:proofErr w:type="gramEnd"/>
      <w:r w:rsidRPr="00F45412">
        <w:rPr>
          <w:rFonts w:hint="eastAsia"/>
        </w:rPr>
        <w:t>没有任何区别，这里不再过多解释，开发者可以自行查看示例项目中的相关代码。</w:t>
      </w:r>
    </w:p>
    <w:p w:rsidR="00B02340" w:rsidRPr="00F45412" w:rsidRDefault="00B02340" w:rsidP="00262C1C">
      <w:pPr>
        <w:pStyle w:val="3"/>
        <w:rPr>
          <w:rFonts w:hint="eastAsia"/>
        </w:rPr>
      </w:pPr>
      <w:bookmarkStart w:id="11" w:name="_Toc334784250"/>
      <w:bookmarkStart w:id="12" w:name="_Toc337483805"/>
      <w:r w:rsidRPr="00F45412">
        <w:rPr>
          <w:rFonts w:hint="eastAsia"/>
        </w:rPr>
        <w:t>创建</w:t>
      </w:r>
      <w:r w:rsidR="00091C14" w:rsidRPr="00F45412">
        <w:rPr>
          <w:rFonts w:hint="eastAsia"/>
          <w:kern w:val="0"/>
        </w:rPr>
        <w:t>外星怪物</w:t>
      </w:r>
      <w:bookmarkEnd w:id="11"/>
      <w:bookmarkEnd w:id="12"/>
    </w:p>
    <w:p w:rsidR="00B02340" w:rsidRPr="00F45412" w:rsidRDefault="00CF292D" w:rsidP="002E3212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相对于刚才的熊猫物体和平台物体，代表外星怪物的</w:t>
      </w:r>
      <w:r w:rsidRPr="00F45412">
        <w:rPr>
          <w:rFonts w:hint="eastAsia"/>
          <w:kern w:val="0"/>
        </w:rPr>
        <w:t>Enemy</w:t>
      </w:r>
      <w:r w:rsidRPr="00F45412">
        <w:rPr>
          <w:rFonts w:hint="eastAsia"/>
          <w:kern w:val="0"/>
        </w:rPr>
        <w:t>类要稍微复杂一些</w:t>
      </w:r>
      <w:r w:rsidR="00B02340" w:rsidRPr="00F45412">
        <w:rPr>
          <w:rFonts w:hint="eastAsia"/>
          <w:kern w:val="0"/>
        </w:rPr>
        <w:t>。</w:t>
      </w:r>
    </w:p>
    <w:p w:rsidR="005F6376" w:rsidRPr="00F45412" w:rsidRDefault="005F6376" w:rsidP="002E3212">
      <w:pPr>
        <w:rPr>
          <w:rFonts w:hAnsi="宋体" w:cs="宋体" w:hint="eastAsia"/>
        </w:rPr>
      </w:pPr>
      <w:r w:rsidRPr="00F45412">
        <w:rPr>
          <w:rFonts w:hAnsi="宋体" w:cs="宋体"/>
        </w:rPr>
        <w:t>该类将在</w:t>
      </w:r>
      <w:r w:rsidRPr="00F45412">
        <w:rPr>
          <w:rFonts w:hAnsi="宋体" w:cs="宋体"/>
        </w:rPr>
        <w:t>ShootingTargets</w:t>
      </w:r>
      <w:r w:rsidRPr="00F45412">
        <w:rPr>
          <w:rFonts w:hAnsi="宋体" w:cs="宋体"/>
        </w:rPr>
        <w:t>类中创建，它继承自</w:t>
      </w:r>
      <w:r w:rsidRPr="00F45412">
        <w:rPr>
          <w:rFonts w:hAnsi="宋体" w:cs="宋体"/>
        </w:rPr>
        <w:t>PhysicsNode</w:t>
      </w:r>
      <w:r w:rsidRPr="00F45412">
        <w:rPr>
          <w:rFonts w:hAnsi="宋体" w:cs="宋体"/>
        </w:rPr>
        <w:t>，其中所定义的几个实例方法作用分别是在</w:t>
      </w:r>
      <w:r w:rsidRPr="00F45412">
        <w:rPr>
          <w:rFonts w:hAnsi="宋体" w:cs="宋体"/>
        </w:rPr>
        <w:t>Box2D</w:t>
      </w:r>
      <w:r w:rsidRPr="00F45412">
        <w:rPr>
          <w:rFonts w:hAnsi="宋体" w:cs="宋体"/>
        </w:rPr>
        <w:t>世界中初始化并创建敌人</w:t>
      </w:r>
      <w:r w:rsidR="00B3610A" w:rsidRPr="00F45412">
        <w:rPr>
          <w:rFonts w:hAnsi="宋体" w:cs="宋体" w:hint="eastAsia"/>
        </w:rPr>
        <w:t>、</w:t>
      </w:r>
      <w:r w:rsidRPr="00F45412">
        <w:rPr>
          <w:rFonts w:hAnsi="宋体" w:cs="宋体"/>
        </w:rPr>
        <w:t>让敌人受到伤害</w:t>
      </w:r>
      <w:r w:rsidR="00432CBD" w:rsidRPr="00F45412">
        <w:rPr>
          <w:rFonts w:hAnsi="宋体" w:cs="宋体" w:hint="eastAsia"/>
        </w:rPr>
        <w:t>、</w:t>
      </w:r>
      <w:r w:rsidRPr="00F45412">
        <w:rPr>
          <w:rFonts w:hAnsi="宋体" w:cs="宋体"/>
        </w:rPr>
        <w:t>让敌人分解</w:t>
      </w:r>
      <w:r w:rsidR="00432CBD" w:rsidRPr="00F45412">
        <w:rPr>
          <w:rFonts w:hAnsi="宋体" w:cs="宋体" w:hint="eastAsia"/>
        </w:rPr>
        <w:t>等</w:t>
      </w:r>
      <w:r w:rsidRPr="00F45412">
        <w:rPr>
          <w:rFonts w:hAnsi="宋体" w:cs="宋体" w:hint="eastAsia"/>
        </w:rPr>
        <w:t>。</w:t>
      </w:r>
    </w:p>
    <w:p w:rsidR="00B02340" w:rsidRPr="00F45412" w:rsidRDefault="00B02340" w:rsidP="00327E7B">
      <w:pPr>
        <w:rPr>
          <w:rFonts w:hint="eastAsia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Xcode</w:t>
      </w:r>
      <w:r w:rsidRPr="00F45412">
        <w:rPr>
          <w:rFonts w:hint="eastAsia"/>
          <w:kern w:val="0"/>
        </w:rPr>
        <w:t>中右键单击</w:t>
      </w:r>
      <w:r w:rsidRPr="00F45412">
        <w:rPr>
          <w:kern w:val="0"/>
        </w:rPr>
        <w:t>AngryPanda</w:t>
      </w:r>
      <w:r w:rsidRPr="00F45412">
        <w:rPr>
          <w:rFonts w:hint="eastAsia"/>
          <w:kern w:val="0"/>
        </w:rPr>
        <w:t>的项目名称，选择</w:t>
      </w:r>
      <w:r w:rsidRPr="00F45412">
        <w:rPr>
          <w:rFonts w:hint="eastAsia"/>
          <w:kern w:val="0"/>
        </w:rPr>
        <w:t>New File</w:t>
      </w:r>
      <w:r w:rsidRPr="00F45412">
        <w:rPr>
          <w:rFonts w:hint="eastAsia"/>
          <w:kern w:val="0"/>
        </w:rPr>
        <w:t>，然后选择</w:t>
      </w:r>
      <w:r w:rsidRPr="00F45412">
        <w:rPr>
          <w:rFonts w:hint="eastAsia"/>
          <w:kern w:val="0"/>
        </w:rPr>
        <w:t>iOS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Cocoa Touch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Objective-C class</w:t>
      </w:r>
      <w:r w:rsidRPr="00F45412">
        <w:rPr>
          <w:rFonts w:hint="eastAsia"/>
          <w:kern w:val="0"/>
        </w:rPr>
        <w:t>，选择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。选择</w:t>
      </w:r>
      <w:r w:rsidRPr="00F45412">
        <w:rPr>
          <w:rFonts w:hint="eastAsia"/>
          <w:kern w:val="0"/>
        </w:rPr>
        <w:t>Subclass of NSObject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，将文件命名为</w:t>
      </w:r>
      <w:r w:rsidR="00863594" w:rsidRPr="00F45412">
        <w:rPr>
          <w:rFonts w:ascii="宋体" w:hAnsi="宋体" w:cs="宋体"/>
        </w:rPr>
        <w:t>Enemy</w:t>
      </w:r>
      <w:r w:rsidRPr="00F45412">
        <w:rPr>
          <w:rFonts w:hint="eastAsia"/>
          <w:kern w:val="0"/>
        </w:rPr>
        <w:t>.mm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Create</w:t>
      </w:r>
      <w:r w:rsidRPr="00F45412">
        <w:rPr>
          <w:rFonts w:hint="eastAsia"/>
          <w:kern w:val="0"/>
        </w:rPr>
        <w:t>。</w:t>
      </w:r>
    </w:p>
    <w:p w:rsidR="00B02340" w:rsidRPr="00F45412" w:rsidRDefault="00B02340" w:rsidP="00327E7B">
      <w:pPr>
        <w:rPr>
          <w:rFonts w:hint="eastAsia"/>
        </w:rPr>
      </w:pPr>
      <w:r w:rsidRPr="00F45412">
        <w:rPr>
          <w:rFonts w:hint="eastAsia"/>
        </w:rPr>
        <w:t>在</w:t>
      </w:r>
      <w:r w:rsidRPr="00F45412">
        <w:rPr>
          <w:rFonts w:hint="eastAsia"/>
        </w:rPr>
        <w:t>Xcode</w:t>
      </w:r>
      <w:r w:rsidRPr="00F45412">
        <w:rPr>
          <w:rFonts w:hint="eastAsia"/>
        </w:rPr>
        <w:t>中切换到</w:t>
      </w:r>
      <w:r w:rsidR="00863594" w:rsidRPr="00F45412">
        <w:rPr>
          <w:rFonts w:ascii="宋体" w:hAnsi="宋体" w:cs="宋体"/>
        </w:rPr>
        <w:t>Enemy</w:t>
      </w:r>
      <w:r w:rsidRPr="00F45412">
        <w:rPr>
          <w:rFonts w:hint="eastAsia"/>
        </w:rPr>
        <w:t>.h</w:t>
      </w:r>
      <w:r w:rsidRPr="00F45412">
        <w:rPr>
          <w:rFonts w:hint="eastAsia"/>
        </w:rPr>
        <w:t>，并</w:t>
      </w:r>
      <w:r w:rsidR="00D77821" w:rsidRPr="00F45412">
        <w:rPr>
          <w:rFonts w:hint="eastAsia"/>
        </w:rPr>
        <w:t>替换</w:t>
      </w:r>
      <w:r w:rsidRPr="00F45412">
        <w:rPr>
          <w:rFonts w:hint="eastAsia"/>
        </w:rPr>
        <w:t>其中的代码如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432CBD" w:rsidRPr="00F45412">
        <w:rPr>
          <w:rFonts w:hint="eastAsia"/>
        </w:rPr>
        <w:t>6</w:t>
      </w:r>
      <w:r w:rsidR="00432CBD" w:rsidRPr="00F45412">
        <w:rPr>
          <w:rFonts w:hint="eastAsia"/>
        </w:rPr>
        <w:t>所示。</w:t>
      </w:r>
    </w:p>
    <w:p w:rsidR="00432CBD" w:rsidRPr="00F45412" w:rsidRDefault="00432CBD" w:rsidP="00A84140">
      <w:pPr>
        <w:pStyle w:val="1-1"/>
        <w:ind w:firstLine="360"/>
        <w:rPr>
          <w:rFonts w:hint="eastAsia"/>
        </w:rPr>
      </w:pPr>
      <w:r w:rsidRPr="00F45412">
        <w:rPr>
          <w:rFonts w:ascii="宋体" w:cs="宋体"/>
        </w:rPr>
        <w:t>Enemy</w:t>
      </w:r>
      <w:r w:rsidRPr="00F45412">
        <w:rPr>
          <w:rFonts w:hint="eastAsia"/>
        </w:rPr>
        <w:t>.h文件</w:t>
      </w:r>
    </w:p>
    <w:p w:rsidR="0060140A" w:rsidRPr="00F45412" w:rsidRDefault="0060140A" w:rsidP="00C06194">
      <w:pPr>
        <w:pStyle w:val="af5"/>
        <w:rPr>
          <w:color w:val="auto"/>
        </w:rPr>
      </w:pPr>
      <w:r w:rsidRPr="00F45412">
        <w:rPr>
          <w:color w:val="auto"/>
        </w:rPr>
        <w:t>#import "PhysicsNode.h"</w:t>
      </w:r>
    </w:p>
    <w:p w:rsidR="0060140A" w:rsidRPr="00F45412" w:rsidRDefault="0060140A" w:rsidP="00495E69">
      <w:pPr>
        <w:pStyle w:val="af5"/>
        <w:rPr>
          <w:color w:val="auto"/>
        </w:rPr>
      </w:pPr>
      <w:r w:rsidRPr="00F45412">
        <w:rPr>
          <w:color w:val="auto"/>
        </w:rPr>
        <w:t>#import "GameSounds.h"</w:t>
      </w:r>
    </w:p>
    <w:p w:rsidR="0060140A" w:rsidRPr="00F45412" w:rsidRDefault="0060140A" w:rsidP="00803442">
      <w:pPr>
        <w:pStyle w:val="af5"/>
        <w:rPr>
          <w:color w:val="auto"/>
        </w:rPr>
      </w:pP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>@interface Enemy : PhysicsNode {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b2World* theWorld;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NSString* spriteImageName;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NSString* baseImageName;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CGPoint initialLocation;</w:t>
      </w:r>
    </w:p>
    <w:p w:rsidR="0060140A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int breakAfterHowMuchContact; //</w:t>
      </w:r>
      <w:r w:rsidRPr="00F45412">
        <w:rPr>
          <w:rFonts w:hint="eastAsia"/>
          <w:color w:val="auto"/>
        </w:rPr>
        <w:t>如果为</w:t>
      </w:r>
      <w:r w:rsidRPr="00F45412">
        <w:rPr>
          <w:rFonts w:hint="eastAsia"/>
          <w:color w:val="auto"/>
        </w:rPr>
        <w:t>0</w:t>
      </w:r>
      <w:r w:rsidRPr="00F45412">
        <w:rPr>
          <w:rFonts w:hint="eastAsia"/>
          <w:color w:val="auto"/>
        </w:rPr>
        <w:t>，则在首次接触后将敌人分解</w:t>
      </w:r>
    </w:p>
    <w:p w:rsidR="0060140A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int damageLevel; //</w:t>
      </w:r>
      <w:r w:rsidRPr="00F45412">
        <w:rPr>
          <w:rFonts w:hint="eastAsia"/>
          <w:color w:val="auto"/>
        </w:rPr>
        <w:t>记录已完成的伤害程度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  bool breakOnNextDamage; </w:t>
      </w:r>
    </w:p>
    <w:p w:rsidR="0060140A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bool isRotationFixed; //</w:t>
      </w:r>
      <w:r w:rsidRPr="00F45412">
        <w:rPr>
          <w:rFonts w:hint="eastAsia"/>
          <w:color w:val="auto"/>
        </w:rPr>
        <w:t>如果设置为</w:t>
      </w:r>
      <w:r w:rsidRPr="00F45412">
        <w:rPr>
          <w:rFonts w:hint="eastAsia"/>
          <w:color w:val="auto"/>
        </w:rPr>
        <w:t>YES</w:t>
      </w:r>
      <w:r w:rsidRPr="00F45412">
        <w:rPr>
          <w:rFonts w:hint="eastAsia"/>
          <w:color w:val="auto"/>
        </w:rPr>
        <w:t>，则外星怪物不会旋转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float theDensity;</w:t>
      </w:r>
    </w:p>
    <w:p w:rsidR="0060140A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unsigned char shapeCreationMethod; //</w:t>
      </w:r>
      <w:r w:rsidRPr="00F45412">
        <w:rPr>
          <w:rFonts w:hint="eastAsia"/>
          <w:color w:val="auto"/>
        </w:rPr>
        <w:t>和所有遮挡物体相同，</w:t>
      </w:r>
      <w:r w:rsidRPr="00F45412">
        <w:rPr>
          <w:rFonts w:hint="eastAsia"/>
          <w:color w:val="auto"/>
        </w:rPr>
        <w:t xml:space="preserve"> </w:t>
      </w:r>
      <w:r w:rsidRPr="00F45412">
        <w:rPr>
          <w:rFonts w:hint="eastAsia"/>
          <w:color w:val="auto"/>
        </w:rPr>
        <w:t>在</w:t>
      </w:r>
      <w:r w:rsidRPr="00F45412">
        <w:rPr>
          <w:rFonts w:hint="eastAsia"/>
          <w:color w:val="auto"/>
        </w:rPr>
        <w:t>Constants.h</w:t>
      </w:r>
      <w:r w:rsidRPr="00F45412">
        <w:rPr>
          <w:rFonts w:hint="eastAsia"/>
          <w:color w:val="auto"/>
        </w:rPr>
        <w:t>中检查形状定义</w:t>
      </w:r>
      <w:r w:rsidRPr="00F45412">
        <w:rPr>
          <w:rFonts w:hint="eastAsia"/>
          <w:color w:val="auto"/>
        </w:rPr>
        <w:t xml:space="preserve"> 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bool damageFromGroundContact;</w:t>
      </w:r>
    </w:p>
    <w:p w:rsidR="0060140A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bool damageFromDamageEnabledStackObjects;  //</w:t>
      </w:r>
      <w:r w:rsidRPr="00F45412">
        <w:rPr>
          <w:rFonts w:hint="eastAsia"/>
          <w:color w:val="auto"/>
        </w:rPr>
        <w:t>遮挡物被启用可以伤害敌人</w:t>
      </w:r>
      <w:r w:rsidRPr="00F45412">
        <w:rPr>
          <w:rFonts w:hint="eastAsia"/>
          <w:color w:val="auto"/>
        </w:rPr>
        <w:t xml:space="preserve">     </w:t>
      </w:r>
    </w:p>
    <w:p w:rsidR="0060140A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bool differentSpritesForDamage; //</w:t>
      </w:r>
      <w:r w:rsidRPr="00F45412">
        <w:rPr>
          <w:rFonts w:hint="eastAsia"/>
          <w:color w:val="auto"/>
        </w:rPr>
        <w:t>是否已在伤害过程中包含不同的图片</w:t>
      </w:r>
      <w:r w:rsidRPr="00F45412">
        <w:rPr>
          <w:rFonts w:hint="eastAsia"/>
          <w:color w:val="auto"/>
        </w:rPr>
        <w:t xml:space="preserve"> 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int pointValue;</w:t>
      </w:r>
    </w:p>
    <w:p w:rsidR="0060140A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int simpleScore;  //</w:t>
      </w:r>
      <w:r w:rsidRPr="00F45412">
        <w:rPr>
          <w:rFonts w:hint="eastAsia"/>
          <w:color w:val="auto"/>
        </w:rPr>
        <w:t>在</w:t>
      </w:r>
      <w:r w:rsidRPr="00F45412">
        <w:rPr>
          <w:rFonts w:hint="eastAsia"/>
          <w:color w:val="auto"/>
        </w:rPr>
        <w:t>constants</w:t>
      </w:r>
      <w:r w:rsidRPr="00F45412">
        <w:rPr>
          <w:rFonts w:hint="eastAsia"/>
          <w:color w:val="auto"/>
        </w:rPr>
        <w:t>中定义，当敌人分解时使用何种视觉效果</w:t>
      </w:r>
      <w:r w:rsidRPr="00F45412">
        <w:rPr>
          <w:rFonts w:hint="eastAsia"/>
          <w:color w:val="auto"/>
        </w:rPr>
        <w:t xml:space="preserve">  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int currentFrame;</w:t>
      </w:r>
    </w:p>
    <w:p w:rsidR="0060140A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int framesToAnimateOnBreak; //</w:t>
      </w:r>
      <w:r w:rsidRPr="00F45412">
        <w:rPr>
          <w:rFonts w:hint="eastAsia"/>
          <w:color w:val="auto"/>
        </w:rPr>
        <w:t>如果设置为</w:t>
      </w:r>
      <w:r w:rsidRPr="00F45412">
        <w:rPr>
          <w:rFonts w:hint="eastAsia"/>
          <w:color w:val="auto"/>
        </w:rPr>
        <w:t>0</w:t>
      </w:r>
      <w:r w:rsidRPr="00F45412">
        <w:rPr>
          <w:rFonts w:hint="eastAsia"/>
          <w:color w:val="auto"/>
        </w:rPr>
        <w:t>，则不显示任何分解动画帧</w:t>
      </w:r>
      <w:r w:rsidRPr="00F45412">
        <w:rPr>
          <w:rFonts w:hint="eastAsia"/>
          <w:color w:val="auto"/>
        </w:rPr>
        <w:t xml:space="preserve"> </w:t>
      </w:r>
    </w:p>
    <w:p w:rsidR="0060140A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bool enemyCannotBeDamagedForShortInterval; // </w:t>
      </w:r>
      <w:r w:rsidRPr="00F45412">
        <w:rPr>
          <w:rFonts w:hint="eastAsia"/>
          <w:color w:val="auto"/>
        </w:rPr>
        <w:t>在伤害发生后，外星怪物会获得一定时间的“无敌”状态</w:t>
      </w:r>
    </w:p>
    <w:p w:rsidR="0060140A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>@property (nonatomic) bool damageFromGroundContact;</w:t>
      </w:r>
    </w:p>
    <w:p w:rsidR="0060140A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@property (nonatomic) bool damageFromDamageEnabledStackObjects;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>@property (nonatomic) bool breakOnNextDamage;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>@property (nonatomic) int pointValue;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>@property (nonatomic) int simpleScore;</w:t>
      </w:r>
    </w:p>
    <w:p w:rsidR="0060140A" w:rsidRPr="00F45412" w:rsidRDefault="0060140A" w:rsidP="00155D7A">
      <w:pPr>
        <w:pStyle w:val="af5"/>
        <w:rPr>
          <w:color w:val="auto"/>
        </w:rPr>
      </w:pP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>+(id) enemyWithWorld:(b2World*)world location:(CGPoint)location spriteFileName:(NSString*)spriteFileName isTheRotationFixed:(bool)isTheRotationFixed getDamageFromGround:(BOOL)getDamageFromGround  doesGetDamageFromDamageEnabledStackObjects:(BOOL)doesGetDamageFromDam</w:t>
      </w:r>
      <w:r w:rsidRPr="00F45412">
        <w:rPr>
          <w:color w:val="auto"/>
        </w:rPr>
        <w:lastRenderedPageBreak/>
        <w:t>ageEnabledStackObjects breaksFromHowMuchContact:(int)breaksFromHowMuchContact  hasDifferentSpritesForDamage:(bool)hasDifferentSpritesForDamage numberOfFramesToAnimateOnBreak:(int)numberOfFramesToAnimateOnBreak  density:(float)density createHow:(int)createHow  points:(int)points simpleScoreType:(int)simpleScoreType;</w:t>
      </w:r>
    </w:p>
    <w:p w:rsidR="0060140A" w:rsidRPr="00F45412" w:rsidRDefault="0060140A" w:rsidP="00155D7A">
      <w:pPr>
        <w:pStyle w:val="af5"/>
        <w:rPr>
          <w:color w:val="auto"/>
        </w:rPr>
      </w:pPr>
    </w:p>
    <w:p w:rsidR="0060140A" w:rsidRPr="00F45412" w:rsidRDefault="0060140A" w:rsidP="00C06194">
      <w:pPr>
        <w:pStyle w:val="af5"/>
        <w:rPr>
          <w:rFonts w:hint="eastAsia"/>
          <w:color w:val="auto"/>
          <w:lang w:eastAsia="zh-CN"/>
        </w:rPr>
      </w:pPr>
      <w:r w:rsidRPr="00F45412">
        <w:rPr>
          <w:color w:val="auto"/>
        </w:rPr>
        <w:t>-(id) initWithWorld:(b2World*)world location:(CGPoint)location spriteFileName:(NSString*)spriteFileName isTheRotationFixed:(bool)isTheRotationFixed getDamageFromGround:(BOOL)getDamageFromGround  doesGetDamageFromDamageEnabledStackObjects:(BOOL)doesGetDamageFromDamageEnabledStackObjects breaksFromHowMuchContact:(int)breaksFromHowMuchContact  hasDifferentSpritesForDamage:(bool)hasDifferentSpritesForDamage numberOfFramesToAnimateOnBreak:(int)numberOfFramesToAnimateOnBreak  density:(float)density createHow:(int)createHow  points:(int)points simpleScoreType:(int)simpleScoreType;</w:t>
      </w:r>
    </w:p>
    <w:p w:rsidR="0060140A" w:rsidRPr="00F45412" w:rsidRDefault="0060140A" w:rsidP="00155D7A">
      <w:pPr>
        <w:pStyle w:val="af5"/>
        <w:rPr>
          <w:color w:val="auto"/>
        </w:rPr>
      </w:pPr>
      <w:r w:rsidRPr="00F45412">
        <w:rPr>
          <w:color w:val="auto"/>
        </w:rPr>
        <w:t>-(void) createEnemy;</w:t>
      </w:r>
    </w:p>
    <w:p w:rsidR="0060140A" w:rsidRPr="00F45412" w:rsidRDefault="0060140A" w:rsidP="00C06194">
      <w:pPr>
        <w:pStyle w:val="af5"/>
        <w:rPr>
          <w:color w:val="auto"/>
        </w:rPr>
      </w:pPr>
      <w:r w:rsidRPr="00F45412">
        <w:rPr>
          <w:color w:val="auto"/>
        </w:rPr>
        <w:t>-(void) damageEnemy;</w:t>
      </w:r>
    </w:p>
    <w:p w:rsidR="0060140A" w:rsidRPr="00F45412" w:rsidRDefault="0060140A" w:rsidP="00495E69">
      <w:pPr>
        <w:pStyle w:val="af5"/>
        <w:rPr>
          <w:color w:val="auto"/>
        </w:rPr>
      </w:pPr>
      <w:r w:rsidRPr="00F45412">
        <w:rPr>
          <w:color w:val="auto"/>
        </w:rPr>
        <w:t>-(void) breakEnemy;</w:t>
      </w:r>
    </w:p>
    <w:p w:rsidR="0060140A" w:rsidRPr="00F45412" w:rsidRDefault="0060140A" w:rsidP="009F1EB1">
      <w:pPr>
        <w:pStyle w:val="af5"/>
        <w:rPr>
          <w:rFonts w:hint="eastAsia"/>
          <w:color w:val="auto"/>
          <w:lang w:eastAsia="zh-CN"/>
        </w:rPr>
      </w:pPr>
      <w:r w:rsidRPr="00F45412">
        <w:rPr>
          <w:color w:val="auto"/>
        </w:rPr>
        <w:t>-(void) makeUnScoreable;</w:t>
      </w:r>
    </w:p>
    <w:p w:rsidR="00B02340" w:rsidRPr="00F45412" w:rsidRDefault="0060140A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@end</w:t>
      </w:r>
    </w:p>
    <w:p w:rsidR="0060140A" w:rsidRPr="00F45412" w:rsidRDefault="0060140A" w:rsidP="00327E7B">
      <w:pPr>
        <w:rPr>
          <w:rFonts w:hint="eastAsia"/>
        </w:rPr>
      </w:pPr>
      <w:r w:rsidRPr="00F45412">
        <w:rPr>
          <w:rFonts w:hint="eastAsia"/>
        </w:rPr>
        <w:t>在以上代码中，首先在头文件中导入了</w:t>
      </w:r>
      <w:r w:rsidRPr="00F45412">
        <w:rPr>
          <w:rFonts w:hint="eastAsia"/>
        </w:rPr>
        <w:t>PhysicsNode</w:t>
      </w:r>
      <w:r w:rsidRPr="00F45412">
        <w:rPr>
          <w:rFonts w:hint="eastAsia"/>
        </w:rPr>
        <w:t>和</w:t>
      </w:r>
      <w:r w:rsidRPr="00F45412">
        <w:rPr>
          <w:rFonts w:hint="eastAsia"/>
        </w:rPr>
        <w:t>GameSounds</w:t>
      </w:r>
      <w:r w:rsidRPr="00F45412">
        <w:rPr>
          <w:rFonts w:hint="eastAsia"/>
        </w:rPr>
        <w:t>这两个类的头文件。</w:t>
      </w:r>
      <w:r w:rsidRPr="00F45412">
        <w:rPr>
          <w:rFonts w:hint="eastAsia"/>
        </w:rPr>
        <w:t>Enemy</w:t>
      </w:r>
      <w:proofErr w:type="gramStart"/>
      <w:r w:rsidRPr="00F45412">
        <w:rPr>
          <w:rFonts w:hint="eastAsia"/>
        </w:rPr>
        <w:t>类仍然</w:t>
      </w:r>
      <w:proofErr w:type="gramEnd"/>
      <w:r w:rsidRPr="00F45412">
        <w:rPr>
          <w:rFonts w:hint="eastAsia"/>
        </w:rPr>
        <w:t>继承自</w:t>
      </w:r>
      <w:r w:rsidRPr="00F45412">
        <w:rPr>
          <w:rFonts w:hint="eastAsia"/>
        </w:rPr>
        <w:t>PhysicsNode</w:t>
      </w:r>
      <w:r w:rsidRPr="00F45412">
        <w:rPr>
          <w:rFonts w:hint="eastAsia"/>
        </w:rPr>
        <w:t>，并声明了多个实例变量和方法。</w:t>
      </w:r>
    </w:p>
    <w:p w:rsidR="0060140A" w:rsidRPr="00F45412" w:rsidRDefault="005C4CA2" w:rsidP="00827CFC">
      <w:pPr>
        <w:rPr>
          <w:rFonts w:hint="eastAsia"/>
        </w:rPr>
      </w:pPr>
      <w:r w:rsidRPr="00F45412">
        <w:rPr>
          <w:rFonts w:hint="eastAsia"/>
        </w:rPr>
        <w:t>接下来</w:t>
      </w:r>
      <w:r w:rsidR="0060140A" w:rsidRPr="00F45412">
        <w:rPr>
          <w:rFonts w:hint="eastAsia"/>
        </w:rPr>
        <w:t>将对该类的一些重要方法加以解释：</w:t>
      </w:r>
    </w:p>
    <w:p w:rsidR="008E036F" w:rsidRPr="00F45412" w:rsidRDefault="004429E6" w:rsidP="00AA4626">
      <w:pPr>
        <w:pStyle w:val="4"/>
        <w:numPr>
          <w:ilvl w:val="0"/>
          <w:numId w:val="46"/>
        </w:numPr>
        <w:rPr>
          <w:rFonts w:hAnsi="宋体" w:hint="eastAsia"/>
        </w:rPr>
      </w:pPr>
      <w:r w:rsidRPr="00F45412">
        <w:t>+(id) enemyWithWorld</w:t>
      </w:r>
      <w:r w:rsidR="004D7E55" w:rsidRPr="00F45412">
        <w:rPr>
          <w:rFonts w:hint="eastAsia"/>
          <w:lang w:eastAsia="zh-CN"/>
        </w:rPr>
        <w:t>类方法</w:t>
      </w:r>
    </w:p>
    <w:p w:rsidR="004429E6" w:rsidRPr="00F45412" w:rsidRDefault="004429E6" w:rsidP="00AA4626">
      <w:r w:rsidRPr="00F45412">
        <w:t>调用</w:t>
      </w:r>
      <w:r w:rsidRPr="00F45412">
        <w:t>initWithWorld</w:t>
      </w:r>
      <w:r w:rsidRPr="00F45412">
        <w:t>实例方法创建并初始化外星怪物。</w:t>
      </w:r>
    </w:p>
    <w:p w:rsidR="008E036F" w:rsidRPr="00F45412" w:rsidRDefault="004429E6" w:rsidP="00AA4626">
      <w:pPr>
        <w:pStyle w:val="4"/>
        <w:rPr>
          <w:rFonts w:hint="eastAsia"/>
        </w:rPr>
      </w:pPr>
      <w:r w:rsidRPr="00F45412">
        <w:lastRenderedPageBreak/>
        <w:t>initWithWorld</w:t>
      </w:r>
      <w:r w:rsidR="004D7E55" w:rsidRPr="00F45412">
        <w:rPr>
          <w:rFonts w:hint="eastAsia"/>
          <w:lang w:eastAsia="zh-CN"/>
        </w:rPr>
        <w:t>方法</w:t>
      </w:r>
    </w:p>
    <w:p w:rsidR="008E036F" w:rsidRPr="00F45412" w:rsidRDefault="004429E6" w:rsidP="00AA4626">
      <w:pPr>
        <w:rPr>
          <w:rFonts w:hint="eastAsia"/>
        </w:rPr>
      </w:pPr>
      <w:r w:rsidRPr="00F45412">
        <w:t>设置所在的</w:t>
      </w:r>
      <w:r w:rsidRPr="00F45412">
        <w:t>Box2D</w:t>
      </w:r>
      <w:r w:rsidRPr="00F45412">
        <w:t>物理世界</w:t>
      </w:r>
      <w:r w:rsidR="002878D8" w:rsidRPr="00F45412">
        <w:t>、</w:t>
      </w:r>
      <w:r w:rsidRPr="00F45412">
        <w:t>初始位置</w:t>
      </w:r>
      <w:r w:rsidR="002878D8" w:rsidRPr="00F45412">
        <w:t>、</w:t>
      </w:r>
      <w:r w:rsidRPr="00F45412">
        <w:t>精灵</w:t>
      </w:r>
      <w:proofErr w:type="gramStart"/>
      <w:r w:rsidRPr="00F45412">
        <w:t>帧</w:t>
      </w:r>
      <w:proofErr w:type="gramEnd"/>
      <w:r w:rsidRPr="00F45412">
        <w:t>图片名称</w:t>
      </w:r>
      <w:r w:rsidR="002878D8" w:rsidRPr="00F45412">
        <w:t>、</w:t>
      </w:r>
      <w:proofErr w:type="gramStart"/>
      <w:r w:rsidRPr="00F45412">
        <w:t>伤害值</w:t>
      </w:r>
      <w:proofErr w:type="gramEnd"/>
      <w:r w:rsidRPr="00F45412">
        <w:t>等参数，然后调用</w:t>
      </w:r>
      <w:r w:rsidRPr="00F45412">
        <w:t>createEnemy</w:t>
      </w:r>
      <w:r w:rsidRPr="00F45412">
        <w:t>方法创建</w:t>
      </w:r>
      <w:r w:rsidR="006C64E6" w:rsidRPr="00F45412">
        <w:rPr>
          <w:rFonts w:hint="eastAsia"/>
        </w:rPr>
        <w:t>外星怪物</w:t>
      </w:r>
      <w:r w:rsidRPr="00F45412">
        <w:t>。</w:t>
      </w:r>
      <w:r w:rsidR="00427C8A" w:rsidRPr="00F45412">
        <w:t>其中</w:t>
      </w:r>
      <w:r w:rsidR="00967761" w:rsidRPr="00F45412">
        <w:rPr>
          <w:rFonts w:hint="eastAsia"/>
        </w:rPr>
        <w:t>各参数的含义如下</w:t>
      </w:r>
      <w:r w:rsidR="008E036F" w:rsidRPr="00F45412">
        <w:rPr>
          <w:rFonts w:hint="eastAsia"/>
        </w:rPr>
        <w:t>：</w:t>
      </w:r>
    </w:p>
    <w:p w:rsidR="008E036F" w:rsidRPr="00F45412" w:rsidRDefault="00427C8A" w:rsidP="00AA4626">
      <w:pPr>
        <w:numPr>
          <w:ilvl w:val="0"/>
          <w:numId w:val="37"/>
        </w:numPr>
        <w:ind w:firstLineChars="0"/>
        <w:rPr>
          <w:rFonts w:hint="eastAsia"/>
        </w:rPr>
      </w:pPr>
      <w:r w:rsidRPr="00F45412">
        <w:t>world</w:t>
      </w:r>
      <w:r w:rsidR="008E036F" w:rsidRPr="00F45412">
        <w:t>：</w:t>
      </w:r>
      <w:r w:rsidRPr="00F45412">
        <w:t>所在的</w:t>
      </w:r>
      <w:r w:rsidRPr="00F45412">
        <w:t>Box2D</w:t>
      </w:r>
      <w:r w:rsidRPr="00F45412">
        <w:t>物理世界</w:t>
      </w:r>
      <w:r w:rsidR="00967761" w:rsidRPr="00F45412">
        <w:rPr>
          <w:rFonts w:hint="eastAsia"/>
        </w:rPr>
        <w:t>。</w:t>
      </w:r>
    </w:p>
    <w:p w:rsidR="008E036F" w:rsidRPr="00F45412" w:rsidRDefault="00427C8A" w:rsidP="00AA4626">
      <w:pPr>
        <w:numPr>
          <w:ilvl w:val="0"/>
          <w:numId w:val="37"/>
        </w:numPr>
        <w:ind w:firstLineChars="0"/>
        <w:rPr>
          <w:rFonts w:hint="eastAsia"/>
        </w:rPr>
      </w:pPr>
      <w:r w:rsidRPr="00F45412">
        <w:t>location</w:t>
      </w:r>
      <w:r w:rsidR="008E036F" w:rsidRPr="00F45412">
        <w:t>：</w:t>
      </w:r>
      <w:r w:rsidRPr="00F45412">
        <w:t>外星怪物的位置</w:t>
      </w:r>
      <w:r w:rsidR="00967761" w:rsidRPr="00F45412">
        <w:rPr>
          <w:rFonts w:hint="eastAsia"/>
        </w:rPr>
        <w:t>。</w:t>
      </w:r>
    </w:p>
    <w:p w:rsidR="008E036F" w:rsidRPr="00F45412" w:rsidRDefault="00427C8A" w:rsidP="00AA4626">
      <w:pPr>
        <w:numPr>
          <w:ilvl w:val="0"/>
          <w:numId w:val="37"/>
        </w:numPr>
        <w:ind w:firstLineChars="0"/>
        <w:rPr>
          <w:rFonts w:hint="eastAsia"/>
        </w:rPr>
      </w:pPr>
      <w:r w:rsidRPr="00F45412">
        <w:t>spriteFileName</w:t>
      </w:r>
      <w:r w:rsidR="008E036F" w:rsidRPr="00F45412">
        <w:t>：</w:t>
      </w:r>
      <w:r w:rsidRPr="00F45412">
        <w:t>所使用的精灵帧图</w:t>
      </w:r>
      <w:r w:rsidR="00967761" w:rsidRPr="00F45412">
        <w:rPr>
          <w:rFonts w:hint="eastAsia"/>
        </w:rPr>
        <w:t>。</w:t>
      </w:r>
    </w:p>
    <w:p w:rsidR="008E036F" w:rsidRPr="00F45412" w:rsidRDefault="00427C8A" w:rsidP="00AA4626">
      <w:pPr>
        <w:numPr>
          <w:ilvl w:val="0"/>
          <w:numId w:val="37"/>
        </w:numPr>
        <w:ind w:firstLineChars="0"/>
        <w:rPr>
          <w:rFonts w:hAnsi="宋体" w:hint="eastAsia"/>
        </w:rPr>
      </w:pPr>
      <w:r w:rsidRPr="00F45412">
        <w:t>isTheRotationFixed</w:t>
      </w:r>
      <w:r w:rsidR="008E036F" w:rsidRPr="00F45412">
        <w:rPr>
          <w:rFonts w:hAnsi="宋体"/>
        </w:rPr>
        <w:t>：</w:t>
      </w:r>
      <w:r w:rsidRPr="00F45412">
        <w:rPr>
          <w:rFonts w:hAnsi="宋体"/>
        </w:rPr>
        <w:t>是否可以旋转</w:t>
      </w:r>
      <w:r w:rsidR="00967761" w:rsidRPr="00F45412">
        <w:rPr>
          <w:rFonts w:hint="eastAsia"/>
        </w:rPr>
        <w:t>。</w:t>
      </w:r>
    </w:p>
    <w:p w:rsidR="008E036F" w:rsidRPr="00F45412" w:rsidRDefault="00427C8A" w:rsidP="00AA4626">
      <w:pPr>
        <w:numPr>
          <w:ilvl w:val="0"/>
          <w:numId w:val="37"/>
        </w:numPr>
        <w:ind w:firstLineChars="0"/>
        <w:rPr>
          <w:rFonts w:hAnsi="宋体" w:hint="eastAsia"/>
        </w:rPr>
      </w:pPr>
      <w:r w:rsidRPr="00F45412">
        <w:t>getDamageFromGround</w:t>
      </w:r>
      <w:r w:rsidR="008E036F" w:rsidRPr="00F45412">
        <w:rPr>
          <w:rFonts w:hAnsi="宋体"/>
        </w:rPr>
        <w:t>：</w:t>
      </w:r>
      <w:r w:rsidRPr="00F45412">
        <w:rPr>
          <w:rFonts w:hAnsi="宋体"/>
        </w:rPr>
        <w:t>是否怪物在碰到地面时会受到伤害</w:t>
      </w:r>
      <w:r w:rsidR="00967761" w:rsidRPr="00F45412">
        <w:rPr>
          <w:rFonts w:hint="eastAsia"/>
        </w:rPr>
        <w:t>。</w:t>
      </w:r>
    </w:p>
    <w:p w:rsidR="008E036F" w:rsidRPr="00F45412" w:rsidRDefault="00427C8A" w:rsidP="00AA4626">
      <w:pPr>
        <w:numPr>
          <w:ilvl w:val="0"/>
          <w:numId w:val="37"/>
        </w:numPr>
        <w:ind w:firstLineChars="0"/>
        <w:rPr>
          <w:rFonts w:hAnsi="宋体" w:hint="eastAsia"/>
        </w:rPr>
      </w:pPr>
      <w:r w:rsidRPr="00F45412">
        <w:t>doesGetDamageFromDamageEnabledStackObjects</w:t>
      </w:r>
      <w:r w:rsidR="008E036F" w:rsidRPr="00F45412">
        <w:rPr>
          <w:rFonts w:hAnsi="宋体"/>
        </w:rPr>
        <w:t>：</w:t>
      </w:r>
      <w:r w:rsidRPr="00F45412">
        <w:rPr>
          <w:rFonts w:hAnsi="宋体"/>
        </w:rPr>
        <w:t>怪物在碰到屏障物体时是否会受到伤害</w:t>
      </w:r>
      <w:r w:rsidR="00967761" w:rsidRPr="00F45412">
        <w:rPr>
          <w:rFonts w:hint="eastAsia"/>
        </w:rPr>
        <w:t>。</w:t>
      </w:r>
    </w:p>
    <w:p w:rsidR="008E036F" w:rsidRPr="00F45412" w:rsidRDefault="00427C8A" w:rsidP="00AA4626">
      <w:pPr>
        <w:numPr>
          <w:ilvl w:val="0"/>
          <w:numId w:val="37"/>
        </w:numPr>
        <w:ind w:firstLineChars="0"/>
        <w:rPr>
          <w:rFonts w:hAnsi="宋体" w:hint="eastAsia"/>
        </w:rPr>
      </w:pPr>
      <w:r w:rsidRPr="00F45412">
        <w:t>breaksFromHowMuchContact</w:t>
      </w:r>
      <w:r w:rsidR="008E036F" w:rsidRPr="00F45412">
        <w:rPr>
          <w:rFonts w:hAnsi="宋体"/>
        </w:rPr>
        <w:t>：</w:t>
      </w:r>
      <w:r w:rsidRPr="00F45412">
        <w:rPr>
          <w:rFonts w:hAnsi="宋体"/>
        </w:rPr>
        <w:t>几次碰撞后才会分解（如果是</w:t>
      </w:r>
      <w:r w:rsidRPr="00F45412">
        <w:t>0</w:t>
      </w:r>
      <w:r w:rsidRPr="00F45412">
        <w:rPr>
          <w:rFonts w:hAnsi="宋体"/>
        </w:rPr>
        <w:t>，则一次碰撞后就会消失）</w:t>
      </w:r>
      <w:r w:rsidR="00967761" w:rsidRPr="00F45412">
        <w:rPr>
          <w:rFonts w:hint="eastAsia"/>
        </w:rPr>
        <w:t>。</w:t>
      </w:r>
    </w:p>
    <w:p w:rsidR="008E036F" w:rsidRPr="00F45412" w:rsidRDefault="00427C8A" w:rsidP="00AA4626">
      <w:pPr>
        <w:numPr>
          <w:ilvl w:val="0"/>
          <w:numId w:val="37"/>
        </w:numPr>
        <w:ind w:firstLineChars="0"/>
        <w:rPr>
          <w:rFonts w:hAnsi="宋体" w:hint="eastAsia"/>
        </w:rPr>
      </w:pPr>
      <w:r w:rsidRPr="00F45412">
        <w:t>hasDifferentSpritesForDamage</w:t>
      </w:r>
      <w:r w:rsidR="008E036F" w:rsidRPr="00F45412">
        <w:rPr>
          <w:rFonts w:hAnsi="宋体"/>
        </w:rPr>
        <w:t>：</w:t>
      </w:r>
      <w:r w:rsidRPr="00F45412">
        <w:rPr>
          <w:rFonts w:hAnsi="宋体"/>
        </w:rPr>
        <w:t>怪物是否有受伤害的动画帧图</w:t>
      </w:r>
      <w:r w:rsidR="00967761" w:rsidRPr="00F45412">
        <w:rPr>
          <w:rFonts w:hint="eastAsia"/>
        </w:rPr>
        <w:t>。</w:t>
      </w:r>
    </w:p>
    <w:p w:rsidR="008E036F" w:rsidRPr="00F45412" w:rsidRDefault="00427C8A" w:rsidP="00AA4626">
      <w:pPr>
        <w:numPr>
          <w:ilvl w:val="0"/>
          <w:numId w:val="37"/>
        </w:numPr>
        <w:ind w:firstLineChars="0"/>
        <w:rPr>
          <w:rFonts w:hAnsi="宋体" w:hint="eastAsia"/>
        </w:rPr>
      </w:pPr>
      <w:r w:rsidRPr="00F45412">
        <w:t>numberOfFramesToAnimateOnBreak</w:t>
      </w:r>
      <w:r w:rsidR="008E036F" w:rsidRPr="00F45412">
        <w:rPr>
          <w:rFonts w:hAnsi="宋体"/>
        </w:rPr>
        <w:t>：</w:t>
      </w:r>
      <w:r w:rsidRPr="00F45412">
        <w:rPr>
          <w:rFonts w:hAnsi="宋体"/>
        </w:rPr>
        <w:t>怪物分解的动画帧数</w:t>
      </w:r>
      <w:r w:rsidR="00967761" w:rsidRPr="00F45412">
        <w:rPr>
          <w:rFonts w:hint="eastAsia"/>
        </w:rPr>
        <w:t>。</w:t>
      </w:r>
    </w:p>
    <w:p w:rsidR="008E036F" w:rsidRPr="00F45412" w:rsidRDefault="00427C8A" w:rsidP="00AA4626">
      <w:pPr>
        <w:numPr>
          <w:ilvl w:val="0"/>
          <w:numId w:val="37"/>
        </w:numPr>
        <w:ind w:firstLineChars="0"/>
        <w:rPr>
          <w:rFonts w:hAnsi="宋体" w:hint="eastAsia"/>
        </w:rPr>
      </w:pPr>
      <w:r w:rsidRPr="00F45412">
        <w:t>createHow</w:t>
      </w:r>
      <w:r w:rsidR="008E036F" w:rsidRPr="00F45412">
        <w:rPr>
          <w:rFonts w:hAnsi="宋体"/>
        </w:rPr>
        <w:t>：</w:t>
      </w:r>
      <w:r w:rsidRPr="00F45412">
        <w:rPr>
          <w:rFonts w:hAnsi="宋体"/>
        </w:rPr>
        <w:t>创建怪物的形状类型</w:t>
      </w:r>
      <w:r w:rsidR="00967761" w:rsidRPr="00F45412">
        <w:rPr>
          <w:rFonts w:hint="eastAsia"/>
        </w:rPr>
        <w:t>。</w:t>
      </w:r>
    </w:p>
    <w:p w:rsidR="004429E6" w:rsidRPr="00F45412" w:rsidRDefault="00427C8A" w:rsidP="00AA4626">
      <w:pPr>
        <w:numPr>
          <w:ilvl w:val="0"/>
          <w:numId w:val="37"/>
        </w:numPr>
        <w:ind w:firstLineChars="0"/>
      </w:pPr>
      <w:r w:rsidRPr="00F45412">
        <w:t>simpleScoreType</w:t>
      </w:r>
      <w:r w:rsidR="008E036F" w:rsidRPr="00F45412">
        <w:rPr>
          <w:rFonts w:hAnsi="宋体"/>
        </w:rPr>
        <w:t>：</w:t>
      </w:r>
      <w:r w:rsidRPr="00F45412">
        <w:rPr>
          <w:rFonts w:hAnsi="宋体"/>
        </w:rPr>
        <w:t>怪物分解时的视觉效果类型。</w:t>
      </w:r>
    </w:p>
    <w:p w:rsidR="008E036F" w:rsidRPr="00F45412" w:rsidRDefault="004429E6" w:rsidP="00AA4626">
      <w:pPr>
        <w:pStyle w:val="4"/>
        <w:rPr>
          <w:rFonts w:hint="eastAsia"/>
        </w:rPr>
      </w:pPr>
      <w:r w:rsidRPr="00F45412">
        <w:t>createEnemy</w:t>
      </w:r>
      <w:r w:rsidR="004D7E55" w:rsidRPr="00F45412">
        <w:rPr>
          <w:rFonts w:hint="eastAsia"/>
          <w:lang w:eastAsia="zh-CN"/>
        </w:rPr>
        <w:t>方法</w:t>
      </w:r>
    </w:p>
    <w:p w:rsidR="004429E6" w:rsidRPr="00F45412" w:rsidRDefault="004429E6" w:rsidP="00E321AF">
      <w:r w:rsidRPr="00F45412">
        <w:t>在</w:t>
      </w:r>
      <w:r w:rsidRPr="00F45412">
        <w:t>Box2D</w:t>
      </w:r>
      <w:r w:rsidRPr="00F45412">
        <w:t>物理世界中具体创建外星怪物。与之前创建熊猫和平台物体不同，考虑到游戏的可扩展性，在形状设置方面根据</w:t>
      </w:r>
      <w:r w:rsidRPr="00F45412">
        <w:t>shapeCreationMethod</w:t>
      </w:r>
      <w:r w:rsidRPr="00F45412">
        <w:t>参数的不同，而设置不同的形状。以最后一种参数为例说明：</w:t>
      </w:r>
    </w:p>
    <w:p w:rsidR="004429E6" w:rsidRPr="00F45412" w:rsidRDefault="004429E6" w:rsidP="00155D7A">
      <w:pPr>
        <w:pStyle w:val="af5"/>
        <w:rPr>
          <w:color w:val="auto"/>
        </w:rPr>
      </w:pPr>
      <w:r w:rsidRPr="00F45412">
        <w:rPr>
          <w:color w:val="auto"/>
        </w:rPr>
        <w:t>else if ( shapeCreationMethod == customCoordinates1) {  //use your own custom coordinates from a program like Vertex Helper Pro</w:t>
      </w:r>
    </w:p>
    <w:p w:rsidR="004429E6" w:rsidRPr="00F45412" w:rsidRDefault="004429E6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int num = 4;</w:t>
      </w:r>
    </w:p>
    <w:p w:rsidR="004429E6" w:rsidRPr="00F45412" w:rsidRDefault="004429E6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b2Vec2 vertices[] = {</w:t>
      </w:r>
    </w:p>
    <w:p w:rsidR="004429E6" w:rsidRPr="00F45412" w:rsidRDefault="004429E6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  b2Vec2(-64.0f / PTM_RATIO, 16.0f / PTM_RATIO),</w:t>
      </w:r>
    </w:p>
    <w:p w:rsidR="004429E6" w:rsidRPr="00F45412" w:rsidRDefault="004429E6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  b2Vec2(-64.0f / PTM_RATIO, -16.0f / PTM_RATIO),</w:t>
      </w:r>
    </w:p>
    <w:p w:rsidR="004429E6" w:rsidRPr="00F45412" w:rsidRDefault="004429E6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  b2Vec2(64.0f / PTM_RATIO, -16.0f / PTM_RATIO),</w:t>
      </w:r>
    </w:p>
    <w:p w:rsidR="004429E6" w:rsidRPr="00F45412" w:rsidRDefault="004429E6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  b2Vec2(64.0f / PTM_RATIO, 16.0f / PTM_RATIO)</w:t>
      </w:r>
    </w:p>
    <w:p w:rsidR="004429E6" w:rsidRPr="00F45412" w:rsidRDefault="004429E6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      };</w:t>
      </w:r>
    </w:p>
    <w:p w:rsidR="004429E6" w:rsidRPr="00F45412" w:rsidRDefault="004429E6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shape.Set(vertices, num);</w:t>
      </w:r>
    </w:p>
    <w:p w:rsidR="004429E6" w:rsidRPr="00F45412" w:rsidRDefault="004429E6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  }</w:t>
      </w:r>
    </w:p>
    <w:p w:rsidR="004429E6" w:rsidRPr="00F45412" w:rsidRDefault="004429E6" w:rsidP="00827CFC">
      <w:pPr>
        <w:rPr>
          <w:rFonts w:hint="eastAsia"/>
        </w:rPr>
      </w:pPr>
      <w:r w:rsidRPr="00F45412">
        <w:rPr>
          <w:rFonts w:hint="eastAsia"/>
        </w:rPr>
        <w:t>当形状创建方法是定制化顶点坐标时（由开发者根据需要决定），首先定义顶点的数量（通常不超过</w:t>
      </w:r>
      <w:r w:rsidRPr="00F45412">
        <w:rPr>
          <w:rFonts w:hint="eastAsia"/>
        </w:rPr>
        <w:t>7</w:t>
      </w:r>
      <w:r w:rsidRPr="00F45412">
        <w:rPr>
          <w:rFonts w:hint="eastAsia"/>
        </w:rPr>
        <w:t>个），然后设置</w:t>
      </w:r>
      <w:r w:rsidRPr="00F45412">
        <w:rPr>
          <w:rFonts w:hint="eastAsia"/>
        </w:rPr>
        <w:t>b2Vec</w:t>
      </w:r>
      <w:r w:rsidRPr="00F45412">
        <w:rPr>
          <w:rFonts w:hint="eastAsia"/>
        </w:rPr>
        <w:t>数组，将自己从诸如</w:t>
      </w:r>
      <w:r w:rsidRPr="00F45412">
        <w:rPr>
          <w:rFonts w:hint="eastAsia"/>
        </w:rPr>
        <w:t>Vertex Helper Pro</w:t>
      </w:r>
      <w:r w:rsidRPr="00F45412">
        <w:rPr>
          <w:rFonts w:hint="eastAsia"/>
        </w:rPr>
        <w:t>等软件中获取的精灵图片的顶点坐标添加到该数组中，最后使用</w:t>
      </w:r>
      <w:r w:rsidRPr="00F45412">
        <w:rPr>
          <w:rFonts w:hint="eastAsia"/>
        </w:rPr>
        <w:t>shape.Set(vertices,num)</w:t>
      </w:r>
      <w:r w:rsidRPr="00F45412">
        <w:rPr>
          <w:rFonts w:hint="eastAsia"/>
        </w:rPr>
        <w:t>创建一个完全定制化的形状。</w:t>
      </w:r>
    </w:p>
    <w:p w:rsidR="00967761" w:rsidRPr="00F45412" w:rsidRDefault="000C08AE" w:rsidP="00AA4626">
      <w:pPr>
        <w:pStyle w:val="4"/>
        <w:rPr>
          <w:rFonts w:hint="eastAsia"/>
        </w:rPr>
      </w:pPr>
      <w:r w:rsidRPr="00F45412">
        <w:t>damageEnemy</w:t>
      </w:r>
      <w:r w:rsidR="004D7E55" w:rsidRPr="00F45412">
        <w:rPr>
          <w:rFonts w:hint="eastAsia"/>
          <w:lang w:eastAsia="zh-CN"/>
        </w:rPr>
        <w:t>方法</w:t>
      </w:r>
    </w:p>
    <w:p w:rsidR="004429E6" w:rsidRPr="00F45412" w:rsidRDefault="000C08AE" w:rsidP="00AA4626">
      <w:r w:rsidRPr="00F45412">
        <w:t>当怪物被命中</w:t>
      </w:r>
      <w:r w:rsidR="00A15FFD" w:rsidRPr="00F45412">
        <w:t>时执行相关的操作，其相关</w:t>
      </w:r>
      <w:r w:rsidRPr="00F45412">
        <w:t>代码如下：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rFonts w:ascii="宋体" w:hAnsi="宋体" w:cs="宋体"/>
          <w:color w:val="auto"/>
          <w:szCs w:val="21"/>
        </w:rPr>
        <w:t xml:space="preserve">  </w:t>
      </w:r>
      <w:r w:rsidRPr="00F45412">
        <w:rPr>
          <w:color w:val="auto"/>
        </w:rPr>
        <w:t>if ( enemyCannotBeDamagedForShortInterval == NO ) {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damageLevel ++;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enemyCannotBeDamagedForShortInterval = YES;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[self performSelector:@selector(enemyCanBeDamagedAgain) withObject:nil afterDelay:1.0f];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if ( differentSpritesForDamage == YES) {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  [sprite  setTexture:[[CCSprite spriteWithFile:[NSString stringWithFormat:@"%@_damage%i.png", baseImageName, damageLevel]] texture] ];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}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if ( damageLevel == breakAfterHowMuchContact ) {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  breakOnNextDamage = YES;</w:t>
      </w:r>
    </w:p>
    <w:p w:rsidR="00A15FFD" w:rsidRPr="00F45412" w:rsidRDefault="00A15F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}</w:t>
      </w:r>
    </w:p>
    <w:p w:rsidR="000C08AE" w:rsidRPr="00F45412" w:rsidRDefault="00A15FFD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  }</w:t>
      </w:r>
    </w:p>
    <w:p w:rsidR="005F7E2F" w:rsidRPr="00F45412" w:rsidRDefault="00A15FFD" w:rsidP="00827CFC">
      <w:pPr>
        <w:rPr>
          <w:rFonts w:hint="eastAsia"/>
        </w:rPr>
      </w:pPr>
      <w:r w:rsidRPr="00F45412">
        <w:t>在以上代码中，首先判断怪物是否短时间内可以被伤害，如果是则执行下面的代码。首先将受伤级别加</w:t>
      </w:r>
      <w:r w:rsidRPr="00F45412">
        <w:t>1</w:t>
      </w:r>
      <w:r w:rsidRPr="00F45412">
        <w:t>，然后设置怪物短时间内不可以再次被伤害，在延迟</w:t>
      </w:r>
      <w:r w:rsidRPr="00F45412">
        <w:t>1</w:t>
      </w:r>
      <w:r w:rsidRPr="00F45412">
        <w:t>秒后执行</w:t>
      </w:r>
      <w:r w:rsidRPr="00F45412">
        <w:t>enemyCanBeDamagedAgain</w:t>
      </w:r>
      <w:r w:rsidRPr="00F45412">
        <w:t>方法。</w:t>
      </w:r>
    </w:p>
    <w:p w:rsidR="0060140A" w:rsidRPr="00F45412" w:rsidRDefault="00A15FFD" w:rsidP="00827CFC">
      <w:r w:rsidRPr="00F45412">
        <w:lastRenderedPageBreak/>
        <w:t>接下来判断是否存在怪物受伤害后的动画帧图，如果是则调用</w:t>
      </w:r>
      <w:r w:rsidRPr="00F45412">
        <w:t>setTexture</w:t>
      </w:r>
      <w:r w:rsidRPr="00F45412">
        <w:rPr>
          <w:rFonts w:hAnsi="宋体"/>
        </w:rPr>
        <w:t>方法创建怪物受伤害的动画。最后判断受伤级别与</w:t>
      </w:r>
      <w:r w:rsidRPr="00F45412">
        <w:t>breakAfterHowMuchContact</w:t>
      </w:r>
      <w:r w:rsidRPr="00F45412">
        <w:rPr>
          <w:rFonts w:hAnsi="宋体"/>
        </w:rPr>
        <w:t>（在几次碰撞后分解）的关系，如果相同，则怪物将在下一次受伤时分解</w:t>
      </w:r>
      <w:r w:rsidR="00351F81" w:rsidRPr="00F45412">
        <w:rPr>
          <w:rFonts w:hAnsi="宋体"/>
        </w:rPr>
        <w:t>。</w:t>
      </w:r>
    </w:p>
    <w:p w:rsidR="00967761" w:rsidRPr="00F45412" w:rsidRDefault="00351F81" w:rsidP="00AA4626">
      <w:pPr>
        <w:pStyle w:val="4"/>
        <w:rPr>
          <w:rFonts w:hint="eastAsia"/>
        </w:rPr>
      </w:pPr>
      <w:r w:rsidRPr="00F45412">
        <w:t>breakEnemy</w:t>
      </w:r>
      <w:r w:rsidR="004D7E55" w:rsidRPr="00F45412">
        <w:rPr>
          <w:rFonts w:hint="eastAsia"/>
          <w:lang w:eastAsia="zh-CN"/>
        </w:rPr>
        <w:t>方法</w:t>
      </w:r>
    </w:p>
    <w:p w:rsidR="00351F81" w:rsidRPr="00F45412" w:rsidRDefault="00351F81" w:rsidP="00AA4626">
      <w:r w:rsidRPr="00F45412">
        <w:t>预定消息，每两帧执行一次分解动画，</w:t>
      </w:r>
      <w:r w:rsidR="00E07D8D" w:rsidRPr="00F45412">
        <w:t>即</w:t>
      </w:r>
      <w:r w:rsidRPr="00F45412">
        <w:t>调用</w:t>
      </w:r>
      <w:r w:rsidRPr="00F45412">
        <w:t>startBreakAnimation</w:t>
      </w:r>
      <w:r w:rsidRPr="00F45412">
        <w:t>方法。</w:t>
      </w:r>
    </w:p>
    <w:p w:rsidR="00967761" w:rsidRPr="00F45412" w:rsidRDefault="00351F81" w:rsidP="00AA4626">
      <w:pPr>
        <w:pStyle w:val="4"/>
        <w:rPr>
          <w:rFonts w:hint="eastAsia"/>
        </w:rPr>
      </w:pPr>
      <w:r w:rsidRPr="00F45412">
        <w:t>startBreakAnimation</w:t>
      </w:r>
      <w:r w:rsidR="004D7E55" w:rsidRPr="00F45412">
        <w:rPr>
          <w:rFonts w:hint="eastAsia"/>
          <w:lang w:eastAsia="zh-CN"/>
        </w:rPr>
        <w:t>方法</w:t>
      </w:r>
    </w:p>
    <w:p w:rsidR="00351F81" w:rsidRPr="00F45412" w:rsidRDefault="00351F81" w:rsidP="00AA4626">
      <w:r w:rsidRPr="00F45412">
        <w:t>使用</w:t>
      </w:r>
      <w:r w:rsidRPr="00F45412">
        <w:t>setTexture</w:t>
      </w:r>
      <w:r w:rsidRPr="00F45412">
        <w:t>方法创建怪物分解的动画帧图。</w:t>
      </w:r>
    </w:p>
    <w:p w:rsidR="00A808CB" w:rsidRPr="00F45412" w:rsidRDefault="00DE29BD" w:rsidP="00262C1C">
      <w:pPr>
        <w:pStyle w:val="3"/>
        <w:rPr>
          <w:rFonts w:hint="eastAsia"/>
        </w:rPr>
      </w:pPr>
      <w:bookmarkStart w:id="13" w:name="_Toc337483806"/>
      <w:r w:rsidRPr="00F45412">
        <w:rPr>
          <w:rFonts w:hint="eastAsia"/>
        </w:rPr>
        <w:t>创建</w:t>
      </w:r>
      <w:r w:rsidRPr="00F45412">
        <w:rPr>
          <w:rFonts w:hint="eastAsia"/>
          <w:kern w:val="0"/>
        </w:rPr>
        <w:t>遮挡物体</w:t>
      </w:r>
      <w:bookmarkEnd w:id="13"/>
    </w:p>
    <w:p w:rsidR="00A808CB" w:rsidRPr="00F45412" w:rsidRDefault="00A808CB" w:rsidP="004A7667">
      <w:pPr>
        <w:rPr>
          <w:rFonts w:hint="eastAsia"/>
        </w:rPr>
      </w:pPr>
      <w:r w:rsidRPr="00F45412">
        <w:rPr>
          <w:rFonts w:hint="eastAsia"/>
          <w:kern w:val="0"/>
        </w:rPr>
        <w:t>StackObject</w:t>
      </w:r>
      <w:proofErr w:type="gramStart"/>
      <w:r w:rsidRPr="00F45412">
        <w:rPr>
          <w:rFonts w:hint="eastAsia"/>
          <w:kern w:val="0"/>
        </w:rPr>
        <w:t>类用于</w:t>
      </w:r>
      <w:proofErr w:type="gramEnd"/>
      <w:r w:rsidRPr="00F45412">
        <w:rPr>
          <w:rFonts w:hint="eastAsia"/>
          <w:kern w:val="0"/>
        </w:rPr>
        <w:t>创建并管理游戏中遮挡怪物的屏障物体，类似</w:t>
      </w:r>
      <w:r w:rsidRPr="00F45412">
        <w:rPr>
          <w:rFonts w:hint="eastAsia"/>
          <w:kern w:val="0"/>
        </w:rPr>
        <w:t>Angry Birds</w:t>
      </w:r>
      <w:r w:rsidRPr="00F45412">
        <w:rPr>
          <w:rFonts w:hint="eastAsia"/>
          <w:kern w:val="0"/>
        </w:rPr>
        <w:t>中的木头，玻璃</w:t>
      </w:r>
      <w:r w:rsidR="004A7667" w:rsidRPr="00F45412">
        <w:rPr>
          <w:rFonts w:hint="eastAsia"/>
          <w:kern w:val="0"/>
        </w:rPr>
        <w:t>等</w:t>
      </w:r>
      <w:r w:rsidRPr="00F45412">
        <w:rPr>
          <w:rFonts w:hint="eastAsia"/>
          <w:kern w:val="0"/>
        </w:rPr>
        <w:t>。</w:t>
      </w:r>
      <w:r w:rsidRPr="00F45412">
        <w:t>该类将在</w:t>
      </w:r>
      <w:r w:rsidRPr="00F45412">
        <w:t>ShootingTargets</w:t>
      </w:r>
      <w:r w:rsidRPr="00F45412">
        <w:t>类中创建，它继承自</w:t>
      </w:r>
      <w:r w:rsidRPr="00F45412">
        <w:t>PhysicsNode</w:t>
      </w:r>
      <w:r w:rsidRPr="00F45412">
        <w:t>，其中所定义的几个实例方法作用分别是在</w:t>
      </w:r>
      <w:r w:rsidRPr="00F45412">
        <w:t>Box2D</w:t>
      </w:r>
      <w:r w:rsidRPr="00F45412">
        <w:t>世界中初始化并创建遮挡物</w:t>
      </w:r>
      <w:r w:rsidR="00A92675" w:rsidRPr="00F45412">
        <w:rPr>
          <w:rFonts w:hint="eastAsia"/>
        </w:rPr>
        <w:t>、</w:t>
      </w:r>
      <w:r w:rsidRPr="00F45412">
        <w:t>创建物体</w:t>
      </w:r>
      <w:r w:rsidR="00A92675" w:rsidRPr="00F45412">
        <w:rPr>
          <w:rFonts w:hint="eastAsia"/>
        </w:rPr>
        <w:t>、</w:t>
      </w:r>
      <w:r w:rsidRPr="00F45412">
        <w:t>启动分解动画</w:t>
      </w:r>
      <w:r w:rsidR="00A92675" w:rsidRPr="00F45412">
        <w:rPr>
          <w:rFonts w:hint="eastAsia"/>
        </w:rPr>
        <w:t>、</w:t>
      </w:r>
      <w:r w:rsidRPr="00F45412">
        <w:t>当与地面接触时播放分解动画</w:t>
      </w:r>
      <w:r w:rsidR="00A92675" w:rsidRPr="00F45412">
        <w:rPr>
          <w:rFonts w:hint="eastAsia"/>
        </w:rPr>
        <w:t>、</w:t>
      </w:r>
      <w:r w:rsidRPr="00F45412">
        <w:t>当与熊猫接触时播放分解动画</w:t>
      </w:r>
      <w:r w:rsidR="004A7667" w:rsidRPr="00F45412">
        <w:rPr>
          <w:rFonts w:hint="eastAsia"/>
        </w:rPr>
        <w:t>等</w:t>
      </w:r>
      <w:r w:rsidRPr="00F45412">
        <w:rPr>
          <w:rFonts w:hint="eastAsia"/>
        </w:rPr>
        <w:t>。</w:t>
      </w:r>
    </w:p>
    <w:p w:rsidR="00A808CB" w:rsidRPr="00F45412" w:rsidRDefault="00A808CB" w:rsidP="00827CFC">
      <w:pPr>
        <w:rPr>
          <w:rFonts w:hint="eastAsia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Xcode</w:t>
      </w:r>
      <w:r w:rsidRPr="00F45412">
        <w:rPr>
          <w:rFonts w:hint="eastAsia"/>
          <w:kern w:val="0"/>
        </w:rPr>
        <w:t>中右键单击</w:t>
      </w:r>
      <w:r w:rsidRPr="00F45412">
        <w:rPr>
          <w:kern w:val="0"/>
        </w:rPr>
        <w:t>AngryPanda</w:t>
      </w:r>
      <w:r w:rsidRPr="00F45412">
        <w:rPr>
          <w:rFonts w:hint="eastAsia"/>
          <w:kern w:val="0"/>
        </w:rPr>
        <w:t>的项目名称，选择</w:t>
      </w:r>
      <w:r w:rsidRPr="00F45412">
        <w:rPr>
          <w:rFonts w:hint="eastAsia"/>
          <w:kern w:val="0"/>
        </w:rPr>
        <w:t>New File</w:t>
      </w:r>
      <w:r w:rsidRPr="00F45412">
        <w:rPr>
          <w:rFonts w:hint="eastAsia"/>
          <w:kern w:val="0"/>
        </w:rPr>
        <w:t>，然后选择</w:t>
      </w:r>
      <w:r w:rsidRPr="00F45412">
        <w:rPr>
          <w:rFonts w:hint="eastAsia"/>
          <w:kern w:val="0"/>
        </w:rPr>
        <w:t>iOS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Cocoa Touch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Objective-C class</w:t>
      </w:r>
      <w:r w:rsidRPr="00F45412">
        <w:rPr>
          <w:rFonts w:hint="eastAsia"/>
          <w:kern w:val="0"/>
        </w:rPr>
        <w:t>，选择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。选择</w:t>
      </w:r>
      <w:r w:rsidRPr="00F45412">
        <w:rPr>
          <w:rFonts w:hint="eastAsia"/>
          <w:kern w:val="0"/>
        </w:rPr>
        <w:t>Subclass of NSObject</w:t>
      </w:r>
      <w:r w:rsidRPr="00F45412">
        <w:rPr>
          <w:rFonts w:hint="eastAsia"/>
          <w:kern w:val="0"/>
        </w:rPr>
        <w:t>，</w:t>
      </w:r>
      <w:r w:rsidR="003A0597" w:rsidRPr="00F45412">
        <w:rPr>
          <w:rFonts w:hint="eastAsia"/>
          <w:kern w:val="0"/>
        </w:rPr>
        <w:t>单击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，将文件命名为</w:t>
      </w:r>
      <w:r w:rsidRPr="00F45412">
        <w:rPr>
          <w:rFonts w:hint="eastAsia"/>
        </w:rPr>
        <w:t>StackObject</w:t>
      </w:r>
      <w:r w:rsidRPr="00F45412">
        <w:rPr>
          <w:rFonts w:hint="eastAsia"/>
          <w:kern w:val="0"/>
        </w:rPr>
        <w:t>.mm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Create</w:t>
      </w:r>
      <w:r w:rsidRPr="00F45412">
        <w:rPr>
          <w:rFonts w:hint="eastAsia"/>
          <w:kern w:val="0"/>
        </w:rPr>
        <w:t>。</w:t>
      </w:r>
    </w:p>
    <w:p w:rsidR="00A808CB" w:rsidRPr="00F45412" w:rsidRDefault="00A808CB" w:rsidP="00827CFC">
      <w:pPr>
        <w:rPr>
          <w:rFonts w:hint="eastAsia"/>
        </w:rPr>
      </w:pPr>
      <w:r w:rsidRPr="00F45412">
        <w:rPr>
          <w:rFonts w:hint="eastAsia"/>
        </w:rPr>
        <w:t>在</w:t>
      </w:r>
      <w:r w:rsidRPr="00F45412">
        <w:rPr>
          <w:rFonts w:hint="eastAsia"/>
        </w:rPr>
        <w:t>Xcode</w:t>
      </w:r>
      <w:r w:rsidRPr="00F45412">
        <w:rPr>
          <w:rFonts w:hint="eastAsia"/>
        </w:rPr>
        <w:t>中切换到</w:t>
      </w:r>
      <w:r w:rsidRPr="00F45412">
        <w:rPr>
          <w:rFonts w:hint="eastAsia"/>
        </w:rPr>
        <w:t>StackObject.h</w:t>
      </w:r>
      <w:r w:rsidRPr="00F45412">
        <w:rPr>
          <w:rFonts w:hint="eastAsia"/>
        </w:rPr>
        <w:t>，并</w:t>
      </w:r>
      <w:r w:rsidR="00D77821" w:rsidRPr="00F45412">
        <w:rPr>
          <w:rFonts w:hint="eastAsia"/>
        </w:rPr>
        <w:t>替换</w:t>
      </w:r>
      <w:r w:rsidRPr="00F45412">
        <w:rPr>
          <w:rFonts w:hint="eastAsia"/>
        </w:rPr>
        <w:t>其中的代码如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4A7667" w:rsidRPr="00F45412">
        <w:rPr>
          <w:rFonts w:hint="eastAsia"/>
        </w:rPr>
        <w:t>7</w:t>
      </w:r>
      <w:r w:rsidR="004A7667" w:rsidRPr="00F45412">
        <w:rPr>
          <w:rFonts w:hint="eastAsia"/>
        </w:rPr>
        <w:t>所示。</w:t>
      </w:r>
    </w:p>
    <w:p w:rsidR="004A7667" w:rsidRPr="00F45412" w:rsidRDefault="004A7667" w:rsidP="00A84140">
      <w:pPr>
        <w:pStyle w:val="1-1"/>
        <w:ind w:firstLine="360"/>
        <w:rPr>
          <w:rFonts w:hint="eastAsia"/>
        </w:rPr>
      </w:pPr>
      <w:r w:rsidRPr="00F45412">
        <w:rPr>
          <w:rFonts w:hint="eastAsia"/>
        </w:rPr>
        <w:t>StackObject.h文件</w:t>
      </w:r>
    </w:p>
    <w:p w:rsidR="001B222E" w:rsidRPr="00F45412" w:rsidRDefault="001B222E" w:rsidP="00C06194">
      <w:pPr>
        <w:pStyle w:val="af5"/>
        <w:rPr>
          <w:color w:val="auto"/>
        </w:rPr>
      </w:pPr>
      <w:r w:rsidRPr="00F45412">
        <w:rPr>
          <w:color w:val="auto"/>
        </w:rPr>
        <w:t>#import "PhysicsNode.h"</w:t>
      </w:r>
    </w:p>
    <w:p w:rsidR="001B222E" w:rsidRPr="00F45412" w:rsidRDefault="001B222E" w:rsidP="00495E69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#import "GameSounds.h"</w:t>
      </w:r>
    </w:p>
    <w:p w:rsidR="001B222E" w:rsidRPr="00F45412" w:rsidRDefault="001B222E" w:rsidP="00803442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@interface StackObject : PhysicsNode {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b2World* theWorld;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NSString* spriteImageName;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NSString* baseImageName;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CGPoint initialLocation;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bool addedAnimatedBreakFrames;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bool breakOnGroundContact;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  bool breakOnPandaContact;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bool canDamageEnemy;</w:t>
      </w:r>
    </w:p>
    <w:p w:rsidR="001B222E" w:rsidRPr="00F45412" w:rsidRDefault="001B222E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bool isStatic;  //</w:t>
      </w:r>
      <w:r w:rsidRPr="00F45412">
        <w:rPr>
          <w:rFonts w:hint="eastAsia"/>
          <w:color w:val="auto"/>
        </w:rPr>
        <w:t>是否是静态物体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float theDensity;</w:t>
      </w:r>
    </w:p>
    <w:p w:rsidR="001B222E" w:rsidRPr="00F45412" w:rsidRDefault="001B222E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  unsigned char shapeCreationMethod;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int angle;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int currentFrame;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int framesToAnimate;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int  pointValue;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int  simpleScoreVisualFX; //defined in Constants.h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>}</w:t>
      </w:r>
    </w:p>
    <w:p w:rsidR="001B222E" w:rsidRPr="00F45412" w:rsidRDefault="001B222E" w:rsidP="00155D7A">
      <w:pPr>
        <w:pStyle w:val="af5"/>
        <w:rPr>
          <w:color w:val="auto"/>
        </w:rPr>
      </w:pP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@property (nonatomic) bool isStatic;  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>@property (nonatomic) bool breakOnGroundContact;</w:t>
      </w:r>
    </w:p>
    <w:p w:rsidR="001B222E" w:rsidRPr="00F45412" w:rsidRDefault="001B222E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@property (nonatomic) bool canDamageEnemy;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>@property (nonatomic) int pointValue;</w:t>
      </w:r>
    </w:p>
    <w:p w:rsidR="001B222E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>@property (nonatomic) int simpleScore;</w:t>
      </w:r>
    </w:p>
    <w:p w:rsidR="001B222E" w:rsidRPr="00F45412" w:rsidRDefault="001B222E" w:rsidP="00155D7A">
      <w:pPr>
        <w:pStyle w:val="af5"/>
        <w:rPr>
          <w:color w:val="auto"/>
        </w:rPr>
      </w:pPr>
    </w:p>
    <w:p w:rsidR="00605F14" w:rsidRPr="00F45412" w:rsidRDefault="001B222E" w:rsidP="00155D7A">
      <w:pPr>
        <w:pStyle w:val="af5"/>
        <w:rPr>
          <w:color w:val="auto"/>
        </w:rPr>
      </w:pPr>
      <w:r w:rsidRPr="00F45412">
        <w:rPr>
          <w:color w:val="auto"/>
        </w:rPr>
        <w:t>+(id) objectWithWorld:(b2World*)world location:(CGPoint)location spriteFileName:(NSString*)spriteFileName breakOnGround:(BOOL)breakOnGround breakFromPanda:(BOOL)breakFromPanda hasAnimatedBreakFrames:(bool)hasAnimatedBreakFrames damageEnemy:(BOOL)damageEnemy density:(float)density createHow:(int)createHow angleChange:(int)angleChange makeImmovable:(bool)makeImmovable points:(int)points simpleScoreType:(int)simpleScoreType;</w:t>
      </w:r>
    </w:p>
    <w:p w:rsidR="00605F14" w:rsidRPr="00F45412" w:rsidRDefault="00605F1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-(id) initWithWorld:(b2World*)world location:(CGPoint)location spriteFileName:(NSString*)spriteFileName breakOnGround:(BOOL)breakOnGround breakFromPanda:(BOOL)breakFromPanda </w:t>
      </w:r>
      <w:r w:rsidRPr="00F45412">
        <w:rPr>
          <w:color w:val="auto"/>
        </w:rPr>
        <w:lastRenderedPageBreak/>
        <w:t>hasAnimatedBreakFrames:(bool)hasAnimatedBreakFrames damageEnemy:(BOOL)damageEnemy density:(float)density createHow:(int)createHow angleChange:(int)angleChange makeImmovable:(bool)makeImmovable points:(int)points simpleScoreType:(int)simpleScoreType;</w:t>
      </w:r>
    </w:p>
    <w:p w:rsidR="00605F14" w:rsidRPr="00F45412" w:rsidRDefault="00605F14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-(void) createObject;</w:t>
      </w:r>
    </w:p>
    <w:p w:rsidR="00605F14" w:rsidRPr="00F45412" w:rsidRDefault="00605F14" w:rsidP="00155D7A">
      <w:pPr>
        <w:pStyle w:val="af5"/>
        <w:rPr>
          <w:color w:val="auto"/>
        </w:rPr>
      </w:pPr>
      <w:r w:rsidRPr="00F45412">
        <w:rPr>
          <w:color w:val="auto"/>
        </w:rPr>
        <w:t>-(void) startBreakAnimation:(ccTime) delta;</w:t>
      </w:r>
    </w:p>
    <w:p w:rsidR="00605F14" w:rsidRPr="00F45412" w:rsidRDefault="00605F14" w:rsidP="00155D7A">
      <w:pPr>
        <w:pStyle w:val="af5"/>
        <w:rPr>
          <w:color w:val="auto"/>
        </w:rPr>
      </w:pPr>
      <w:r w:rsidRPr="00F45412">
        <w:rPr>
          <w:color w:val="auto"/>
        </w:rPr>
        <w:t>-(void) playBreakAnimationFromGroundContact;</w:t>
      </w:r>
    </w:p>
    <w:p w:rsidR="00605F14" w:rsidRPr="00F45412" w:rsidRDefault="00605F14" w:rsidP="00155D7A">
      <w:pPr>
        <w:pStyle w:val="af5"/>
        <w:rPr>
          <w:color w:val="auto"/>
        </w:rPr>
      </w:pPr>
      <w:r w:rsidRPr="00F45412">
        <w:rPr>
          <w:color w:val="auto"/>
        </w:rPr>
        <w:t>-(void) playBreakAnimationFromPandaContact ;</w:t>
      </w:r>
    </w:p>
    <w:p w:rsidR="00605F14" w:rsidRPr="00F45412" w:rsidRDefault="00605F14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-(void) makeUnScoreable;</w:t>
      </w:r>
    </w:p>
    <w:p w:rsidR="00535B7D" w:rsidRPr="00F45412" w:rsidRDefault="00605F14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@end</w:t>
      </w:r>
    </w:p>
    <w:p w:rsidR="00535B7D" w:rsidRPr="00F45412" w:rsidRDefault="00535B7D" w:rsidP="00827CFC">
      <w:pPr>
        <w:rPr>
          <w:rFonts w:hint="eastAsia"/>
        </w:rPr>
      </w:pPr>
      <w:r w:rsidRPr="00F45412">
        <w:rPr>
          <w:rFonts w:hint="eastAsia"/>
        </w:rPr>
        <w:t>接下来将对该类的一些重要方法加以解释：</w:t>
      </w:r>
    </w:p>
    <w:p w:rsidR="005F7E2F" w:rsidRPr="00F45412" w:rsidRDefault="00B92840" w:rsidP="00AA4626">
      <w:pPr>
        <w:pStyle w:val="4"/>
        <w:numPr>
          <w:ilvl w:val="0"/>
          <w:numId w:val="47"/>
        </w:numPr>
        <w:rPr>
          <w:rFonts w:hint="eastAsia"/>
        </w:rPr>
      </w:pPr>
      <w:r w:rsidRPr="00F45412">
        <w:t>objectWithWorld</w:t>
      </w:r>
      <w:r w:rsidRPr="00F45412">
        <w:rPr>
          <w:rFonts w:hint="eastAsia"/>
        </w:rPr>
        <w:t>类</w:t>
      </w:r>
      <w:r w:rsidR="004D7E55" w:rsidRPr="00F45412">
        <w:rPr>
          <w:rFonts w:hint="eastAsia"/>
        </w:rPr>
        <w:t>方法</w:t>
      </w:r>
    </w:p>
    <w:p w:rsidR="00D47332" w:rsidRPr="00F45412" w:rsidRDefault="004A47CE" w:rsidP="00D47332">
      <w:pPr>
        <w:rPr>
          <w:rFonts w:hint="eastAsia"/>
        </w:rPr>
      </w:pPr>
      <w:r w:rsidRPr="00F45412">
        <w:rPr>
          <w:rFonts w:hint="eastAsia"/>
        </w:rPr>
        <w:t>作用是</w:t>
      </w:r>
      <w:r w:rsidR="00B92840" w:rsidRPr="00F45412">
        <w:rPr>
          <w:rFonts w:hint="eastAsia"/>
        </w:rPr>
        <w:t>调用</w:t>
      </w:r>
      <w:r w:rsidR="00B92840" w:rsidRPr="00F45412">
        <w:t>initWithWorld</w:t>
      </w:r>
      <w:r w:rsidR="00B92840" w:rsidRPr="00F45412">
        <w:rPr>
          <w:rFonts w:hint="eastAsia"/>
        </w:rPr>
        <w:t>实例方法创建并初始化屏障物体。</w:t>
      </w:r>
      <w:r w:rsidR="00B92840" w:rsidRPr="00F45412">
        <w:t>initWithWorld</w:t>
      </w:r>
      <w:r w:rsidRPr="00F45412">
        <w:rPr>
          <w:rFonts w:hint="eastAsia"/>
        </w:rPr>
        <w:t>方法</w:t>
      </w:r>
      <w:r w:rsidR="007661BE" w:rsidRPr="00F45412">
        <w:rPr>
          <w:rFonts w:hint="eastAsia"/>
        </w:rPr>
        <w:t>中</w:t>
      </w:r>
      <w:r w:rsidR="00B92840" w:rsidRPr="00F45412">
        <w:rPr>
          <w:rFonts w:hint="eastAsia"/>
        </w:rPr>
        <w:t>设置多个参数，并调用</w:t>
      </w:r>
      <w:r w:rsidR="00007639" w:rsidRPr="00F45412">
        <w:t>createObject</w:t>
      </w:r>
      <w:r w:rsidR="00007639" w:rsidRPr="00F45412">
        <w:rPr>
          <w:rFonts w:hint="eastAsia"/>
        </w:rPr>
        <w:t>方法创建屏障物体。</w:t>
      </w:r>
      <w:r w:rsidR="00E60749" w:rsidRPr="00F45412">
        <w:rPr>
          <w:rFonts w:hint="eastAsia"/>
        </w:rPr>
        <w:t>这里要对各个参数的作用加以简要解释。</w:t>
      </w:r>
      <w:r w:rsidR="00C20A7F" w:rsidRPr="00F45412">
        <w:rPr>
          <w:rFonts w:hint="eastAsia"/>
        </w:rPr>
        <w:t>如下所示：</w:t>
      </w:r>
    </w:p>
    <w:p w:rsidR="00D47332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rPr>
          <w:rFonts w:hint="eastAsia"/>
        </w:rPr>
        <w:t>world</w:t>
      </w:r>
      <w:r w:rsidR="008E036F" w:rsidRPr="00F45412">
        <w:rPr>
          <w:rFonts w:hint="eastAsia"/>
        </w:rPr>
        <w:t>：</w:t>
      </w:r>
      <w:r w:rsidRPr="00F45412">
        <w:rPr>
          <w:rFonts w:hint="eastAsia"/>
        </w:rPr>
        <w:t>物体所在的</w:t>
      </w:r>
      <w:r w:rsidRPr="00F45412">
        <w:rPr>
          <w:rFonts w:hint="eastAsia"/>
        </w:rPr>
        <w:t>Box2D</w:t>
      </w:r>
      <w:r w:rsidRPr="00F45412">
        <w:rPr>
          <w:rFonts w:hint="eastAsia"/>
        </w:rPr>
        <w:t>物理世界</w:t>
      </w:r>
      <w:r w:rsidR="00185244" w:rsidRPr="00F45412">
        <w:rPr>
          <w:rFonts w:hint="eastAsia"/>
        </w:rPr>
        <w:t>。</w:t>
      </w:r>
    </w:p>
    <w:p w:rsidR="00D47332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rPr>
          <w:rFonts w:hint="eastAsia"/>
        </w:rPr>
        <w:t>location</w:t>
      </w:r>
      <w:r w:rsidR="008E036F" w:rsidRPr="00F45412">
        <w:rPr>
          <w:rFonts w:hint="eastAsia"/>
        </w:rPr>
        <w:t>：</w:t>
      </w:r>
      <w:r w:rsidRPr="00F45412">
        <w:rPr>
          <w:rFonts w:hint="eastAsia"/>
        </w:rPr>
        <w:t>物体所放置的位置</w:t>
      </w:r>
      <w:r w:rsidR="00185244" w:rsidRPr="00F45412">
        <w:rPr>
          <w:rFonts w:hint="eastAsia"/>
        </w:rPr>
        <w:t>。</w:t>
      </w:r>
    </w:p>
    <w:p w:rsidR="00D47332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rPr>
          <w:rFonts w:hint="eastAsia"/>
        </w:rPr>
        <w:t>spriteFileName</w:t>
      </w:r>
      <w:r w:rsidR="008E036F" w:rsidRPr="00F45412">
        <w:rPr>
          <w:rFonts w:hint="eastAsia"/>
        </w:rPr>
        <w:t>：</w:t>
      </w:r>
      <w:r w:rsidRPr="00F45412">
        <w:rPr>
          <w:rFonts w:hint="eastAsia"/>
        </w:rPr>
        <w:t>物体所对应的精灵帧图</w:t>
      </w:r>
      <w:r w:rsidR="00185244" w:rsidRPr="00F45412">
        <w:rPr>
          <w:rFonts w:hint="eastAsia"/>
        </w:rPr>
        <w:t>。</w:t>
      </w:r>
    </w:p>
    <w:p w:rsidR="00D47332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t>breakOnGround</w:t>
      </w:r>
      <w:r w:rsidR="008E036F" w:rsidRPr="00F45412">
        <w:rPr>
          <w:rFonts w:hint="eastAsia"/>
        </w:rPr>
        <w:t>：</w:t>
      </w:r>
      <w:r w:rsidR="00967761" w:rsidRPr="00F45412">
        <w:rPr>
          <w:rFonts w:hint="eastAsia"/>
        </w:rPr>
        <w:t>该</w:t>
      </w:r>
      <w:r w:rsidRPr="00F45412">
        <w:rPr>
          <w:rFonts w:hint="eastAsia"/>
        </w:rPr>
        <w:t>布尔变量代表屏障物体是否会在碰到地面时分解</w:t>
      </w:r>
      <w:r w:rsidR="00185244" w:rsidRPr="00F45412">
        <w:rPr>
          <w:rFonts w:hint="eastAsia"/>
        </w:rPr>
        <w:t>。</w:t>
      </w:r>
    </w:p>
    <w:p w:rsidR="00D47332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rPr>
          <w:rFonts w:hint="eastAsia"/>
        </w:rPr>
        <w:t>breakFromPanda</w:t>
      </w:r>
      <w:r w:rsidR="008E036F" w:rsidRPr="00F45412">
        <w:rPr>
          <w:rFonts w:hint="eastAsia"/>
        </w:rPr>
        <w:t>：</w:t>
      </w:r>
      <w:r w:rsidR="00967761" w:rsidRPr="00F45412">
        <w:rPr>
          <w:rFonts w:hint="eastAsia"/>
        </w:rPr>
        <w:t>该</w:t>
      </w:r>
      <w:r w:rsidRPr="00F45412">
        <w:rPr>
          <w:rFonts w:hint="eastAsia"/>
        </w:rPr>
        <w:t>布尔变量代表屏障物体是否会在碰到熊猫时分解</w:t>
      </w:r>
      <w:r w:rsidR="00185244" w:rsidRPr="00F45412">
        <w:rPr>
          <w:rFonts w:hint="eastAsia"/>
        </w:rPr>
        <w:t>。</w:t>
      </w:r>
    </w:p>
    <w:p w:rsidR="00D47332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rPr>
          <w:rFonts w:hint="eastAsia"/>
        </w:rPr>
        <w:t>hasAnimatedBreakFrames</w:t>
      </w:r>
      <w:r w:rsidR="008E036F" w:rsidRPr="00F45412">
        <w:rPr>
          <w:rFonts w:hint="eastAsia"/>
        </w:rPr>
        <w:t>：</w:t>
      </w:r>
      <w:r w:rsidR="00967761" w:rsidRPr="00F45412">
        <w:rPr>
          <w:rFonts w:hint="eastAsia"/>
        </w:rPr>
        <w:t>该</w:t>
      </w:r>
      <w:r w:rsidRPr="00F45412">
        <w:rPr>
          <w:rFonts w:hint="eastAsia"/>
        </w:rPr>
        <w:t>布尔变量代表是否有物体分解的动画帧图</w:t>
      </w:r>
      <w:r w:rsidR="00185244" w:rsidRPr="00F45412">
        <w:rPr>
          <w:rFonts w:hint="eastAsia"/>
        </w:rPr>
        <w:t>。</w:t>
      </w:r>
    </w:p>
    <w:p w:rsidR="00D47332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rPr>
          <w:rFonts w:hint="eastAsia"/>
        </w:rPr>
        <w:t>damageEnemy</w:t>
      </w:r>
      <w:r w:rsidR="008E036F" w:rsidRPr="00F45412">
        <w:rPr>
          <w:rFonts w:hint="eastAsia"/>
        </w:rPr>
        <w:t>：</w:t>
      </w:r>
      <w:r w:rsidR="00967761" w:rsidRPr="00F45412">
        <w:rPr>
          <w:rFonts w:hint="eastAsia"/>
        </w:rPr>
        <w:t>该</w:t>
      </w:r>
      <w:r w:rsidRPr="00F45412">
        <w:rPr>
          <w:rFonts w:hint="eastAsia"/>
        </w:rPr>
        <w:t>布尔变量代表屏障物体是否会伤害到所碰到的外星怪物</w:t>
      </w:r>
      <w:r w:rsidR="00185244" w:rsidRPr="00F45412">
        <w:rPr>
          <w:rFonts w:hint="eastAsia"/>
        </w:rPr>
        <w:t>。</w:t>
      </w:r>
    </w:p>
    <w:p w:rsidR="00D47332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rPr>
          <w:rFonts w:hint="eastAsia"/>
        </w:rPr>
        <w:t>density</w:t>
      </w:r>
      <w:r w:rsidR="008E036F" w:rsidRPr="00F45412">
        <w:rPr>
          <w:rFonts w:hint="eastAsia"/>
        </w:rPr>
        <w:t>：</w:t>
      </w:r>
      <w:r w:rsidRPr="00F45412">
        <w:rPr>
          <w:rFonts w:hint="eastAsia"/>
        </w:rPr>
        <w:t>物体的密度</w:t>
      </w:r>
      <w:r w:rsidR="00185244" w:rsidRPr="00F45412">
        <w:rPr>
          <w:rFonts w:hint="eastAsia"/>
        </w:rPr>
        <w:t>。</w:t>
      </w:r>
    </w:p>
    <w:p w:rsidR="00505B57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rPr>
          <w:rFonts w:hint="eastAsia"/>
        </w:rPr>
        <w:t>createHow</w:t>
      </w:r>
      <w:r w:rsidR="008E036F" w:rsidRPr="00F45412">
        <w:rPr>
          <w:rFonts w:hint="eastAsia"/>
        </w:rPr>
        <w:t>：</w:t>
      </w:r>
      <w:r w:rsidRPr="00F45412">
        <w:rPr>
          <w:rFonts w:hint="eastAsia"/>
        </w:rPr>
        <w:t>所使用的形状类型</w:t>
      </w:r>
      <w:r w:rsidR="00185244" w:rsidRPr="00F45412">
        <w:rPr>
          <w:rFonts w:hint="eastAsia"/>
        </w:rPr>
        <w:t>。</w:t>
      </w:r>
    </w:p>
    <w:p w:rsidR="00505B57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rPr>
          <w:rFonts w:hint="eastAsia"/>
        </w:rPr>
        <w:t>angelChange</w:t>
      </w:r>
      <w:r w:rsidR="008E036F" w:rsidRPr="00F45412">
        <w:rPr>
          <w:rFonts w:hint="eastAsia"/>
        </w:rPr>
        <w:t>：</w:t>
      </w:r>
      <w:r w:rsidRPr="00F45412">
        <w:rPr>
          <w:rFonts w:hint="eastAsia"/>
        </w:rPr>
        <w:t>物体的旋转角度</w:t>
      </w:r>
      <w:r w:rsidR="00185244" w:rsidRPr="00F45412">
        <w:rPr>
          <w:rFonts w:hint="eastAsia"/>
        </w:rPr>
        <w:t>。</w:t>
      </w:r>
    </w:p>
    <w:p w:rsidR="00505B57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t>makeImmovable</w:t>
      </w:r>
      <w:r w:rsidR="008E036F" w:rsidRPr="00F45412">
        <w:rPr>
          <w:rFonts w:hint="eastAsia"/>
        </w:rPr>
        <w:t>：</w:t>
      </w:r>
      <w:r w:rsidRPr="00F45412">
        <w:rPr>
          <w:rFonts w:hint="eastAsia"/>
        </w:rPr>
        <w:t>物体是否可以移动</w:t>
      </w:r>
      <w:r w:rsidR="00185244" w:rsidRPr="00F45412">
        <w:rPr>
          <w:rFonts w:hint="eastAsia"/>
        </w:rPr>
        <w:t>。</w:t>
      </w:r>
    </w:p>
    <w:p w:rsidR="00505B57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rPr>
          <w:rFonts w:hint="eastAsia"/>
        </w:rPr>
        <w:t>points</w:t>
      </w:r>
      <w:r w:rsidR="008E036F" w:rsidRPr="00F45412">
        <w:rPr>
          <w:rFonts w:hint="eastAsia"/>
        </w:rPr>
        <w:t>：</w:t>
      </w:r>
      <w:r w:rsidRPr="00F45412">
        <w:rPr>
          <w:rFonts w:hint="eastAsia"/>
        </w:rPr>
        <w:t>碰撞时的得分</w:t>
      </w:r>
      <w:r w:rsidR="00185244" w:rsidRPr="00F45412">
        <w:rPr>
          <w:rFonts w:hint="eastAsia"/>
        </w:rPr>
        <w:t>。</w:t>
      </w:r>
    </w:p>
    <w:p w:rsidR="004A47CE" w:rsidRPr="00F45412" w:rsidRDefault="00E60749" w:rsidP="005244D6">
      <w:pPr>
        <w:numPr>
          <w:ilvl w:val="0"/>
          <w:numId w:val="17"/>
        </w:numPr>
        <w:ind w:firstLineChars="0"/>
        <w:rPr>
          <w:rFonts w:hint="eastAsia"/>
        </w:rPr>
      </w:pPr>
      <w:r w:rsidRPr="00F45412">
        <w:rPr>
          <w:rFonts w:hint="eastAsia"/>
        </w:rPr>
        <w:lastRenderedPageBreak/>
        <w:t>simpleScoreType</w:t>
      </w:r>
      <w:r w:rsidR="008E036F" w:rsidRPr="00F45412">
        <w:rPr>
          <w:rFonts w:hint="eastAsia"/>
        </w:rPr>
        <w:t>：</w:t>
      </w:r>
      <w:r w:rsidRPr="00F45412">
        <w:rPr>
          <w:rFonts w:hint="eastAsia"/>
        </w:rPr>
        <w:t>屏障物体分解时的视觉效果。</w:t>
      </w:r>
    </w:p>
    <w:p w:rsidR="005F7E2F" w:rsidRPr="00F45412" w:rsidRDefault="00007639" w:rsidP="00AA4626">
      <w:pPr>
        <w:pStyle w:val="4"/>
        <w:rPr>
          <w:rFonts w:hint="eastAsia"/>
        </w:rPr>
      </w:pPr>
      <w:r w:rsidRPr="00F45412">
        <w:t>createObject</w:t>
      </w:r>
      <w:r w:rsidR="004D7E55" w:rsidRPr="00F45412">
        <w:rPr>
          <w:rFonts w:hint="eastAsia"/>
          <w:lang w:eastAsia="zh-CN"/>
        </w:rPr>
        <w:t>方法</w:t>
      </w:r>
    </w:p>
    <w:p w:rsidR="004A47CE" w:rsidRPr="00F45412" w:rsidRDefault="005F7E2F" w:rsidP="00505B57">
      <w:r w:rsidRPr="00F45412">
        <w:rPr>
          <w:rFonts w:hint="eastAsia"/>
        </w:rPr>
        <w:t>该</w:t>
      </w:r>
      <w:r w:rsidR="004A47CE" w:rsidRPr="00F45412">
        <w:t>方法</w:t>
      </w:r>
      <w:r w:rsidR="00007639" w:rsidRPr="00F45412">
        <w:t>和</w:t>
      </w:r>
      <w:r w:rsidR="00007639" w:rsidRPr="00F45412">
        <w:t>Enemy</w:t>
      </w:r>
      <w:r w:rsidR="00007639" w:rsidRPr="00F45412">
        <w:t>类中的</w:t>
      </w:r>
      <w:r w:rsidR="00007639" w:rsidRPr="00F45412">
        <w:t>createEnemy</w:t>
      </w:r>
      <w:r w:rsidR="00007639" w:rsidRPr="00F45412">
        <w:t>方法类似，根据所选择的</w:t>
      </w:r>
      <w:r w:rsidR="00007639" w:rsidRPr="00F45412">
        <w:t>shapeCreateMethod</w:t>
      </w:r>
      <w:r w:rsidR="003079D7" w:rsidRPr="00F45412">
        <w:t>（形状类型）</w:t>
      </w:r>
      <w:r w:rsidR="00007639" w:rsidRPr="00F45412">
        <w:t>参数创建屏障物体。</w:t>
      </w:r>
    </w:p>
    <w:p w:rsidR="005F7E2F" w:rsidRPr="00F45412" w:rsidRDefault="00F6043B" w:rsidP="00AA4626">
      <w:pPr>
        <w:pStyle w:val="4"/>
        <w:rPr>
          <w:rFonts w:hint="eastAsia"/>
        </w:rPr>
      </w:pPr>
      <w:r w:rsidRPr="00F45412">
        <w:t>playBreakAnimationFromPandaContact</w:t>
      </w:r>
      <w:r w:rsidR="004D7E55" w:rsidRPr="00F45412">
        <w:rPr>
          <w:rFonts w:hint="eastAsia"/>
          <w:lang w:eastAsia="zh-CN"/>
        </w:rPr>
        <w:t>方法</w:t>
      </w:r>
    </w:p>
    <w:p w:rsidR="00F6043B" w:rsidRPr="00F45412" w:rsidRDefault="00F6043B" w:rsidP="00505B57">
      <w:r w:rsidRPr="00F45412">
        <w:t>当屏障物体碰到熊猫时，如果</w:t>
      </w:r>
      <w:r w:rsidRPr="00F45412">
        <w:t>breakOnPandaContact</w:t>
      </w:r>
      <w:r w:rsidRPr="00F45412">
        <w:t>属性为</w:t>
      </w:r>
      <w:r w:rsidRPr="00F45412">
        <w:t>YES</w:t>
      </w:r>
      <w:r w:rsidRPr="00F45412">
        <w:t>，则预定消息</w:t>
      </w:r>
      <w:r w:rsidR="0009697C" w:rsidRPr="00F45412">
        <w:t>。</w:t>
      </w:r>
      <w:r w:rsidRPr="00F45412">
        <w:t>每两帧运行一次</w:t>
      </w:r>
      <w:r w:rsidRPr="00F45412">
        <w:t>startBreakAnimation</w:t>
      </w:r>
      <w:r w:rsidRPr="00F45412">
        <w:t>方法以播放屏障物体分解的动画。</w:t>
      </w:r>
    </w:p>
    <w:p w:rsidR="005F7E2F" w:rsidRPr="00F45412" w:rsidRDefault="00F6043B" w:rsidP="00AA4626">
      <w:pPr>
        <w:pStyle w:val="4"/>
        <w:rPr>
          <w:rFonts w:hint="eastAsia"/>
        </w:rPr>
      </w:pPr>
      <w:r w:rsidRPr="00F45412">
        <w:t>startBreakAnimation</w:t>
      </w:r>
      <w:r w:rsidR="004D7E55" w:rsidRPr="00F45412">
        <w:rPr>
          <w:rFonts w:hint="eastAsia"/>
          <w:lang w:eastAsia="zh-CN"/>
        </w:rPr>
        <w:t>方法</w:t>
      </w:r>
    </w:p>
    <w:p w:rsidR="004A47CE" w:rsidRPr="00F45412" w:rsidRDefault="004A47CE" w:rsidP="00505B57">
      <w:r w:rsidRPr="00F45412">
        <w:t>使用</w:t>
      </w:r>
      <w:r w:rsidRPr="00F45412">
        <w:t>setTexture</w:t>
      </w:r>
      <w:r w:rsidRPr="00F45412">
        <w:t>方法创建怪物分解的动画帧图。</w:t>
      </w:r>
    </w:p>
    <w:p w:rsidR="00A808CB" w:rsidRPr="00F45412" w:rsidRDefault="000052B9" w:rsidP="00827CFC">
      <w:r w:rsidRPr="00F45412">
        <w:t>至此，</w:t>
      </w:r>
      <w:r w:rsidR="006F1834" w:rsidRPr="00F45412">
        <w:t>熊猫要攻击的屏障和外星怪物都已就绪，接下来使用</w:t>
      </w:r>
      <w:r w:rsidR="006F1834" w:rsidRPr="00F45412">
        <w:t>ShootingTargets</w:t>
      </w:r>
      <w:r w:rsidR="006F1834" w:rsidRPr="00F45412">
        <w:t>类具体放置熊猫要攻击的目标。</w:t>
      </w:r>
    </w:p>
    <w:p w:rsidR="0068312E" w:rsidRPr="00F45412" w:rsidRDefault="001171C3" w:rsidP="00262C1C">
      <w:pPr>
        <w:pStyle w:val="3"/>
        <w:rPr>
          <w:rFonts w:hint="eastAsia"/>
        </w:rPr>
      </w:pPr>
      <w:bookmarkStart w:id="14" w:name="_Toc334784252"/>
      <w:bookmarkStart w:id="15" w:name="_Toc337483807"/>
      <w:r w:rsidRPr="00F45412">
        <w:rPr>
          <w:rFonts w:hint="eastAsia"/>
          <w:lang w:eastAsia="zh-CN"/>
        </w:rPr>
        <w:t>创建并</w:t>
      </w:r>
      <w:r w:rsidR="00FB1487" w:rsidRPr="00F45412">
        <w:t>放置攻击目标</w:t>
      </w:r>
      <w:bookmarkEnd w:id="14"/>
      <w:bookmarkEnd w:id="15"/>
    </w:p>
    <w:p w:rsidR="0068312E" w:rsidRPr="00F45412" w:rsidRDefault="00FB1487" w:rsidP="00827CFC">
      <w:pPr>
        <w:rPr>
          <w:rFonts w:hint="eastAsia"/>
          <w:kern w:val="0"/>
        </w:rPr>
      </w:pPr>
      <w:r w:rsidRPr="00F45412">
        <w:rPr>
          <w:rFonts w:hint="eastAsia"/>
        </w:rPr>
        <w:t>创建</w:t>
      </w:r>
      <w:r w:rsidR="0068312E" w:rsidRPr="00F45412">
        <w:rPr>
          <w:rFonts w:hint="eastAsia"/>
        </w:rPr>
        <w:t>ShootingTargets</w:t>
      </w:r>
      <w:r w:rsidR="0068312E" w:rsidRPr="00F45412">
        <w:rPr>
          <w:rFonts w:hint="eastAsia"/>
          <w:kern w:val="0"/>
        </w:rPr>
        <w:t>类</w:t>
      </w:r>
      <w:r w:rsidRPr="00F45412">
        <w:rPr>
          <w:rFonts w:hint="eastAsia"/>
          <w:kern w:val="0"/>
        </w:rPr>
        <w:t>，</w:t>
      </w:r>
      <w:r w:rsidR="001171C3" w:rsidRPr="00F45412">
        <w:rPr>
          <w:rFonts w:hint="eastAsia"/>
          <w:kern w:val="0"/>
        </w:rPr>
        <w:t>然后</w:t>
      </w:r>
      <w:r w:rsidR="00086960" w:rsidRPr="00F45412">
        <w:rPr>
          <w:rFonts w:hint="eastAsia"/>
          <w:kern w:val="0"/>
        </w:rPr>
        <w:t>调用之前</w:t>
      </w:r>
      <w:r w:rsidR="00721750" w:rsidRPr="00F45412">
        <w:rPr>
          <w:rFonts w:hint="eastAsia"/>
          <w:kern w:val="0"/>
        </w:rPr>
        <w:t>创建</w:t>
      </w:r>
      <w:r w:rsidR="00086960" w:rsidRPr="00F45412">
        <w:rPr>
          <w:rFonts w:hint="eastAsia"/>
          <w:kern w:val="0"/>
        </w:rPr>
        <w:t>的</w:t>
      </w:r>
      <w:r w:rsidR="00086960" w:rsidRPr="00F45412">
        <w:rPr>
          <w:rFonts w:hint="eastAsia"/>
          <w:kern w:val="0"/>
        </w:rPr>
        <w:t>Enemy</w:t>
      </w:r>
      <w:r w:rsidR="00086960" w:rsidRPr="00F45412">
        <w:rPr>
          <w:rFonts w:hint="eastAsia"/>
          <w:kern w:val="0"/>
        </w:rPr>
        <w:t>类和</w:t>
      </w:r>
      <w:r w:rsidR="00086960" w:rsidRPr="00F45412">
        <w:rPr>
          <w:rFonts w:hint="eastAsia"/>
          <w:kern w:val="0"/>
        </w:rPr>
        <w:t>StackObject</w:t>
      </w:r>
      <w:r w:rsidR="00086960" w:rsidRPr="00F45412">
        <w:rPr>
          <w:rFonts w:hint="eastAsia"/>
          <w:kern w:val="0"/>
        </w:rPr>
        <w:t>类，从而在游戏的主场景中创建和放置屏障物体和外星怪物。</w:t>
      </w:r>
      <w:r w:rsidR="0068312E" w:rsidRPr="00F45412">
        <w:rPr>
          <w:rFonts w:ascii="宋体" w:hAnsi="宋体" w:cs="宋体"/>
        </w:rPr>
        <w:t>该类将在</w:t>
      </w:r>
      <w:r w:rsidR="00086960" w:rsidRPr="00F45412">
        <w:rPr>
          <w:rFonts w:hAnsi="宋体" w:cs="宋体" w:hint="eastAsia"/>
        </w:rPr>
        <w:t>MainScene</w:t>
      </w:r>
      <w:r w:rsidR="0068312E" w:rsidRPr="00F45412">
        <w:rPr>
          <w:rFonts w:ascii="宋体" w:hAnsi="宋体" w:cs="宋体"/>
        </w:rPr>
        <w:t>类中</w:t>
      </w:r>
      <w:r w:rsidR="00086960" w:rsidRPr="00F45412">
        <w:rPr>
          <w:rFonts w:hAnsi="宋体" w:cs="宋体" w:hint="eastAsia"/>
        </w:rPr>
        <w:t>调用</w:t>
      </w:r>
      <w:r w:rsidR="0068312E" w:rsidRPr="00F45412">
        <w:rPr>
          <w:rFonts w:hAnsi="宋体" w:cs="宋体" w:hint="eastAsia"/>
        </w:rPr>
        <w:t>。</w:t>
      </w:r>
    </w:p>
    <w:p w:rsidR="0068312E" w:rsidRPr="00F45412" w:rsidRDefault="0068312E" w:rsidP="00827CFC">
      <w:pPr>
        <w:rPr>
          <w:rFonts w:hint="eastAsia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Xcode</w:t>
      </w:r>
      <w:r w:rsidRPr="00F45412">
        <w:rPr>
          <w:rFonts w:hint="eastAsia"/>
          <w:kern w:val="0"/>
        </w:rPr>
        <w:t>中右键单击</w:t>
      </w:r>
      <w:r w:rsidRPr="00F45412">
        <w:rPr>
          <w:kern w:val="0"/>
        </w:rPr>
        <w:t>AngryPanda</w:t>
      </w:r>
      <w:r w:rsidRPr="00F45412">
        <w:rPr>
          <w:rFonts w:hint="eastAsia"/>
          <w:kern w:val="0"/>
        </w:rPr>
        <w:t>的项目名称，选择</w:t>
      </w:r>
      <w:r w:rsidRPr="00F45412">
        <w:rPr>
          <w:rFonts w:hint="eastAsia"/>
          <w:kern w:val="0"/>
        </w:rPr>
        <w:t>New File</w:t>
      </w:r>
      <w:r w:rsidRPr="00F45412">
        <w:rPr>
          <w:rFonts w:hint="eastAsia"/>
          <w:kern w:val="0"/>
        </w:rPr>
        <w:t>，然后选择</w:t>
      </w:r>
      <w:r w:rsidRPr="00F45412">
        <w:rPr>
          <w:rFonts w:hint="eastAsia"/>
          <w:kern w:val="0"/>
        </w:rPr>
        <w:t>iOS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Cocoa Touch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Objective-C class</w:t>
      </w:r>
      <w:r w:rsidRPr="00F45412">
        <w:rPr>
          <w:rFonts w:hint="eastAsia"/>
          <w:kern w:val="0"/>
        </w:rPr>
        <w:t>，选择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。选择</w:t>
      </w:r>
      <w:r w:rsidRPr="00F45412">
        <w:rPr>
          <w:rFonts w:hint="eastAsia"/>
          <w:kern w:val="0"/>
        </w:rPr>
        <w:t>Subclass of NSObject</w:t>
      </w:r>
      <w:r w:rsidRPr="00F45412">
        <w:rPr>
          <w:rFonts w:hint="eastAsia"/>
          <w:kern w:val="0"/>
        </w:rPr>
        <w:t>，</w:t>
      </w:r>
      <w:r w:rsidR="003A0597" w:rsidRPr="00F45412">
        <w:rPr>
          <w:rFonts w:hint="eastAsia"/>
          <w:kern w:val="0"/>
        </w:rPr>
        <w:t>单击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，将文件命名为</w:t>
      </w:r>
      <w:r w:rsidR="00086960" w:rsidRPr="00F45412">
        <w:rPr>
          <w:rFonts w:hint="eastAsia"/>
        </w:rPr>
        <w:t>ShootingTargets</w:t>
      </w:r>
      <w:r w:rsidRPr="00F45412">
        <w:rPr>
          <w:rFonts w:hint="eastAsia"/>
          <w:kern w:val="0"/>
        </w:rPr>
        <w:t>.mm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Create</w:t>
      </w:r>
      <w:r w:rsidRPr="00F45412">
        <w:rPr>
          <w:rFonts w:hint="eastAsia"/>
          <w:kern w:val="0"/>
        </w:rPr>
        <w:t>。</w:t>
      </w:r>
    </w:p>
    <w:p w:rsidR="0068312E" w:rsidRPr="00F45412" w:rsidRDefault="0068312E" w:rsidP="00827CFC">
      <w:pPr>
        <w:rPr>
          <w:rFonts w:hint="eastAsia"/>
        </w:rPr>
      </w:pPr>
      <w:r w:rsidRPr="00F45412">
        <w:rPr>
          <w:rFonts w:hint="eastAsia"/>
        </w:rPr>
        <w:t>在</w:t>
      </w:r>
      <w:r w:rsidRPr="00F45412">
        <w:rPr>
          <w:rFonts w:hint="eastAsia"/>
        </w:rPr>
        <w:t>Xcode</w:t>
      </w:r>
      <w:r w:rsidRPr="00F45412">
        <w:rPr>
          <w:rFonts w:hint="eastAsia"/>
        </w:rPr>
        <w:t>中切换到</w:t>
      </w:r>
      <w:r w:rsidR="00086960" w:rsidRPr="00F45412">
        <w:rPr>
          <w:rFonts w:hint="eastAsia"/>
        </w:rPr>
        <w:t>ShootingTargets</w:t>
      </w:r>
      <w:r w:rsidRPr="00F45412">
        <w:rPr>
          <w:rFonts w:hint="eastAsia"/>
        </w:rPr>
        <w:t>.h</w:t>
      </w:r>
      <w:r w:rsidRPr="00F45412">
        <w:rPr>
          <w:rFonts w:hint="eastAsia"/>
        </w:rPr>
        <w:t>，并</w:t>
      </w:r>
      <w:r w:rsidR="00D77821" w:rsidRPr="00F45412">
        <w:rPr>
          <w:rFonts w:hint="eastAsia"/>
        </w:rPr>
        <w:t>替换</w:t>
      </w:r>
      <w:r w:rsidRPr="00F45412">
        <w:rPr>
          <w:rFonts w:hint="eastAsia"/>
        </w:rPr>
        <w:t>其中的代码如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3A23D5" w:rsidRPr="00F45412">
        <w:rPr>
          <w:rFonts w:hint="eastAsia"/>
        </w:rPr>
        <w:t>8</w:t>
      </w:r>
      <w:r w:rsidR="00A46FA0" w:rsidRPr="00F45412">
        <w:rPr>
          <w:rFonts w:hint="eastAsia"/>
        </w:rPr>
        <w:t>所示。</w:t>
      </w:r>
    </w:p>
    <w:p w:rsidR="00A46FA0" w:rsidRPr="00F45412" w:rsidRDefault="00A46FA0" w:rsidP="00A84140">
      <w:pPr>
        <w:pStyle w:val="1-1"/>
        <w:ind w:firstLine="360"/>
        <w:rPr>
          <w:rFonts w:hint="eastAsia"/>
        </w:rPr>
      </w:pPr>
      <w:r w:rsidRPr="00F45412">
        <w:rPr>
          <w:rFonts w:hint="eastAsia"/>
        </w:rPr>
        <w:t>ShootingTargets.h文件</w:t>
      </w:r>
    </w:p>
    <w:p w:rsidR="0087328F" w:rsidRPr="00F45412" w:rsidRDefault="0087328F" w:rsidP="00C06194">
      <w:pPr>
        <w:pStyle w:val="af5"/>
        <w:rPr>
          <w:color w:val="auto"/>
        </w:rPr>
      </w:pPr>
      <w:r w:rsidRPr="00F45412">
        <w:rPr>
          <w:color w:val="auto"/>
        </w:rPr>
        <w:t>#import &lt;Foundation/Foundation.h&gt;</w:t>
      </w:r>
    </w:p>
    <w:p w:rsidR="0087328F" w:rsidRPr="00F45412" w:rsidRDefault="0087328F" w:rsidP="00495E69">
      <w:pPr>
        <w:pStyle w:val="af5"/>
        <w:rPr>
          <w:color w:val="auto"/>
        </w:rPr>
      </w:pPr>
      <w:r w:rsidRPr="00F45412">
        <w:rPr>
          <w:color w:val="auto"/>
        </w:rPr>
        <w:t>#import "cocos2d.h"</w:t>
      </w:r>
    </w:p>
    <w:p w:rsidR="0087328F" w:rsidRPr="00F45412" w:rsidRDefault="0087328F" w:rsidP="00803442">
      <w:pPr>
        <w:pStyle w:val="af5"/>
        <w:rPr>
          <w:color w:val="auto"/>
        </w:rPr>
      </w:pPr>
      <w:r w:rsidRPr="00F45412">
        <w:rPr>
          <w:color w:val="auto"/>
        </w:rPr>
        <w:t>#import "Box2D.h"</w:t>
      </w:r>
    </w:p>
    <w:p w:rsidR="0087328F" w:rsidRPr="00F45412" w:rsidRDefault="0087328F" w:rsidP="00155D7A">
      <w:pPr>
        <w:pStyle w:val="af5"/>
        <w:rPr>
          <w:color w:val="auto"/>
        </w:rPr>
      </w:pPr>
    </w:p>
    <w:p w:rsidR="0087328F" w:rsidRPr="00F45412" w:rsidRDefault="0087328F" w:rsidP="00155D7A">
      <w:pPr>
        <w:pStyle w:val="af5"/>
        <w:rPr>
          <w:color w:val="auto"/>
        </w:rPr>
      </w:pPr>
      <w:r w:rsidRPr="00F45412">
        <w:rPr>
          <w:color w:val="auto"/>
        </w:rPr>
        <w:t>@interface ShootingTargets : CCNode {</w:t>
      </w:r>
    </w:p>
    <w:p w:rsidR="0087328F" w:rsidRPr="00F45412" w:rsidRDefault="0087328F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</w:t>
      </w:r>
    </w:p>
    <w:p w:rsidR="0087328F" w:rsidRPr="00F45412" w:rsidRDefault="0087328F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b2World* world;</w:t>
      </w:r>
    </w:p>
    <w:p w:rsidR="0087328F" w:rsidRPr="00F45412" w:rsidRDefault="0087328F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int currentLevelNumber;</w:t>
      </w:r>
    </w:p>
    <w:p w:rsidR="0087328F" w:rsidRPr="00F45412" w:rsidRDefault="0087328F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int stackLocationX;  //stack</w:t>
      </w:r>
      <w:r w:rsidRPr="00F45412">
        <w:rPr>
          <w:rFonts w:hint="eastAsia"/>
          <w:color w:val="auto"/>
        </w:rPr>
        <w:t>在</w:t>
      </w:r>
      <w:r w:rsidRPr="00F45412">
        <w:rPr>
          <w:rFonts w:hint="eastAsia"/>
          <w:color w:val="auto"/>
        </w:rPr>
        <w:t>x</w:t>
      </w:r>
      <w:r w:rsidRPr="00F45412">
        <w:rPr>
          <w:rFonts w:hint="eastAsia"/>
          <w:color w:val="auto"/>
        </w:rPr>
        <w:t>轴上的起始位置</w:t>
      </w:r>
    </w:p>
    <w:p w:rsidR="0087328F" w:rsidRPr="00F45412" w:rsidRDefault="0087328F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int stackLocationY; //stack</w:t>
      </w:r>
      <w:r w:rsidRPr="00F45412">
        <w:rPr>
          <w:rFonts w:hint="eastAsia"/>
          <w:color w:val="auto"/>
        </w:rPr>
        <w:t>在</w:t>
      </w:r>
      <w:r w:rsidRPr="00F45412">
        <w:rPr>
          <w:rFonts w:hint="eastAsia"/>
          <w:color w:val="auto"/>
        </w:rPr>
        <w:t>y</w:t>
      </w:r>
      <w:r w:rsidRPr="00F45412">
        <w:rPr>
          <w:rFonts w:hint="eastAsia"/>
          <w:color w:val="auto"/>
        </w:rPr>
        <w:t>轴上的起始位置</w:t>
      </w:r>
    </w:p>
    <w:p w:rsidR="0087328F" w:rsidRPr="00F45412" w:rsidRDefault="0087328F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int stackAdjustmentX;  //</w:t>
      </w:r>
      <w:r w:rsidRPr="00F45412">
        <w:rPr>
          <w:rFonts w:hint="eastAsia"/>
          <w:color w:val="auto"/>
        </w:rPr>
        <w:t>根据关卡进行调整</w:t>
      </w:r>
    </w:p>
    <w:p w:rsidR="0087328F" w:rsidRPr="00F45412" w:rsidRDefault="0087328F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int stackAdjustmentY; //</w:t>
      </w:r>
      <w:r w:rsidRPr="00F45412">
        <w:rPr>
          <w:rFonts w:hint="eastAsia"/>
          <w:color w:val="auto"/>
        </w:rPr>
        <w:t>根据关卡进行调整</w:t>
      </w:r>
    </w:p>
    <w:p w:rsidR="0087328F" w:rsidRPr="00F45412" w:rsidRDefault="0087328F" w:rsidP="00155D7A">
      <w:pPr>
        <w:pStyle w:val="af5"/>
        <w:rPr>
          <w:color w:val="auto"/>
        </w:rPr>
      </w:pPr>
      <w:r w:rsidRPr="00F45412">
        <w:rPr>
          <w:color w:val="auto"/>
        </w:rPr>
        <w:t>}</w:t>
      </w:r>
    </w:p>
    <w:p w:rsidR="0087328F" w:rsidRPr="00F45412" w:rsidRDefault="0087328F" w:rsidP="00820F04">
      <w:pPr>
        <w:pStyle w:val="af5"/>
        <w:rPr>
          <w:rFonts w:hint="eastAsia"/>
          <w:color w:val="auto"/>
          <w:lang w:eastAsia="zh-CN"/>
        </w:rPr>
      </w:pPr>
      <w:r w:rsidRPr="00F45412">
        <w:rPr>
          <w:color w:val="auto"/>
        </w:rPr>
        <w:t>+(id) setupStackWithWorld:(b2World*)theWorld;</w:t>
      </w:r>
    </w:p>
    <w:p w:rsidR="0068312E" w:rsidRPr="00F45412" w:rsidRDefault="0087328F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@end</w:t>
      </w:r>
    </w:p>
    <w:p w:rsidR="0087328F" w:rsidRPr="00F45412" w:rsidRDefault="0087328F" w:rsidP="00827CFC">
      <w:pPr>
        <w:rPr>
          <w:rFonts w:hint="eastAsia"/>
        </w:rPr>
      </w:pPr>
      <w:r w:rsidRPr="00F45412">
        <w:rPr>
          <w:rFonts w:hint="eastAsia"/>
        </w:rPr>
        <w:t>从以上代码中可以看到，</w:t>
      </w:r>
      <w:r w:rsidRPr="00F45412">
        <w:rPr>
          <w:rFonts w:hint="eastAsia"/>
        </w:rPr>
        <w:t>ShootingTargets</w:t>
      </w:r>
      <w:r w:rsidRPr="00F45412">
        <w:rPr>
          <w:rFonts w:hint="eastAsia"/>
        </w:rPr>
        <w:t>类继承自</w:t>
      </w:r>
      <w:r w:rsidRPr="00F45412">
        <w:rPr>
          <w:rFonts w:hint="eastAsia"/>
        </w:rPr>
        <w:t>CCNode</w:t>
      </w:r>
      <w:r w:rsidRPr="00F45412">
        <w:rPr>
          <w:rFonts w:hint="eastAsia"/>
        </w:rPr>
        <w:t>，而非</w:t>
      </w:r>
      <w:r w:rsidRPr="00F45412">
        <w:rPr>
          <w:rFonts w:hint="eastAsia"/>
        </w:rPr>
        <w:t>PhysicsNode</w:t>
      </w:r>
      <w:r w:rsidRPr="00F45412">
        <w:rPr>
          <w:rFonts w:hint="eastAsia"/>
        </w:rPr>
        <w:t>类。</w:t>
      </w:r>
    </w:p>
    <w:p w:rsidR="0087328F" w:rsidRPr="00F45412" w:rsidRDefault="0087328F" w:rsidP="00827CFC">
      <w:pPr>
        <w:rPr>
          <w:rFonts w:hint="eastAsia"/>
        </w:rPr>
      </w:pPr>
      <w:r w:rsidRPr="00F45412">
        <w:rPr>
          <w:rFonts w:hint="eastAsia"/>
        </w:rPr>
        <w:t>接下来将对该类的一些重要方法加以解释：</w:t>
      </w:r>
    </w:p>
    <w:p w:rsidR="00734CAA" w:rsidRPr="00F45412" w:rsidRDefault="0087328F" w:rsidP="00AA4626">
      <w:pPr>
        <w:pStyle w:val="4"/>
        <w:numPr>
          <w:ilvl w:val="0"/>
          <w:numId w:val="48"/>
        </w:numPr>
        <w:rPr>
          <w:rFonts w:hint="eastAsia"/>
        </w:rPr>
      </w:pPr>
      <w:r w:rsidRPr="00F45412">
        <w:t>setupStackWithWorld</w:t>
      </w:r>
      <w:r w:rsidR="004D7E55" w:rsidRPr="00F45412">
        <w:rPr>
          <w:rFonts w:hint="eastAsia"/>
          <w:lang w:eastAsia="zh-CN"/>
        </w:rPr>
        <w:t>类方法</w:t>
      </w:r>
    </w:p>
    <w:p w:rsidR="0087328F" w:rsidRPr="00F45412" w:rsidRDefault="0087328F" w:rsidP="003A23D5">
      <w:pPr>
        <w:rPr>
          <w:rFonts w:hint="eastAsia"/>
        </w:rPr>
      </w:pPr>
      <w:r w:rsidRPr="00F45412">
        <w:rPr>
          <w:rFonts w:hint="eastAsia"/>
        </w:rPr>
        <w:t>调用</w:t>
      </w:r>
      <w:r w:rsidRPr="00F45412">
        <w:t>initStackWithWorld</w:t>
      </w:r>
      <w:r w:rsidRPr="00F45412">
        <w:rPr>
          <w:rFonts w:hint="eastAsia"/>
        </w:rPr>
        <w:t>实例方法创建并初始化熊猫要攻击的物体。</w:t>
      </w:r>
    </w:p>
    <w:p w:rsidR="00734CAA" w:rsidRPr="00F45412" w:rsidRDefault="00FA4EF9" w:rsidP="00AA4626">
      <w:pPr>
        <w:pStyle w:val="4"/>
        <w:rPr>
          <w:rFonts w:hint="eastAsia"/>
        </w:rPr>
      </w:pPr>
      <w:r w:rsidRPr="00F45412">
        <w:t>initStackWithWorld</w:t>
      </w:r>
      <w:r w:rsidR="004D7E55" w:rsidRPr="00F45412">
        <w:rPr>
          <w:rFonts w:hint="eastAsia"/>
          <w:lang w:eastAsia="zh-CN"/>
        </w:rPr>
        <w:t>方法</w:t>
      </w:r>
    </w:p>
    <w:p w:rsidR="00FA4EF9" w:rsidRPr="00F45412" w:rsidRDefault="00734CAA" w:rsidP="003A23D5">
      <w:pPr>
        <w:rPr>
          <w:rFonts w:hint="eastAsia"/>
        </w:rPr>
      </w:pPr>
      <w:r w:rsidRPr="00F45412">
        <w:rPr>
          <w:rFonts w:hint="eastAsia"/>
        </w:rPr>
        <w:t>该</w:t>
      </w:r>
      <w:r w:rsidR="0087328F" w:rsidRPr="00F45412">
        <w:rPr>
          <w:rFonts w:hint="eastAsia"/>
        </w:rPr>
        <w:t>方法的作用</w:t>
      </w:r>
      <w:r w:rsidR="00FA4EF9" w:rsidRPr="00F45412">
        <w:rPr>
          <w:rFonts w:hint="eastAsia"/>
        </w:rPr>
        <w:t>则是根据当前关卡编号调用不同的方法，以在场景中放置熊猫要攻击的物体，其相关代码</w:t>
      </w:r>
      <w:r w:rsidR="00AA53D3" w:rsidRPr="00F45412">
        <w:rPr>
          <w:rFonts w:hint="eastAsia"/>
        </w:rPr>
        <w:t>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3A23D5" w:rsidRPr="00F45412">
        <w:rPr>
          <w:rFonts w:hint="eastAsia"/>
        </w:rPr>
        <w:t>9</w:t>
      </w:r>
      <w:r w:rsidR="00AA53D3" w:rsidRPr="00F45412">
        <w:rPr>
          <w:rFonts w:hint="eastAsia"/>
        </w:rPr>
        <w:t>所示。</w:t>
      </w:r>
    </w:p>
    <w:p w:rsidR="00AA53D3" w:rsidRPr="00F45412" w:rsidRDefault="00AA53D3" w:rsidP="00A84140">
      <w:pPr>
        <w:pStyle w:val="1-1"/>
        <w:ind w:firstLine="360"/>
        <w:rPr>
          <w:rFonts w:hint="eastAsia"/>
        </w:rPr>
      </w:pPr>
      <w:r w:rsidRPr="00F45412">
        <w:t>initStackWithWorld</w:t>
      </w:r>
      <w:r w:rsidRPr="00F45412">
        <w:rPr>
          <w:rFonts w:hint="eastAsia"/>
        </w:rPr>
        <w:t>方法的实现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>if (IS_IPAD) {</w:t>
      </w:r>
    </w:p>
    <w:p w:rsidR="00853AFD" w:rsidRPr="00F45412" w:rsidRDefault="00853AF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stackLocationX = 1400;  //</w:t>
      </w:r>
      <w:r w:rsidRPr="00F45412">
        <w:rPr>
          <w:rFonts w:hint="eastAsia"/>
          <w:color w:val="auto"/>
        </w:rPr>
        <w:t>整个</w:t>
      </w:r>
      <w:r w:rsidRPr="00F45412">
        <w:rPr>
          <w:rFonts w:hint="eastAsia"/>
          <w:color w:val="auto"/>
        </w:rPr>
        <w:t>stack</w:t>
      </w:r>
      <w:r w:rsidRPr="00F45412">
        <w:rPr>
          <w:rFonts w:hint="eastAsia"/>
          <w:color w:val="auto"/>
        </w:rPr>
        <w:t>在</w:t>
      </w:r>
      <w:r w:rsidRPr="00F45412">
        <w:rPr>
          <w:rFonts w:hint="eastAsia"/>
          <w:color w:val="auto"/>
        </w:rPr>
        <w:t>iPad</w:t>
      </w:r>
      <w:r w:rsidRPr="00F45412">
        <w:rPr>
          <w:rFonts w:hint="eastAsia"/>
          <w:color w:val="auto"/>
        </w:rPr>
        <w:t>中</w:t>
      </w:r>
      <w:r w:rsidRPr="00F45412">
        <w:rPr>
          <w:rFonts w:hint="eastAsia"/>
          <w:color w:val="auto"/>
        </w:rPr>
        <w:t>x</w:t>
      </w:r>
      <w:r w:rsidRPr="00F45412">
        <w:rPr>
          <w:rFonts w:hint="eastAsia"/>
          <w:color w:val="auto"/>
        </w:rPr>
        <w:t>轴上的起始位置</w:t>
      </w:r>
      <w:r w:rsidRPr="00F45412">
        <w:rPr>
          <w:rFonts w:hint="eastAsia"/>
          <w:color w:val="auto"/>
        </w:rPr>
        <w:t xml:space="preserve">  </w:t>
      </w:r>
    </w:p>
    <w:p w:rsidR="00853AFD" w:rsidRPr="00F45412" w:rsidRDefault="00853AF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stackLocationY = 100; //</w:t>
      </w:r>
      <w:r w:rsidRPr="00F45412">
        <w:rPr>
          <w:rFonts w:hint="eastAsia"/>
          <w:color w:val="auto"/>
        </w:rPr>
        <w:t>整个</w:t>
      </w:r>
      <w:r w:rsidRPr="00F45412">
        <w:rPr>
          <w:rFonts w:hint="eastAsia"/>
          <w:color w:val="auto"/>
        </w:rPr>
        <w:t>stack</w:t>
      </w:r>
      <w:r w:rsidRPr="00F45412">
        <w:rPr>
          <w:rFonts w:hint="eastAsia"/>
          <w:color w:val="auto"/>
        </w:rPr>
        <w:t>在</w:t>
      </w:r>
      <w:r w:rsidRPr="00F45412">
        <w:rPr>
          <w:rFonts w:hint="eastAsia"/>
          <w:color w:val="auto"/>
        </w:rPr>
        <w:t>iPad</w:t>
      </w:r>
      <w:r w:rsidRPr="00F45412">
        <w:rPr>
          <w:rFonts w:hint="eastAsia"/>
          <w:color w:val="auto"/>
        </w:rPr>
        <w:t>中</w:t>
      </w:r>
      <w:r w:rsidRPr="00F45412">
        <w:rPr>
          <w:rFonts w:hint="eastAsia"/>
          <w:color w:val="auto"/>
        </w:rPr>
        <w:t>y</w:t>
      </w:r>
      <w:r w:rsidRPr="00F45412">
        <w:rPr>
          <w:rFonts w:hint="eastAsia"/>
          <w:color w:val="auto"/>
        </w:rPr>
        <w:t>轴上的起始位置</w:t>
      </w:r>
      <w:r w:rsidRPr="00F45412">
        <w:rPr>
          <w:rFonts w:hint="eastAsia"/>
          <w:color w:val="auto"/>
        </w:rPr>
        <w:t xml:space="preserve"> 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} else if(IS_IPHONE){</w:t>
      </w:r>
    </w:p>
    <w:p w:rsidR="00853AFD" w:rsidRPr="00F45412" w:rsidRDefault="00853AF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stackLocationX = 900;  //</w:t>
      </w:r>
      <w:r w:rsidRPr="00F45412">
        <w:rPr>
          <w:rFonts w:hint="eastAsia"/>
          <w:color w:val="auto"/>
        </w:rPr>
        <w:t>整个</w:t>
      </w:r>
      <w:r w:rsidRPr="00F45412">
        <w:rPr>
          <w:rFonts w:hint="eastAsia"/>
          <w:color w:val="auto"/>
        </w:rPr>
        <w:t>stack</w:t>
      </w:r>
      <w:r w:rsidRPr="00F45412">
        <w:rPr>
          <w:rFonts w:hint="eastAsia"/>
          <w:color w:val="auto"/>
        </w:rPr>
        <w:t>在</w:t>
      </w:r>
      <w:r w:rsidRPr="00F45412">
        <w:rPr>
          <w:rFonts w:hint="eastAsia"/>
          <w:color w:val="auto"/>
        </w:rPr>
        <w:t>iPhone</w:t>
      </w:r>
      <w:r w:rsidRPr="00F45412">
        <w:rPr>
          <w:rFonts w:hint="eastAsia"/>
          <w:color w:val="auto"/>
        </w:rPr>
        <w:t>中</w:t>
      </w:r>
      <w:r w:rsidRPr="00F45412">
        <w:rPr>
          <w:rFonts w:hint="eastAsia"/>
          <w:color w:val="auto"/>
        </w:rPr>
        <w:t>x</w:t>
      </w:r>
      <w:r w:rsidRPr="00F45412">
        <w:rPr>
          <w:rFonts w:hint="eastAsia"/>
          <w:color w:val="auto"/>
        </w:rPr>
        <w:t>轴上的起始位置</w:t>
      </w:r>
    </w:p>
    <w:p w:rsidR="00853AFD" w:rsidRPr="00F45412" w:rsidRDefault="00853AF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stackLocationY = 35; //</w:t>
      </w:r>
      <w:r w:rsidRPr="00F45412">
        <w:rPr>
          <w:rFonts w:hint="eastAsia"/>
          <w:color w:val="auto"/>
        </w:rPr>
        <w:t>整个</w:t>
      </w:r>
      <w:r w:rsidRPr="00F45412">
        <w:rPr>
          <w:rFonts w:hint="eastAsia"/>
          <w:color w:val="auto"/>
        </w:rPr>
        <w:t>stack</w:t>
      </w:r>
      <w:r w:rsidRPr="00F45412">
        <w:rPr>
          <w:rFonts w:hint="eastAsia"/>
          <w:color w:val="auto"/>
        </w:rPr>
        <w:t>在</w:t>
      </w:r>
      <w:r w:rsidRPr="00F45412">
        <w:rPr>
          <w:rFonts w:hint="eastAsia"/>
          <w:color w:val="auto"/>
        </w:rPr>
        <w:t>iPhone</w:t>
      </w:r>
      <w:r w:rsidRPr="00F45412">
        <w:rPr>
          <w:rFonts w:hint="eastAsia"/>
          <w:color w:val="auto"/>
        </w:rPr>
        <w:t>中</w:t>
      </w:r>
      <w:r w:rsidRPr="00F45412">
        <w:rPr>
          <w:rFonts w:hint="eastAsia"/>
          <w:color w:val="auto"/>
        </w:rPr>
        <w:t>y</w:t>
      </w:r>
      <w:r w:rsidRPr="00F45412">
        <w:rPr>
          <w:rFonts w:hint="eastAsia"/>
          <w:color w:val="auto"/>
        </w:rPr>
        <w:t>轴上的起始位置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  } </w:t>
      </w:r>
    </w:p>
    <w:p w:rsidR="00853AFD" w:rsidRPr="00F45412" w:rsidRDefault="00853AFD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  currentLevelNumber = [GameData sharedData].currentLevel;</w:t>
      </w:r>
    </w:p>
    <w:p w:rsidR="00853AFD" w:rsidRPr="00F45412" w:rsidRDefault="00853AFD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  switch (currentLevelNumber) { 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case 1: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[self performSelector:@selector(createLevel1)];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break;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case 2: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[self performSelector:@selector(createLevel2)];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break;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default: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[self performSelector:@selector(createLevel2)];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break;</w:t>
      </w:r>
    </w:p>
    <w:p w:rsidR="00853AFD" w:rsidRPr="00F45412" w:rsidRDefault="00853AF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</w:t>
      </w:r>
    </w:p>
    <w:p w:rsidR="00FA4EF9" w:rsidRPr="00F45412" w:rsidRDefault="00853AFD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853AFD" w:rsidRPr="00F45412" w:rsidRDefault="00853AFD" w:rsidP="00734CAA">
      <w:pPr>
        <w:rPr>
          <w:rFonts w:hint="eastAsia"/>
        </w:rPr>
      </w:pPr>
      <w:r w:rsidRPr="00F45412">
        <w:rPr>
          <w:rFonts w:hint="eastAsia"/>
        </w:rPr>
        <w:t>以上代码首先根据设备的不同设置攻击目标在屏幕中的摆放位置。接下来使用</w:t>
      </w:r>
      <w:r w:rsidRPr="00F45412">
        <w:rPr>
          <w:rFonts w:hint="eastAsia"/>
        </w:rPr>
        <w:t>GameData</w:t>
      </w:r>
      <w:proofErr w:type="gramStart"/>
      <w:r w:rsidRPr="00F45412">
        <w:rPr>
          <w:rFonts w:hint="eastAsia"/>
        </w:rPr>
        <w:t>的单例获取</w:t>
      </w:r>
      <w:proofErr w:type="gramEnd"/>
      <w:r w:rsidRPr="00F45412">
        <w:rPr>
          <w:rFonts w:hint="eastAsia"/>
        </w:rPr>
        <w:t>当前关卡编号。然后根据当前关卡编号使用</w:t>
      </w:r>
      <w:r w:rsidRPr="00F45412">
        <w:t>performSelector</w:t>
      </w:r>
      <w:r w:rsidRPr="00F45412">
        <w:rPr>
          <w:rFonts w:hint="eastAsia"/>
        </w:rPr>
        <w:t>调用不同的方法。</w:t>
      </w:r>
    </w:p>
    <w:p w:rsidR="00734CAA" w:rsidRPr="00F45412" w:rsidRDefault="00853AFD" w:rsidP="00AA4626">
      <w:pPr>
        <w:pStyle w:val="4"/>
        <w:rPr>
          <w:rFonts w:hint="eastAsia"/>
        </w:rPr>
      </w:pPr>
      <w:r w:rsidRPr="00F45412">
        <w:t>createLevel1</w:t>
      </w:r>
      <w:r w:rsidR="004D7E55" w:rsidRPr="00F45412">
        <w:rPr>
          <w:rFonts w:hint="eastAsia"/>
          <w:lang w:eastAsia="zh-CN"/>
        </w:rPr>
        <w:t>方法</w:t>
      </w:r>
    </w:p>
    <w:p w:rsidR="00853AFD" w:rsidRPr="00F45412" w:rsidRDefault="00494A66" w:rsidP="00AF0663">
      <w:pPr>
        <w:rPr>
          <w:rFonts w:hint="eastAsia"/>
        </w:rPr>
      </w:pPr>
      <w:r w:rsidRPr="00F45412">
        <w:t>createLevel1</w:t>
      </w:r>
      <w:r w:rsidRPr="00F45412">
        <w:rPr>
          <w:rFonts w:hint="eastAsia"/>
        </w:rPr>
        <w:t>和</w:t>
      </w:r>
      <w:r w:rsidRPr="00F45412">
        <w:t>createLevel</w:t>
      </w:r>
      <w:r w:rsidRPr="00F45412">
        <w:rPr>
          <w:rFonts w:hint="eastAsia"/>
        </w:rPr>
        <w:t>2</w:t>
      </w:r>
      <w:r w:rsidR="00853AFD" w:rsidRPr="00F45412">
        <w:rPr>
          <w:rFonts w:hint="eastAsia"/>
        </w:rPr>
        <w:t>这两个方法</w:t>
      </w:r>
      <w:r w:rsidR="00045B8C" w:rsidRPr="00F45412">
        <w:rPr>
          <w:rFonts w:hint="eastAsia"/>
        </w:rPr>
        <w:t>是</w:t>
      </w:r>
      <w:r w:rsidR="00853AFD" w:rsidRPr="00F45412">
        <w:rPr>
          <w:rFonts w:hint="eastAsia"/>
        </w:rPr>
        <w:t>ShootingTargets</w:t>
      </w:r>
      <w:r w:rsidR="00853AFD" w:rsidRPr="00F45412">
        <w:rPr>
          <w:rFonts w:hint="eastAsia"/>
        </w:rPr>
        <w:t>类的核心方法。当然，根据游戏的需要，玩家还可以添加</w:t>
      </w:r>
      <w:r w:rsidR="00853AFD" w:rsidRPr="00F45412">
        <w:t>createLevel</w:t>
      </w:r>
      <w:r w:rsidR="00853AFD" w:rsidRPr="00F45412">
        <w:rPr>
          <w:rFonts w:hint="eastAsia"/>
        </w:rPr>
        <w:t>3</w:t>
      </w:r>
      <w:r w:rsidR="00045B8C" w:rsidRPr="00F45412">
        <w:rPr>
          <w:rFonts w:hint="eastAsia"/>
        </w:rPr>
        <w:t>、</w:t>
      </w:r>
      <w:r w:rsidR="00853AFD" w:rsidRPr="00F45412">
        <w:t xml:space="preserve"> createLevel</w:t>
      </w:r>
      <w:r w:rsidR="00853AFD" w:rsidRPr="00F45412">
        <w:rPr>
          <w:rFonts w:hint="eastAsia"/>
        </w:rPr>
        <w:t>4</w:t>
      </w:r>
      <w:r w:rsidR="00853AFD" w:rsidRPr="00F45412">
        <w:rPr>
          <w:rFonts w:hint="eastAsia"/>
        </w:rPr>
        <w:t>等更多的场景摆放方法。以</w:t>
      </w:r>
      <w:r w:rsidR="00853AFD" w:rsidRPr="00F45412">
        <w:t>createLevel1</w:t>
      </w:r>
      <w:r w:rsidR="00853AFD" w:rsidRPr="00F45412">
        <w:rPr>
          <w:rFonts w:hint="eastAsia"/>
        </w:rPr>
        <w:t>为例看看该方法的实现</w:t>
      </w:r>
      <w:r w:rsidR="00322F30" w:rsidRPr="00F45412">
        <w:rPr>
          <w:rFonts w:hint="eastAsia"/>
        </w:rPr>
        <w:t>，如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AF0663" w:rsidRPr="00F45412">
        <w:rPr>
          <w:rFonts w:hint="eastAsia"/>
        </w:rPr>
        <w:t>10</w:t>
      </w:r>
      <w:r w:rsidR="00322F30" w:rsidRPr="00F45412">
        <w:rPr>
          <w:rFonts w:hint="eastAsia"/>
        </w:rPr>
        <w:t>所示。</w:t>
      </w:r>
    </w:p>
    <w:p w:rsidR="00322F30" w:rsidRPr="00F45412" w:rsidRDefault="00322F30" w:rsidP="00A84140">
      <w:pPr>
        <w:pStyle w:val="1-1"/>
        <w:ind w:firstLine="360"/>
        <w:rPr>
          <w:rFonts w:hint="eastAsia"/>
        </w:rPr>
      </w:pPr>
      <w:r w:rsidRPr="00F45412">
        <w:t>createLevel1</w:t>
      </w:r>
      <w:r w:rsidRPr="00F45412">
        <w:rPr>
          <w:rFonts w:hint="eastAsia"/>
        </w:rPr>
        <w:t>方法的实现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-(void) createLevel1 { 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if (IS_IPAD) { 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stackAdjustmentX = 0; 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stackLocationX = stackLocationX -  stackAdjustmentX;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stackAdjustmentY = 0; 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stackLocationY = stackLocationY -  stackAdjustmentY;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} else { 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stackAdjustmentX = 0; 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stackLocationX = stackLocationX -  stackAdjustmentX;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stackAdjustmentY = 0; 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stackLocationY = stackLocationY -  stackAdjustmentY;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}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StackObject* object1 = [StackObject objectWithWorld:world location:ccp( 0 + stackLocationX , 65 + stackLocationY) spriteFileName:@"woodShape1" breakOnGround:NO breakFromPanda:YES  hasAnimatedBreakFrames:YES  damageEnemy:NO density:0.25f createHow:useShapeOfSourceImage angleChange:90 makeImmovable:NO points:100 simpleScoreType:breakEffectSmokePuffs];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[self addChild:object1 z:zOrderStack];</w:t>
      </w:r>
    </w:p>
    <w:p w:rsidR="007A2F70" w:rsidRPr="00F45412" w:rsidRDefault="007A2F70" w:rsidP="00155D7A">
      <w:pPr>
        <w:pStyle w:val="af5"/>
        <w:rPr>
          <w:color w:val="auto"/>
          <w:lang w:val="en-US"/>
        </w:rPr>
      </w:pPr>
      <w:r w:rsidRPr="00F45412">
        <w:rPr>
          <w:color w:val="auto"/>
        </w:rPr>
        <w:t>// ……</w:t>
      </w:r>
    </w:p>
    <w:p w:rsidR="007A2F70" w:rsidRPr="00F45412" w:rsidRDefault="007A2F70" w:rsidP="00155D7A">
      <w:pPr>
        <w:pStyle w:val="af5"/>
        <w:rPr>
          <w:rFonts w:ascii="宋体" w:eastAsia="宋体" w:hAnsi="宋体" w:cs="宋体" w:hint="eastAsia"/>
          <w:color w:val="auto"/>
          <w:lang w:eastAsia="zh-CN"/>
        </w:rPr>
      </w:pPr>
      <w:r w:rsidRPr="00F45412">
        <w:rPr>
          <w:color w:val="auto"/>
        </w:rPr>
        <w:t>//</w:t>
      </w:r>
      <w:r w:rsidRPr="00F45412">
        <w:rPr>
          <w:rFonts w:ascii="宋体" w:eastAsia="宋体" w:hAnsi="宋体" w:cs="宋体" w:hint="eastAsia"/>
          <w:color w:val="auto"/>
          <w:lang w:eastAsia="zh-CN"/>
        </w:rPr>
        <w:t>此处省略了创建</w:t>
      </w:r>
      <w:r w:rsidR="006005AA" w:rsidRPr="00F45412">
        <w:rPr>
          <w:rFonts w:ascii="宋体" w:eastAsia="宋体" w:hAnsi="宋体" w:cs="宋体" w:hint="eastAsia"/>
          <w:color w:val="auto"/>
          <w:lang w:eastAsia="zh-CN"/>
        </w:rPr>
        <w:t>其他</w:t>
      </w:r>
      <w:r w:rsidRPr="00F45412">
        <w:rPr>
          <w:rFonts w:ascii="宋体" w:eastAsia="宋体" w:hAnsi="宋体" w:cs="宋体" w:hint="eastAsia"/>
          <w:color w:val="auto"/>
          <w:lang w:eastAsia="zh-CN"/>
        </w:rPr>
        <w:t>物体的部分代码，具体请查看示例项目中的源代码</w:t>
      </w:r>
    </w:p>
    <w:p w:rsidR="003339AF" w:rsidRPr="00F45412" w:rsidRDefault="003339AF" w:rsidP="00155D7A">
      <w:pPr>
        <w:pStyle w:val="af5"/>
        <w:rPr>
          <w:rFonts w:ascii="宋体" w:eastAsia="宋体" w:hAnsi="宋体" w:cs="宋体" w:hint="eastAsia"/>
          <w:color w:val="auto"/>
          <w:lang w:val="en-US" w:eastAsia="zh-CN"/>
        </w:rPr>
      </w:pPr>
      <w:r w:rsidRPr="00F45412">
        <w:rPr>
          <w:rFonts w:ascii="宋体" w:eastAsia="宋体" w:hAnsi="宋体" w:cs="宋体" w:hint="eastAsia"/>
          <w:color w:val="auto"/>
        </w:rPr>
        <w:t xml:space="preserve">// </w:t>
      </w:r>
      <w:r w:rsidRPr="00F45412">
        <w:rPr>
          <w:rFonts w:ascii="宋体" w:eastAsia="宋体" w:hAnsi="宋体" w:cs="宋体"/>
          <w:color w:val="auto"/>
        </w:rPr>
        <w:t>……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>Enemy* enemy1 = [Enemy enemyWithWorld:world location:ccp(45 + stackLocationX , 200 + stackLocationY) spriteFileName:@"dragon" isTheRotationFixed:YES getDamageFromGround:YES doesGetDamageFromDamageEnabledStackObjects:YES  breaksFromHowMuchContact:0 hasDifferentSpritesForDamage:YES numberOfFramesToAnimateOnBreak:10 density:1.0f createHow:useShapeOfSourceImageButSlightlySmaller points:10000 simpleScoreType:breakEffectSmokePuffs];</w:t>
      </w:r>
    </w:p>
    <w:p w:rsidR="00421245" w:rsidRPr="00F45412" w:rsidRDefault="0042124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[self addChild:enemy1 z:zOrderStack];</w:t>
      </w:r>
    </w:p>
    <w:p w:rsidR="00853AFD" w:rsidRPr="00F45412" w:rsidRDefault="00421245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421245" w:rsidRPr="00F45412" w:rsidRDefault="00421245" w:rsidP="008D6513">
      <w:pPr>
        <w:rPr>
          <w:rFonts w:hint="eastAsia"/>
        </w:rPr>
      </w:pPr>
      <w:r w:rsidRPr="00F45412">
        <w:rPr>
          <w:rFonts w:hint="eastAsia"/>
        </w:rPr>
        <w:t>以上代码内容看起来很多，但实际上很容易理解。</w:t>
      </w:r>
      <w:r w:rsidR="00053B46" w:rsidRPr="00F45412">
        <w:rPr>
          <w:rFonts w:hint="eastAsia"/>
        </w:rPr>
        <w:t>首先根据设备的不同设置摆放位置的微调。然后调用</w:t>
      </w:r>
      <w:r w:rsidR="00053B46" w:rsidRPr="00F45412">
        <w:rPr>
          <w:rFonts w:hint="eastAsia"/>
        </w:rPr>
        <w:t>StackObject</w:t>
      </w:r>
      <w:r w:rsidR="00053B46" w:rsidRPr="00F45412">
        <w:rPr>
          <w:rFonts w:hint="eastAsia"/>
        </w:rPr>
        <w:t>的类方法</w:t>
      </w:r>
      <w:r w:rsidR="00053B46" w:rsidRPr="00F45412">
        <w:t>objectWithWorld</w:t>
      </w:r>
      <w:r w:rsidR="00053B46" w:rsidRPr="00F45412">
        <w:rPr>
          <w:rFonts w:hint="eastAsia"/>
        </w:rPr>
        <w:t>，并指定相关的参数创建了</w:t>
      </w:r>
      <w:r w:rsidR="00DA0F73" w:rsidRPr="00F45412">
        <w:rPr>
          <w:rFonts w:hint="eastAsia"/>
        </w:rPr>
        <w:t>6</w:t>
      </w:r>
      <w:r w:rsidR="00053B46" w:rsidRPr="00F45412">
        <w:rPr>
          <w:rFonts w:hint="eastAsia"/>
        </w:rPr>
        <w:t>个屏障物体。最后调用</w:t>
      </w:r>
      <w:r w:rsidR="00053B46" w:rsidRPr="00F45412">
        <w:rPr>
          <w:rFonts w:hint="eastAsia"/>
        </w:rPr>
        <w:t>Enemy</w:t>
      </w:r>
      <w:r w:rsidR="00053B46" w:rsidRPr="00F45412">
        <w:rPr>
          <w:rFonts w:hint="eastAsia"/>
        </w:rPr>
        <w:t>的类方法</w:t>
      </w:r>
      <w:r w:rsidR="00053B46" w:rsidRPr="00F45412">
        <w:rPr>
          <w:rFonts w:hint="eastAsia"/>
        </w:rPr>
        <w:t>enemyWithWorld</w:t>
      </w:r>
      <w:r w:rsidR="00053B46" w:rsidRPr="00F45412">
        <w:rPr>
          <w:rFonts w:hint="eastAsia"/>
        </w:rPr>
        <w:t>，并指定相关的参数创建了</w:t>
      </w:r>
      <w:r w:rsidR="00820F04" w:rsidRPr="00F45412">
        <w:rPr>
          <w:rFonts w:hint="eastAsia"/>
        </w:rPr>
        <w:t>1</w:t>
      </w:r>
      <w:r w:rsidR="00053B46" w:rsidRPr="00F45412">
        <w:rPr>
          <w:rFonts w:hint="eastAsia"/>
        </w:rPr>
        <w:t>个外星怪物。</w:t>
      </w:r>
    </w:p>
    <w:p w:rsidR="00853AFD" w:rsidRPr="00F45412" w:rsidRDefault="008D6513" w:rsidP="008D6513">
      <w:pPr>
        <w:pStyle w:val="af4"/>
        <w:rPr>
          <w:rFonts w:hint="eastAsia"/>
        </w:rPr>
      </w:pPr>
      <w:r w:rsidRPr="00F45412">
        <w:rPr>
          <w:rFonts w:hint="eastAsia"/>
        </w:rPr>
        <w:lastRenderedPageBreak/>
        <w:t>提示</w:t>
      </w:r>
      <w:r w:rsidRPr="00F45412">
        <w:rPr>
          <w:rFonts w:hint="eastAsia"/>
        </w:rPr>
        <w:t xml:space="preserve"> </w:t>
      </w:r>
      <w:r w:rsidR="005F08DA" w:rsidRPr="00F45412">
        <w:rPr>
          <w:rFonts w:hint="eastAsia"/>
        </w:rPr>
        <w:t>在游戏场景中</w:t>
      </w:r>
      <w:r w:rsidR="00DA0F73" w:rsidRPr="00F45412">
        <w:rPr>
          <w:rFonts w:hint="eastAsia"/>
        </w:rPr>
        <w:t>，</w:t>
      </w:r>
      <w:r w:rsidR="005F08DA" w:rsidRPr="00F45412">
        <w:rPr>
          <w:rFonts w:hint="eastAsia"/>
        </w:rPr>
        <w:t>创建屏障物体和外星怪物的关键是如何指定其所在的位置。</w:t>
      </w:r>
      <w:r w:rsidR="00B368EA" w:rsidRPr="00F45412">
        <w:rPr>
          <w:rFonts w:hint="eastAsia"/>
        </w:rPr>
        <w:t>开发者可以使用</w:t>
      </w:r>
      <w:r w:rsidR="00091C14" w:rsidRPr="00F45412">
        <w:t>Photoshop</w:t>
      </w:r>
      <w:r w:rsidR="00B368EA" w:rsidRPr="00F45412">
        <w:rPr>
          <w:rFonts w:hint="eastAsia"/>
        </w:rPr>
        <w:t>或</w:t>
      </w:r>
      <w:r w:rsidR="00B368EA" w:rsidRPr="00F45412">
        <w:rPr>
          <w:rFonts w:hint="eastAsia"/>
        </w:rPr>
        <w:t>Flash</w:t>
      </w:r>
      <w:r w:rsidR="00B368EA" w:rsidRPr="00F45412">
        <w:rPr>
          <w:rFonts w:hint="eastAsia"/>
        </w:rPr>
        <w:t>等软件，将要摆放的屏障和怪物图片放到一个空白的场景（和</w:t>
      </w:r>
      <w:r w:rsidR="00B368EA" w:rsidRPr="00F45412">
        <w:rPr>
          <w:rFonts w:hint="eastAsia"/>
        </w:rPr>
        <w:t>iPad</w:t>
      </w:r>
      <w:r w:rsidR="00B368EA" w:rsidRPr="00F45412">
        <w:rPr>
          <w:rFonts w:hint="eastAsia"/>
        </w:rPr>
        <w:t>或</w:t>
      </w:r>
      <w:r w:rsidR="00B368EA" w:rsidRPr="00F45412">
        <w:rPr>
          <w:rFonts w:hint="eastAsia"/>
        </w:rPr>
        <w:t>iPhone</w:t>
      </w:r>
      <w:r w:rsidR="00B368EA" w:rsidRPr="00F45412">
        <w:rPr>
          <w:rFonts w:hint="eastAsia"/>
        </w:rPr>
        <w:t>设备的大小相同）中，然后打开绘图软件的标尺功能，并记下屏障物体和怪物所在的坐标即可。</w:t>
      </w:r>
    </w:p>
    <w:p w:rsidR="00B3121B" w:rsidRPr="00F45412" w:rsidRDefault="00B3121B" w:rsidP="00B3121B">
      <w:pPr>
        <w:rPr>
          <w:rFonts w:hint="eastAsia"/>
        </w:rPr>
      </w:pPr>
      <w:r w:rsidRPr="00F45412">
        <w:rPr>
          <w:rFonts w:hint="eastAsia"/>
        </w:rPr>
        <w:t>外星怪物及屏障物体如</w:t>
      </w:r>
      <w:r w:rsidR="00A84140" w:rsidRPr="00F45412">
        <w:rPr>
          <w:rFonts w:hint="eastAsia"/>
        </w:rPr>
        <w:t>图</w:t>
      </w:r>
      <w:r w:rsidR="00A84140" w:rsidRPr="00F45412">
        <w:rPr>
          <w:rFonts w:hint="eastAsia"/>
        </w:rPr>
        <w:t>12-</w:t>
      </w:r>
      <w:r w:rsidRPr="00F45412">
        <w:rPr>
          <w:rFonts w:hint="eastAsia"/>
        </w:rPr>
        <w:t>3</w:t>
      </w:r>
      <w:r w:rsidRPr="00F45412">
        <w:rPr>
          <w:rFonts w:hint="eastAsia"/>
        </w:rPr>
        <w:t>所示。</w:t>
      </w:r>
    </w:p>
    <w:p w:rsidR="00B3121B" w:rsidRPr="00F45412" w:rsidRDefault="00CB32EA" w:rsidP="00B3121B">
      <w:pPr>
        <w:jc w:val="center"/>
        <w:rPr>
          <w:rFonts w:hint="eastAsia"/>
          <w:kern w:val="0"/>
        </w:rPr>
      </w:pPr>
      <w:r w:rsidRPr="00F45412">
        <w:rPr>
          <w:rFonts w:hint="eastAsia"/>
          <w:kern w:val="0"/>
          <w:lang w:val="x-none"/>
        </w:rPr>
        <w:pict>
          <v:shape id="_x0000_i1027" type="#_x0000_t75" style="width:120.35pt;height:163.9pt" o:bordertopcolor="this" o:borderleftcolor="this" o:borderbottomcolor="this" o:borderrightcolor="this">
            <v:imagedata r:id="rId10" o:title="level1scene2" croptop="10970f" cropbottom="8594f" cropleft="23646f" cropright="24625f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B3121B" w:rsidRPr="00F45412" w:rsidRDefault="00B3121B" w:rsidP="00632BB9">
      <w:pPr>
        <w:pStyle w:val="1-10"/>
        <w:rPr>
          <w:rFonts w:hint="eastAsia"/>
        </w:rPr>
      </w:pPr>
      <w:r w:rsidRPr="00F45412">
        <w:rPr>
          <w:rFonts w:hint="eastAsia"/>
        </w:rPr>
        <w:t>游戏中的</w:t>
      </w:r>
      <w:r w:rsidR="00CB32EA" w:rsidRPr="00F45412">
        <w:rPr>
          <w:rFonts w:hint="eastAsia"/>
        </w:rPr>
        <w:t>外星怪物及屏障</w:t>
      </w:r>
      <w:r w:rsidRPr="00F45412">
        <w:rPr>
          <w:rFonts w:hint="eastAsia"/>
        </w:rPr>
        <w:t>物体</w:t>
      </w:r>
    </w:p>
    <w:p w:rsidR="001F1691" w:rsidRPr="00F45412" w:rsidRDefault="001F1691" w:rsidP="00746B01">
      <w:pPr>
        <w:rPr>
          <w:rFonts w:hint="eastAsia"/>
        </w:rPr>
      </w:pPr>
      <w:r w:rsidRPr="00F45412">
        <w:rPr>
          <w:rFonts w:hint="eastAsia"/>
        </w:rPr>
        <w:t>至此，已经准备好游戏主场景中的所有物体，接下来实现游戏的核心部分</w:t>
      </w:r>
      <w:r w:rsidRPr="00F45412">
        <w:rPr>
          <w:rFonts w:hint="eastAsia"/>
        </w:rPr>
        <w:t>MainScene</w:t>
      </w:r>
      <w:r w:rsidRPr="00F45412">
        <w:rPr>
          <w:rFonts w:hint="eastAsia"/>
        </w:rPr>
        <w:t>类。</w:t>
      </w:r>
    </w:p>
    <w:p w:rsidR="002D5753" w:rsidRPr="00F45412" w:rsidRDefault="002D5753" w:rsidP="00C044D9">
      <w:pPr>
        <w:pStyle w:val="20"/>
        <w:ind w:left="425" w:hanging="425"/>
        <w:rPr>
          <w:rFonts w:hint="eastAsia"/>
        </w:rPr>
      </w:pPr>
      <w:bookmarkStart w:id="16" w:name="_Toc334784253"/>
      <w:bookmarkStart w:id="17" w:name="_Toc337483808"/>
      <w:r w:rsidRPr="00F45412">
        <w:rPr>
          <w:rFonts w:hint="eastAsia"/>
        </w:rPr>
        <w:t>实现游戏的主场景</w:t>
      </w:r>
      <w:bookmarkEnd w:id="16"/>
      <w:bookmarkEnd w:id="17"/>
    </w:p>
    <w:bookmarkEnd w:id="2"/>
    <w:p w:rsidR="002D5753" w:rsidRPr="00F45412" w:rsidRDefault="002D5753" w:rsidP="00AF0FBC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场景中的物体、音效、数据管理、各类动画和常量都准备完毕后，就可以实现游戏的关卡主场景了。游戏的关卡主场景是一款游戏的核心所在。之前所提到的</w:t>
      </w:r>
      <w:proofErr w:type="gramStart"/>
      <w:r w:rsidRPr="00F45412">
        <w:rPr>
          <w:rFonts w:hint="eastAsia"/>
          <w:kern w:val="0"/>
        </w:rPr>
        <w:t>各个类都可以</w:t>
      </w:r>
      <w:proofErr w:type="gramEnd"/>
      <w:r w:rsidRPr="00F45412">
        <w:rPr>
          <w:rFonts w:hint="eastAsia"/>
          <w:kern w:val="0"/>
        </w:rPr>
        <w:t>轻松重用到其他项目中，而主场景则往往只能被特定的项目所独享。本节讲解如何模仿</w:t>
      </w:r>
      <w:r w:rsidRPr="00F45412">
        <w:rPr>
          <w:rFonts w:hint="eastAsia"/>
          <w:kern w:val="0"/>
        </w:rPr>
        <w:t>Angry Birds</w:t>
      </w:r>
      <w:r w:rsidR="00AF0FBC" w:rsidRPr="00F45412">
        <w:rPr>
          <w:rFonts w:hint="eastAsia"/>
          <w:kern w:val="0"/>
        </w:rPr>
        <w:t>实现</w:t>
      </w:r>
      <w:r w:rsidRPr="00F45412">
        <w:rPr>
          <w:rFonts w:hint="eastAsia"/>
          <w:kern w:val="0"/>
        </w:rPr>
        <w:t>游戏</w:t>
      </w:r>
      <w:r w:rsidR="00AF0FBC" w:rsidRPr="00F45412">
        <w:rPr>
          <w:rFonts w:hint="eastAsia"/>
          <w:kern w:val="0"/>
        </w:rPr>
        <w:t>的</w:t>
      </w:r>
      <w:r w:rsidRPr="00F45412">
        <w:rPr>
          <w:rFonts w:hint="eastAsia"/>
          <w:kern w:val="0"/>
        </w:rPr>
        <w:t>主场景。</w:t>
      </w:r>
      <w:r w:rsidR="00B739BD" w:rsidRPr="00F45412">
        <w:rPr>
          <w:rFonts w:hint="eastAsia"/>
          <w:kern w:val="0"/>
        </w:rPr>
        <w:t>最终实现的效果如</w:t>
      </w:r>
      <w:r w:rsidR="00A84140" w:rsidRPr="00F45412">
        <w:rPr>
          <w:rFonts w:hint="eastAsia"/>
          <w:kern w:val="0"/>
        </w:rPr>
        <w:t>图</w:t>
      </w:r>
      <w:r w:rsidR="00A84140" w:rsidRPr="00F45412">
        <w:rPr>
          <w:rFonts w:hint="eastAsia"/>
          <w:kern w:val="0"/>
        </w:rPr>
        <w:t>12-</w:t>
      </w:r>
      <w:r w:rsidR="003E494F" w:rsidRPr="00F45412">
        <w:rPr>
          <w:rFonts w:hint="eastAsia"/>
          <w:kern w:val="0"/>
        </w:rPr>
        <w:t>4</w:t>
      </w:r>
      <w:r w:rsidR="00B739BD" w:rsidRPr="00F45412">
        <w:rPr>
          <w:rFonts w:hint="eastAsia"/>
          <w:kern w:val="0"/>
        </w:rPr>
        <w:t>所示。</w:t>
      </w:r>
    </w:p>
    <w:p w:rsidR="00B739BD" w:rsidRPr="00F45412" w:rsidRDefault="003E494F" w:rsidP="001A5235">
      <w:pPr>
        <w:jc w:val="center"/>
        <w:rPr>
          <w:rFonts w:hint="eastAsia"/>
          <w:kern w:val="0"/>
        </w:rPr>
      </w:pPr>
      <w:r w:rsidRPr="00F45412">
        <w:rPr>
          <w:rFonts w:hint="eastAsia"/>
          <w:kern w:val="0"/>
        </w:rPr>
        <w:lastRenderedPageBreak/>
        <w:pict>
          <v:shape id="_x0000_i1028" type="#_x0000_t75" style="width:328.3pt;height:167.65pt">
            <v:imagedata r:id="rId9" o:title="level1-initial" cropbottom="1322f" cropleft="774f" cropright="1229f"/>
          </v:shape>
        </w:pict>
      </w:r>
    </w:p>
    <w:p w:rsidR="006D6B2D" w:rsidRPr="00F45412" w:rsidRDefault="006D6B2D" w:rsidP="00632BB9">
      <w:pPr>
        <w:pStyle w:val="1-10"/>
        <w:rPr>
          <w:rFonts w:hint="eastAsia"/>
          <w:kern w:val="0"/>
        </w:rPr>
      </w:pPr>
      <w:r w:rsidRPr="00F45412">
        <w:rPr>
          <w:rFonts w:hint="eastAsia"/>
          <w:kern w:val="0"/>
        </w:rPr>
        <w:t>初次进入关卡</w:t>
      </w:r>
      <w:r w:rsidRPr="00F45412">
        <w:rPr>
          <w:rFonts w:hint="eastAsia"/>
          <w:kern w:val="0"/>
        </w:rPr>
        <w:t>1</w:t>
      </w:r>
      <w:r w:rsidRPr="00F45412">
        <w:rPr>
          <w:rFonts w:hint="eastAsia"/>
          <w:kern w:val="0"/>
        </w:rPr>
        <w:t>的游戏主场景</w:t>
      </w:r>
    </w:p>
    <w:p w:rsidR="009D0404" w:rsidRPr="00F45412" w:rsidRDefault="009D0404" w:rsidP="00262C1C">
      <w:pPr>
        <w:pStyle w:val="6"/>
        <w:rPr>
          <w:rFonts w:hint="eastAsia"/>
        </w:rPr>
      </w:pPr>
      <w:bookmarkStart w:id="18" w:name="_Toc334784254"/>
      <w:bookmarkStart w:id="19" w:name="_Toc337483809"/>
      <w:r w:rsidRPr="00F45412">
        <w:rPr>
          <w:rFonts w:hint="eastAsia"/>
        </w:rPr>
        <w:t>创建</w:t>
      </w:r>
      <w:r w:rsidRPr="00F45412">
        <w:rPr>
          <w:rFonts w:hint="eastAsia"/>
        </w:rPr>
        <w:t>MainScene</w:t>
      </w:r>
      <w:r w:rsidRPr="00F45412">
        <w:rPr>
          <w:rFonts w:hint="eastAsia"/>
        </w:rPr>
        <w:t>类</w:t>
      </w:r>
      <w:bookmarkEnd w:id="18"/>
      <w:bookmarkEnd w:id="19"/>
    </w:p>
    <w:p w:rsidR="003F722D" w:rsidRPr="00F45412" w:rsidRDefault="003F722D" w:rsidP="000F2251">
      <w:pPr>
        <w:rPr>
          <w:rFonts w:hint="eastAsia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Xcode</w:t>
      </w:r>
      <w:r w:rsidRPr="00F45412">
        <w:rPr>
          <w:rFonts w:hint="eastAsia"/>
          <w:kern w:val="0"/>
        </w:rPr>
        <w:t>中右键单击</w:t>
      </w:r>
      <w:r w:rsidRPr="00F45412">
        <w:rPr>
          <w:kern w:val="0"/>
        </w:rPr>
        <w:t>AngryPanda</w:t>
      </w:r>
      <w:r w:rsidRPr="00F45412">
        <w:rPr>
          <w:rFonts w:hint="eastAsia"/>
          <w:kern w:val="0"/>
        </w:rPr>
        <w:t>的项目名称，选择</w:t>
      </w:r>
      <w:r w:rsidRPr="00F45412">
        <w:rPr>
          <w:rFonts w:hint="eastAsia"/>
          <w:kern w:val="0"/>
        </w:rPr>
        <w:t>New File</w:t>
      </w:r>
      <w:r w:rsidRPr="00F45412">
        <w:rPr>
          <w:rFonts w:hint="eastAsia"/>
          <w:kern w:val="0"/>
        </w:rPr>
        <w:t>，然后选择</w:t>
      </w:r>
      <w:r w:rsidRPr="00F45412">
        <w:rPr>
          <w:rFonts w:hint="eastAsia"/>
          <w:kern w:val="0"/>
        </w:rPr>
        <w:t>iOS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Cocoa Touch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Objective-C class</w:t>
      </w:r>
      <w:r w:rsidRPr="00F45412">
        <w:rPr>
          <w:rFonts w:hint="eastAsia"/>
          <w:kern w:val="0"/>
        </w:rPr>
        <w:t>，选择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。选择</w:t>
      </w:r>
      <w:r w:rsidRPr="00F45412">
        <w:rPr>
          <w:rFonts w:hint="eastAsia"/>
          <w:kern w:val="0"/>
        </w:rPr>
        <w:t>Subclass of NSObject</w:t>
      </w:r>
      <w:r w:rsidRPr="00F45412">
        <w:rPr>
          <w:rFonts w:hint="eastAsia"/>
          <w:kern w:val="0"/>
        </w:rPr>
        <w:t>，</w:t>
      </w:r>
      <w:r w:rsidR="003A0597" w:rsidRPr="00F45412">
        <w:rPr>
          <w:rFonts w:hint="eastAsia"/>
          <w:kern w:val="0"/>
        </w:rPr>
        <w:t>单击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，将文件命名为</w:t>
      </w:r>
      <w:r w:rsidRPr="00F45412">
        <w:rPr>
          <w:rFonts w:hint="eastAsia"/>
        </w:rPr>
        <w:t>MainScene</w:t>
      </w:r>
      <w:r w:rsidRPr="00F45412">
        <w:rPr>
          <w:rFonts w:hint="eastAsia"/>
          <w:kern w:val="0"/>
        </w:rPr>
        <w:t>.mm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Create</w:t>
      </w:r>
      <w:r w:rsidRPr="00F45412">
        <w:rPr>
          <w:rFonts w:hint="eastAsia"/>
          <w:kern w:val="0"/>
        </w:rPr>
        <w:t>。</w:t>
      </w:r>
    </w:p>
    <w:p w:rsidR="006F0327" w:rsidRPr="00F45412" w:rsidRDefault="003F722D" w:rsidP="000F2251">
      <w:pPr>
        <w:rPr>
          <w:rFonts w:hint="eastAsia"/>
        </w:rPr>
      </w:pPr>
      <w:r w:rsidRPr="00F45412">
        <w:rPr>
          <w:rFonts w:hint="eastAsia"/>
        </w:rPr>
        <w:t>在示例项目中找到</w:t>
      </w:r>
      <w:r w:rsidRPr="00F45412">
        <w:rPr>
          <w:rFonts w:hint="eastAsia"/>
        </w:rPr>
        <w:t>MainScene.h</w:t>
      </w:r>
      <w:r w:rsidRPr="00F45412">
        <w:rPr>
          <w:rFonts w:hint="eastAsia"/>
        </w:rPr>
        <w:t>和</w:t>
      </w:r>
      <w:r w:rsidRPr="00F45412">
        <w:rPr>
          <w:rFonts w:hint="eastAsia"/>
        </w:rPr>
        <w:t>MainScene.mm</w:t>
      </w:r>
      <w:r w:rsidRPr="00F45412">
        <w:rPr>
          <w:rFonts w:hint="eastAsia"/>
        </w:rPr>
        <w:t>两个文件，并将其中的代码拷贝粘贴到刚才所创建的文件中。</w:t>
      </w:r>
    </w:p>
    <w:p w:rsidR="004C6B9C" w:rsidRPr="00F45412" w:rsidRDefault="009D0404" w:rsidP="000F2251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Xcode</w:t>
      </w:r>
      <w:r w:rsidRPr="00F45412">
        <w:rPr>
          <w:rFonts w:hint="eastAsia"/>
          <w:kern w:val="0"/>
        </w:rPr>
        <w:t>中首先切换到</w:t>
      </w:r>
      <w:r w:rsidR="006F0327" w:rsidRPr="00F45412">
        <w:rPr>
          <w:rFonts w:hint="eastAsia"/>
          <w:kern w:val="0"/>
        </w:rPr>
        <w:t>MainScene</w:t>
      </w:r>
      <w:r w:rsidRPr="00F45412">
        <w:rPr>
          <w:rFonts w:hint="eastAsia"/>
          <w:kern w:val="0"/>
        </w:rPr>
        <w:t>.h</w:t>
      </w:r>
      <w:r w:rsidRPr="00F45412">
        <w:rPr>
          <w:rFonts w:hint="eastAsia"/>
          <w:kern w:val="0"/>
        </w:rPr>
        <w:t>，</w:t>
      </w:r>
      <w:r w:rsidR="00EE4C64" w:rsidRPr="00F45412">
        <w:rPr>
          <w:rFonts w:hint="eastAsia"/>
          <w:kern w:val="0"/>
        </w:rPr>
        <w:t>如</w:t>
      </w:r>
      <w:r w:rsidR="00A84140" w:rsidRPr="00F45412">
        <w:rPr>
          <w:rFonts w:hint="eastAsia"/>
          <w:kern w:val="0"/>
        </w:rPr>
        <w:t>代码清单</w:t>
      </w:r>
      <w:r w:rsidR="00A84140" w:rsidRPr="00F45412">
        <w:rPr>
          <w:rFonts w:hint="eastAsia"/>
          <w:kern w:val="0"/>
        </w:rPr>
        <w:t>12-</w:t>
      </w:r>
      <w:r w:rsidR="008607DA" w:rsidRPr="00F45412">
        <w:rPr>
          <w:rFonts w:hint="eastAsia"/>
          <w:kern w:val="0"/>
        </w:rPr>
        <w:t>11</w:t>
      </w:r>
      <w:r w:rsidR="00EE4C64" w:rsidRPr="00F45412">
        <w:rPr>
          <w:rFonts w:hint="eastAsia"/>
          <w:kern w:val="0"/>
        </w:rPr>
        <w:t>所示。</w:t>
      </w:r>
    </w:p>
    <w:p w:rsidR="00EE4C64" w:rsidRPr="00F45412" w:rsidRDefault="00625DFE" w:rsidP="00632BB9">
      <w:pPr>
        <w:pStyle w:val="1-1"/>
        <w:ind w:firstLine="360"/>
        <w:rPr>
          <w:rFonts w:hint="eastAsia"/>
        </w:rPr>
      </w:pPr>
      <w:r w:rsidRPr="00F45412">
        <w:rPr>
          <w:rFonts w:hint="eastAsia"/>
          <w:kern w:val="0"/>
        </w:rPr>
        <w:t>M</w:t>
      </w:r>
      <w:r w:rsidRPr="00F45412">
        <w:rPr>
          <w:rFonts w:hint="eastAsia"/>
        </w:rPr>
        <w:t>a</w:t>
      </w:r>
      <w:r w:rsidRPr="00F45412">
        <w:rPr>
          <w:rFonts w:hint="eastAsia"/>
          <w:kern w:val="0"/>
        </w:rPr>
        <w:t>inScene.h文件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"cocos2d.h"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"Box2D.h"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"GLES-Render.h"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"Constants.h"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"PhysicsNode.h"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"Panda.h"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"FirePlatform.h"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"GroundPlane.h"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"ContactListener.h"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"StackObject.h"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"GameData.h"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"ShootingTargets.h"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lastRenderedPageBreak/>
        <w:t>#import "LevelSelection.h"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#import "GameSounds.h"</w:t>
      </w:r>
    </w:p>
    <w:p w:rsidR="00EA2337" w:rsidRPr="00F45412" w:rsidRDefault="00EA2337" w:rsidP="00592EC2">
      <w:pPr>
        <w:pStyle w:val="af5"/>
        <w:rPr>
          <w:color w:val="auto"/>
        </w:rPr>
      </w:pPr>
      <w:r w:rsidRPr="00F45412">
        <w:rPr>
          <w:color w:val="auto"/>
        </w:rPr>
        <w:t>#import "GamePause.h"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// MainScene</w:t>
      </w:r>
    </w:p>
    <w:p w:rsidR="00EA2337" w:rsidRPr="00F45412" w:rsidRDefault="00EA2337" w:rsidP="00495E69">
      <w:pPr>
        <w:pStyle w:val="af5"/>
        <w:rPr>
          <w:color w:val="auto"/>
        </w:rPr>
      </w:pP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@interface MainScene : CCLayer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{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screenWidth;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screenHeight;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currentLevel;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pointTotalThisRound;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pointsToPassLevel;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bonusThisRound;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bonusPerExtraPanda;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float panAmount;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initialPanAmount;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extraAmountOnPanBack;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maxStretchOfSlingShot;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stackIsNowDynamic;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areWeOnTheIPad;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useImagesForPointScoreLabels;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somethingJustScored;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dottingOn;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areWeInTheStartingPosition;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slingShotPandaInHand; 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throwInProgress; 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autoPanningInProgress;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reverseHowFingerPansScreen; 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BOOL panningTowardSling;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continuePanningScreenOnFingerRelease;</w:t>
      </w:r>
    </w:p>
    <w:p w:rsidR="00EA2337" w:rsidRPr="00F45412" w:rsidRDefault="00EA2337" w:rsidP="00592EC2">
      <w:pPr>
        <w:pStyle w:val="af5"/>
        <w:rPr>
          <w:color w:val="auto"/>
        </w:rPr>
      </w:pPr>
      <w:r w:rsidRPr="00F45412">
        <w:rPr>
          <w:color w:val="auto"/>
        </w:rPr>
        <w:t xml:space="preserve">  BOOL autoReverseOn;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float multipyThrowPower; 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float yAxisGravity; 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bool gravityOn;</w:t>
      </w:r>
    </w:p>
    <w:p w:rsidR="002D3781" w:rsidRPr="00F45412" w:rsidRDefault="001C51DF" w:rsidP="002D3781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  <w:lang w:eastAsia="zh-CN"/>
        </w:rPr>
        <w:t xml:space="preserve">  </w:t>
      </w:r>
      <w:r w:rsidR="00EA2337" w:rsidRPr="00F45412">
        <w:rPr>
          <w:color w:val="auto"/>
        </w:rPr>
        <w:t>b2World* world;</w:t>
      </w:r>
    </w:p>
    <w:p w:rsidR="00EA2337" w:rsidRPr="00F45412" w:rsidRDefault="002D3781" w:rsidP="002D3781">
      <w:pPr>
        <w:pStyle w:val="af5"/>
        <w:rPr>
          <w:color w:val="auto"/>
        </w:rPr>
      </w:pPr>
      <w:r w:rsidRPr="00F45412">
        <w:rPr>
          <w:rFonts w:hint="eastAsia"/>
          <w:color w:val="auto"/>
        </w:rPr>
        <w:t xml:space="preserve">  </w:t>
      </w:r>
      <w:r w:rsidR="00EA2337" w:rsidRPr="00F45412">
        <w:rPr>
          <w:color w:val="auto"/>
        </w:rPr>
        <w:t>GLESDebugDraw *m_debugDraw;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ContactListener* contactListener;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// </w:t>
      </w:r>
      <w:r w:rsidRPr="00F45412">
        <w:rPr>
          <w:rFonts w:hint="eastAsia"/>
          <w:color w:val="auto"/>
        </w:rPr>
        <w:t>当前被抛投的熊猫角色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Panda* currentBodyNode;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Panda* panda1;</w:t>
      </w:r>
    </w:p>
    <w:p w:rsidR="00EA2337" w:rsidRPr="00F45412" w:rsidRDefault="00EA2337" w:rsidP="001C51DF">
      <w:pPr>
        <w:pStyle w:val="af5"/>
        <w:rPr>
          <w:color w:val="auto"/>
        </w:rPr>
      </w:pPr>
      <w:r w:rsidRPr="00F45412">
        <w:rPr>
          <w:color w:val="auto"/>
        </w:rPr>
        <w:t xml:space="preserve">  // </w:t>
      </w:r>
      <w:r w:rsidRPr="00F45412">
        <w:rPr>
          <w:rFonts w:hint="eastAsia"/>
          <w:color w:val="auto"/>
        </w:rPr>
        <w:t>等待被抛投的熊猫角色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Panda* panda2;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Panda* panda3;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Panda* panda4;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Panda* panda5;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unsigned char pandasToTossThisLevel;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unsigned char pandaBeingThrown;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//</w:t>
      </w:r>
      <w:r w:rsidRPr="00F45412">
        <w:rPr>
          <w:rFonts w:hint="eastAsia"/>
          <w:color w:val="auto"/>
        </w:rPr>
        <w:t>背景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CCSprite* backgroundLayerClouds;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CCSprite* backgroundLayerHills;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//</w:t>
      </w:r>
      <w:r w:rsidRPr="00F45412">
        <w:rPr>
          <w:rFonts w:hint="eastAsia"/>
          <w:color w:val="auto"/>
        </w:rPr>
        <w:t>粒子效果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CCParticleSystem *system;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//</w:t>
      </w:r>
      <w:r w:rsidRPr="00F45412">
        <w:rPr>
          <w:rFonts w:hint="eastAsia"/>
          <w:color w:val="auto"/>
        </w:rPr>
        <w:t>初始位置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cloudLayerStartPosition;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hillsLayerStartPosition;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CGPoint particleSystemStartPosition;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labelStartingPoint;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//</w:t>
      </w:r>
      <w:r w:rsidRPr="00F45412">
        <w:rPr>
          <w:rFonts w:hint="eastAsia"/>
          <w:color w:val="auto"/>
        </w:rPr>
        <w:t>弹弓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CCSprite *slingShotFront;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CCSprite *strapFront;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CCSprite *strapBack;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CCSprite *strapEmpty;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//BOX2D </w:t>
      </w:r>
      <w:r w:rsidRPr="00F45412">
        <w:rPr>
          <w:rFonts w:hint="eastAsia"/>
          <w:color w:val="auto"/>
        </w:rPr>
        <w:t>物体的起始位置</w:t>
      </w:r>
      <w:r w:rsidRPr="00F45412">
        <w:rPr>
          <w:color w:val="auto"/>
        </w:rPr>
        <w:t xml:space="preserve"> </w:t>
      </w:r>
    </w:p>
    <w:p w:rsidR="00EA2337" w:rsidRPr="00F45412" w:rsidRDefault="00EA2337" w:rsidP="001C51DF">
      <w:pPr>
        <w:pStyle w:val="af5"/>
        <w:ind w:leftChars="136" w:left="826" w:hangingChars="300" w:hanging="540"/>
        <w:rPr>
          <w:color w:val="auto"/>
        </w:rPr>
      </w:pPr>
      <w:r w:rsidRPr="00F45412">
        <w:rPr>
          <w:color w:val="auto"/>
        </w:rPr>
        <w:t>CGPoint groundPlaneStartPosition;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platformStartPosition;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pandaStartPosition1;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pandaStartPosition2;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pandaStartPosition3;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pandaStartPosition4;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pandaStartPosition5;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// </w:t>
      </w:r>
      <w:r w:rsidRPr="00F45412">
        <w:rPr>
          <w:rFonts w:hint="eastAsia"/>
          <w:color w:val="auto"/>
        </w:rPr>
        <w:t>用于移动场景以查看目标</w:t>
      </w:r>
      <w:r w:rsidRPr="00F45412">
        <w:rPr>
          <w:color w:val="auto"/>
        </w:rPr>
        <w:t xml:space="preserve"> </w:t>
      </w:r>
    </w:p>
    <w:p w:rsidR="00EA2337" w:rsidRPr="00F45412" w:rsidRDefault="00EA2337" w:rsidP="001C51DF">
      <w:pPr>
        <w:pStyle w:val="af5"/>
        <w:ind w:leftChars="136" w:left="826" w:hangingChars="300" w:hanging="540"/>
        <w:rPr>
          <w:color w:val="auto"/>
        </w:rPr>
      </w:pPr>
      <w:r w:rsidRPr="00F45412">
        <w:rPr>
          <w:color w:val="auto"/>
        </w:rPr>
        <w:t>float worldMaxHorizontalShift;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float previousTouchLocationX;</w:t>
      </w:r>
    </w:p>
    <w:p w:rsidR="00EA2337" w:rsidRPr="00F45412" w:rsidRDefault="00EA2337" w:rsidP="001C51DF">
      <w:pPr>
        <w:pStyle w:val="af5"/>
        <w:ind w:leftChars="136" w:left="826" w:hangingChars="300" w:hanging="540"/>
        <w:rPr>
          <w:color w:val="auto"/>
        </w:rPr>
      </w:pPr>
      <w:r w:rsidRPr="00F45412">
        <w:rPr>
          <w:color w:val="auto"/>
        </w:rPr>
        <w:t>float adjustY;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float maxScaleDownValue;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float scaleAmount;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float speed;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//</w:t>
      </w:r>
      <w:r w:rsidRPr="00F45412">
        <w:rPr>
          <w:rFonts w:hint="eastAsia"/>
          <w:color w:val="auto"/>
        </w:rPr>
        <w:t>标签相关的变量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CCLabelTTF *highScoreLabel;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CCLabelTTF *currentScoreLabel;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currentScoreLabelStartPosition;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highScoreLabelStartPosition;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CGPoint menuStartPosition;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slingShotCenterPosition;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CGPoint positionInSling;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//</w:t>
      </w:r>
      <w:r w:rsidRPr="00F45412">
        <w:rPr>
          <w:rFonts w:hint="eastAsia"/>
          <w:color w:val="auto"/>
        </w:rPr>
        <w:t>熊猫在空中的白色点痕迹</w:t>
      </w:r>
    </w:p>
    <w:p w:rsidR="00EA2337" w:rsidRPr="00F45412" w:rsidRDefault="00EA2337" w:rsidP="001C51DF">
      <w:pPr>
        <w:pStyle w:val="af5"/>
        <w:ind w:leftChars="136" w:left="826" w:hangingChars="300" w:hanging="540"/>
        <w:rPr>
          <w:color w:val="auto"/>
        </w:rPr>
      </w:pPr>
      <w:r w:rsidRPr="00F45412">
        <w:rPr>
          <w:color w:val="auto"/>
        </w:rPr>
        <w:t>int dotCount;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throwCount;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dotTotalOnEvenNumberedTurn;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dotTotalOnOddNumberedTurn;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//</w:t>
      </w:r>
      <w:r w:rsidRPr="00F45412">
        <w:rPr>
          <w:rFonts w:hint="eastAsia"/>
          <w:color w:val="auto"/>
        </w:rPr>
        <w:t>菜单按钮</w:t>
      </w:r>
    </w:p>
    <w:p w:rsidR="00EA2337" w:rsidRPr="00F45412" w:rsidRDefault="00EA2337" w:rsidP="003962B9">
      <w:pPr>
        <w:pStyle w:val="af5"/>
        <w:ind w:leftChars="136" w:left="826" w:hangingChars="300" w:hanging="540"/>
        <w:rPr>
          <w:color w:val="auto"/>
        </w:rPr>
      </w:pPr>
      <w:r w:rsidRPr="00F45412">
        <w:rPr>
          <w:color w:val="auto"/>
        </w:rPr>
        <w:t>CCMenu *MenuButton;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//</w:t>
      </w:r>
      <w:r w:rsidRPr="00F45412">
        <w:rPr>
          <w:rFonts w:hint="eastAsia"/>
          <w:color w:val="auto"/>
        </w:rPr>
        <w:t>拉伸弹弓到最大范围的次数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int stretchBeyondRange;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}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+(MainScene*) sharedScene;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+(CCScene *) scene;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enableDebugMode 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setUpParticleSystemSun 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//</w:t>
      </w:r>
      <w:r w:rsidRPr="00F45412">
        <w:rPr>
          <w:rFonts w:hint="eastAsia"/>
          <w:color w:val="auto"/>
        </w:rPr>
        <w:t>碰撞检测机制将会调用以下方法</w:t>
      </w:r>
    </w:p>
    <w:p w:rsidR="00EA2337" w:rsidRPr="00F45412" w:rsidRDefault="00EA2337" w:rsidP="00495E69">
      <w:pPr>
        <w:pStyle w:val="af5"/>
        <w:rPr>
          <w:color w:val="auto"/>
        </w:rPr>
      </w:pP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proceedToNextTurn:(Panda*)thePanda;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stopDotting;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showPandaImpactingStack:(Panda*)thePanda;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-(void) showPandaOnGround:(Panda*)thePanda; </w:t>
      </w:r>
    </w:p>
    <w:p w:rsidR="00EA2337" w:rsidRPr="00F45412" w:rsidRDefault="00EA2337" w:rsidP="00495E69">
      <w:pPr>
        <w:pStyle w:val="af5"/>
        <w:rPr>
          <w:color w:val="auto"/>
        </w:rPr>
      </w:pP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//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removePreviousDots;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switchAllStackObjectsToStatic 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showBoardMessage:(NSString*)theMessage;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lastRenderedPageBreak/>
        <w:t>-(void) showLevelResult;</w:t>
      </w:r>
    </w:p>
    <w:p w:rsidR="00EA2337" w:rsidRPr="00F45412" w:rsidRDefault="00EA2337" w:rsidP="00495E69">
      <w:pPr>
        <w:pStyle w:val="af5"/>
        <w:rPr>
          <w:color w:val="auto"/>
        </w:rPr>
      </w:pPr>
    </w:p>
    <w:p w:rsidR="00EA2337" w:rsidRPr="00F45412" w:rsidRDefault="00EA2337" w:rsidP="003962B9">
      <w:pPr>
        <w:pStyle w:val="af5"/>
        <w:rPr>
          <w:rFonts w:hint="eastAsia"/>
          <w:color w:val="auto"/>
          <w:lang w:eastAsia="zh-CN"/>
        </w:rPr>
      </w:pPr>
      <w:r w:rsidRPr="00F45412">
        <w:rPr>
          <w:color w:val="auto"/>
        </w:rPr>
        <w:t>//</w:t>
      </w:r>
      <w:r w:rsidRPr="00F45412">
        <w:rPr>
          <w:rFonts w:hint="eastAsia"/>
          <w:color w:val="auto"/>
        </w:rPr>
        <w:t>场景的移动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moveScreen:(int)amountToShiftScreen;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putEverythingInStartingViewOfSlingShot;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putEverythingInViewOfTargets;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startScreenPanToTargets;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startScreenPanToTargetsWithAutoReverseOn;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autoScreenPanToTargets:(ccTime)delta;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startScreenPanToSling;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autoScreenPanToSling:(ccTime)delta;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moveScreenUp:(ccTime) delta;</w:t>
      </w:r>
    </w:p>
    <w:p w:rsidR="00EA2337" w:rsidRPr="00F45412" w:rsidRDefault="00EA2337" w:rsidP="003962B9">
      <w:pPr>
        <w:pStyle w:val="af5"/>
        <w:rPr>
          <w:rFonts w:hint="eastAsia"/>
          <w:color w:val="auto"/>
          <w:lang w:eastAsia="zh-CN"/>
        </w:rPr>
      </w:pPr>
      <w:r w:rsidRPr="00F45412">
        <w:rPr>
          <w:color w:val="auto"/>
        </w:rPr>
        <w:t>-(void) moveScreenDown:(ccTime) delta;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cancelAutoPan;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//</w:t>
      </w:r>
      <w:r w:rsidRPr="00F45412">
        <w:rPr>
          <w:rFonts w:hint="eastAsia"/>
          <w:color w:val="auto"/>
        </w:rPr>
        <w:t>熊猫在弹弓时的调整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adjustBackStrap:(float)angle;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-(int)  returnAmountToShiftScreen:(int)diff;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 (GLfloat) calculateAngle:(GLfloat)x1 :(GLfloat)y1 :(GLfloat)x2 :(GLfloat)y2;</w:t>
      </w:r>
    </w:p>
    <w:p w:rsidR="00EA2337" w:rsidRPr="00F45412" w:rsidRDefault="00EA2337" w:rsidP="00592EC2">
      <w:pPr>
        <w:pStyle w:val="af5"/>
        <w:rPr>
          <w:color w:val="auto"/>
        </w:rPr>
      </w:pPr>
      <w:r w:rsidRPr="00F45412">
        <w:rPr>
          <w:color w:val="auto"/>
        </w:rPr>
        <w:t>-(BOOL) checkCircleCollision:(CGPoint)center1  :(float)radius1  :(CGPoint) center2  :(float) radius2;</w:t>
      </w:r>
    </w:p>
    <w:p w:rsidR="00EA2337" w:rsidRPr="00F45412" w:rsidRDefault="00EA2337" w:rsidP="00C42AB4">
      <w:pPr>
        <w:pStyle w:val="af5"/>
        <w:rPr>
          <w:rFonts w:hint="eastAsia"/>
          <w:color w:val="auto"/>
          <w:lang w:eastAsia="zh-CN"/>
        </w:rPr>
      </w:pPr>
      <w:r w:rsidRPr="00F45412">
        <w:rPr>
          <w:color w:val="auto"/>
        </w:rPr>
        <w:t>-(void) jumpToLevelResultScene;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//</w:t>
      </w:r>
      <w:r w:rsidRPr="00F45412">
        <w:rPr>
          <w:rFonts w:hint="eastAsia"/>
          <w:color w:val="auto"/>
        </w:rPr>
        <w:t>游戏分值</w:t>
      </w:r>
    </w:p>
    <w:p w:rsidR="00EA2337" w:rsidRPr="00F45412" w:rsidRDefault="00EA2337" w:rsidP="00592EC2">
      <w:pPr>
        <w:pStyle w:val="af5"/>
        <w:rPr>
          <w:color w:val="auto"/>
        </w:rPr>
      </w:pPr>
      <w:r w:rsidRPr="00F45412">
        <w:rPr>
          <w:color w:val="auto"/>
        </w:rPr>
        <w:t>-(void) updatePointsLabel;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-(void) showPoints:(int)pointValue positionToShowScore:(CGPoint)positionToShowScore  theSimpleScore:(int)theSimpleScore ;</w:t>
      </w:r>
    </w:p>
    <w:p w:rsidR="00EA2337" w:rsidRPr="00F45412" w:rsidRDefault="00EA2337" w:rsidP="00495E69">
      <w:pPr>
        <w:pStyle w:val="af5"/>
        <w:rPr>
          <w:color w:val="auto"/>
        </w:rPr>
      </w:pPr>
      <w:r w:rsidRPr="00F45412">
        <w:rPr>
          <w:color w:val="auto"/>
        </w:rPr>
        <w:t>-(void</w:t>
      </w:r>
      <w:r w:rsidR="002E1C3F" w:rsidRPr="00F45412">
        <w:rPr>
          <w:color w:val="auto"/>
        </w:rPr>
        <w:t>)</w:t>
      </w:r>
      <w:r w:rsidRPr="00F45412">
        <w:rPr>
          <w:color w:val="auto"/>
        </w:rPr>
        <w:t>showPointsWithImagesForValue:(int) pointValue positionToShowScore:(CGPoint)positionToShowScore ;</w:t>
      </w:r>
    </w:p>
    <w:p w:rsidR="00EA2337" w:rsidRPr="00F45412" w:rsidRDefault="00EA2337" w:rsidP="00495E69">
      <w:pPr>
        <w:pStyle w:val="af5"/>
        <w:rPr>
          <w:color w:val="auto"/>
        </w:rPr>
      </w:pPr>
    </w:p>
    <w:p w:rsidR="00EA2337" w:rsidRPr="00F45412" w:rsidRDefault="00EA2337" w:rsidP="00495E69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lastRenderedPageBreak/>
        <w:t>@end</w:t>
      </w:r>
    </w:p>
    <w:p w:rsidR="009D0404" w:rsidRPr="00F45412" w:rsidRDefault="00622569" w:rsidP="000F2251">
      <w:pPr>
        <w:rPr>
          <w:rFonts w:hint="eastAsia"/>
          <w:kern w:val="0"/>
        </w:rPr>
      </w:pPr>
      <w:r w:rsidRPr="00F45412">
        <w:rPr>
          <w:rFonts w:ascii="宋体" w:hAnsi="宋体" w:cs="宋体" w:hint="eastAsia"/>
          <w:kern w:val="0"/>
        </w:rPr>
        <w:t>从以上代码中</w:t>
      </w:r>
      <w:r w:rsidR="009D0404" w:rsidRPr="00F45412">
        <w:rPr>
          <w:rFonts w:hint="eastAsia"/>
          <w:kern w:val="0"/>
        </w:rPr>
        <w:t>可以看到</w:t>
      </w:r>
      <w:r w:rsidRPr="00F45412">
        <w:rPr>
          <w:rFonts w:hint="eastAsia"/>
          <w:kern w:val="0"/>
        </w:rPr>
        <w:t>，</w:t>
      </w:r>
      <w:r w:rsidR="006F0327" w:rsidRPr="00F45412">
        <w:rPr>
          <w:rFonts w:hint="eastAsia"/>
          <w:kern w:val="0"/>
        </w:rPr>
        <w:t>MainScene</w:t>
      </w:r>
      <w:r w:rsidR="009D0404" w:rsidRPr="00F45412">
        <w:rPr>
          <w:rFonts w:hint="eastAsia"/>
          <w:kern w:val="0"/>
        </w:rPr>
        <w:t>类继承自</w:t>
      </w:r>
      <w:r w:rsidR="009D0404" w:rsidRPr="00F45412">
        <w:rPr>
          <w:rFonts w:hint="eastAsia"/>
          <w:kern w:val="0"/>
        </w:rPr>
        <w:t>CCLayer</w:t>
      </w:r>
      <w:r w:rsidR="009D0404" w:rsidRPr="00F45412">
        <w:rPr>
          <w:rFonts w:hint="eastAsia"/>
          <w:kern w:val="0"/>
        </w:rPr>
        <w:t>，显然将作为游戏的场景出现。在文件的顶部导入了多个类的头文件，其中除了</w:t>
      </w:r>
      <w:r w:rsidR="009D0404" w:rsidRPr="00F45412">
        <w:rPr>
          <w:rFonts w:hint="eastAsia"/>
          <w:kern w:val="0"/>
        </w:rPr>
        <w:t>ContactListener.h</w:t>
      </w:r>
      <w:r w:rsidR="009D0404" w:rsidRPr="00F45412">
        <w:rPr>
          <w:rFonts w:hint="eastAsia"/>
          <w:kern w:val="0"/>
        </w:rPr>
        <w:t>（见</w:t>
      </w:r>
      <w:r w:rsidR="006F0327" w:rsidRPr="00F45412">
        <w:rPr>
          <w:rFonts w:hint="eastAsia"/>
          <w:kern w:val="0"/>
        </w:rPr>
        <w:t>11.3</w:t>
      </w:r>
      <w:r w:rsidR="009D0404" w:rsidRPr="00F45412">
        <w:rPr>
          <w:rFonts w:hint="eastAsia"/>
          <w:kern w:val="0"/>
        </w:rPr>
        <w:t>节）外，其他类的作用在之前的内容中都已做了详细的说明。接下来在类声明部分定义了多个变量，这里不再一一解释。最后声明了多个实例方法，其中主要</w:t>
      </w:r>
      <w:r w:rsidR="00642A8A" w:rsidRPr="00F45412">
        <w:rPr>
          <w:rFonts w:hint="eastAsia"/>
          <w:kern w:val="0"/>
        </w:rPr>
        <w:t>涉及</w:t>
      </w:r>
      <w:r w:rsidR="009D0404" w:rsidRPr="00F45412">
        <w:rPr>
          <w:rFonts w:hint="eastAsia"/>
          <w:kern w:val="0"/>
        </w:rPr>
        <w:t>碰撞检测机制要调用的方法，和场景的平移相关的多个方法，和熊猫在弹弓中的调整相关的多个方法，场景过渡的几个方法，以及和游戏分值的更新与显示相关的几个方法。</w:t>
      </w:r>
    </w:p>
    <w:p w:rsidR="004B17B2" w:rsidRPr="00F45412" w:rsidRDefault="006F0327" w:rsidP="007A7D70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总的来说，主场景类</w:t>
      </w:r>
      <w:r w:rsidRPr="00F45412">
        <w:rPr>
          <w:rFonts w:hint="eastAsia"/>
          <w:kern w:val="0"/>
        </w:rPr>
        <w:t>MainScene</w:t>
      </w:r>
      <w:r w:rsidRPr="00F45412">
        <w:rPr>
          <w:rFonts w:hint="eastAsia"/>
          <w:kern w:val="0"/>
        </w:rPr>
        <w:t>包括三大部分的内容</w:t>
      </w:r>
      <w:r w:rsidR="004B17B2" w:rsidRPr="00F45412">
        <w:rPr>
          <w:rFonts w:hint="eastAsia"/>
          <w:kern w:val="0"/>
        </w:rPr>
        <w:t>：</w:t>
      </w:r>
    </w:p>
    <w:p w:rsidR="00407F3C" w:rsidRPr="00F45412" w:rsidRDefault="006F0327" w:rsidP="00AA4626">
      <w:pPr>
        <w:numPr>
          <w:ilvl w:val="0"/>
          <w:numId w:val="4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第一部分</w:t>
      </w:r>
      <w:r w:rsidR="00642A8A" w:rsidRPr="00F45412">
        <w:rPr>
          <w:rFonts w:hint="eastAsia"/>
          <w:kern w:val="0"/>
        </w:rPr>
        <w:t>：</w:t>
      </w:r>
      <w:r w:rsidRPr="00F45412">
        <w:rPr>
          <w:rFonts w:hint="eastAsia"/>
          <w:kern w:val="0"/>
        </w:rPr>
        <w:t>实现场景的视觉呈现，包括如何在场景中创建和放置熊猫</w:t>
      </w:r>
      <w:r w:rsidR="004B17B2" w:rsidRPr="00F45412">
        <w:rPr>
          <w:rFonts w:hint="eastAsia"/>
          <w:kern w:val="0"/>
        </w:rPr>
        <w:t>、</w:t>
      </w:r>
      <w:r w:rsidRPr="00F45412">
        <w:rPr>
          <w:rFonts w:hint="eastAsia"/>
          <w:kern w:val="0"/>
        </w:rPr>
        <w:t>平台</w:t>
      </w:r>
      <w:r w:rsidR="004B17B2" w:rsidRPr="00F45412">
        <w:rPr>
          <w:rFonts w:hint="eastAsia"/>
          <w:kern w:val="0"/>
        </w:rPr>
        <w:t>、</w:t>
      </w:r>
      <w:r w:rsidRPr="00F45412">
        <w:rPr>
          <w:rFonts w:hint="eastAsia"/>
          <w:kern w:val="0"/>
        </w:rPr>
        <w:t>屏障物体</w:t>
      </w:r>
      <w:r w:rsidR="004B17B2" w:rsidRPr="00F45412">
        <w:rPr>
          <w:rFonts w:hint="eastAsia"/>
          <w:kern w:val="0"/>
        </w:rPr>
        <w:t>、</w:t>
      </w:r>
      <w:r w:rsidRPr="00F45412">
        <w:rPr>
          <w:rFonts w:hint="eastAsia"/>
          <w:kern w:val="0"/>
        </w:rPr>
        <w:t>外星怪物</w:t>
      </w:r>
      <w:r w:rsidR="004B17B2" w:rsidRPr="00F45412">
        <w:rPr>
          <w:rFonts w:hint="eastAsia"/>
          <w:kern w:val="0"/>
        </w:rPr>
        <w:t>、</w:t>
      </w:r>
      <w:r w:rsidRPr="00F45412">
        <w:rPr>
          <w:rFonts w:hint="eastAsia"/>
          <w:kern w:val="0"/>
        </w:rPr>
        <w:t>背景图</w:t>
      </w:r>
      <w:r w:rsidR="004A7667" w:rsidRPr="00F45412">
        <w:rPr>
          <w:rFonts w:hint="eastAsia"/>
          <w:kern w:val="0"/>
        </w:rPr>
        <w:t>等</w:t>
      </w:r>
      <w:r w:rsidRPr="00F45412">
        <w:rPr>
          <w:rFonts w:hint="eastAsia"/>
          <w:kern w:val="0"/>
        </w:rPr>
        <w:t>。此外还包括场景的平移等。</w:t>
      </w:r>
    </w:p>
    <w:p w:rsidR="00407F3C" w:rsidRPr="00F45412" w:rsidRDefault="006F0327" w:rsidP="00AA4626">
      <w:pPr>
        <w:numPr>
          <w:ilvl w:val="0"/>
          <w:numId w:val="4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第二部分</w:t>
      </w:r>
      <w:r w:rsidR="00642A8A" w:rsidRPr="00F45412">
        <w:rPr>
          <w:rFonts w:hint="eastAsia"/>
          <w:kern w:val="0"/>
        </w:rPr>
        <w:t>：</w:t>
      </w:r>
      <w:r w:rsidRPr="00F45412">
        <w:rPr>
          <w:rFonts w:hint="eastAsia"/>
          <w:kern w:val="0"/>
        </w:rPr>
        <w:t>实现与用户的交互机制，</w:t>
      </w:r>
      <w:r w:rsidR="00E07D8D" w:rsidRPr="00F45412">
        <w:rPr>
          <w:rFonts w:hint="eastAsia"/>
          <w:kern w:val="0"/>
        </w:rPr>
        <w:t>即</w:t>
      </w:r>
      <w:r w:rsidRPr="00F45412">
        <w:rPr>
          <w:rFonts w:hint="eastAsia"/>
          <w:kern w:val="0"/>
        </w:rPr>
        <w:t>实现对触摸事件的识别和处理。</w:t>
      </w:r>
    </w:p>
    <w:p w:rsidR="00407F3C" w:rsidRPr="00F45412" w:rsidRDefault="005C4474" w:rsidP="00AA4626">
      <w:pPr>
        <w:numPr>
          <w:ilvl w:val="0"/>
          <w:numId w:val="4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第三部分</w:t>
      </w:r>
      <w:r w:rsidR="00642A8A" w:rsidRPr="00F45412">
        <w:rPr>
          <w:rFonts w:hint="eastAsia"/>
          <w:kern w:val="0"/>
        </w:rPr>
        <w:t>：</w:t>
      </w:r>
      <w:r w:rsidR="006F0327" w:rsidRPr="00F45412">
        <w:rPr>
          <w:rFonts w:hint="eastAsia"/>
          <w:kern w:val="0"/>
        </w:rPr>
        <w:t>游戏的逻辑机制，其中主要</w:t>
      </w:r>
      <w:r w:rsidR="00642A8A" w:rsidRPr="00F45412">
        <w:rPr>
          <w:rFonts w:hint="eastAsia"/>
          <w:kern w:val="0"/>
        </w:rPr>
        <w:t>涉及</w:t>
      </w:r>
      <w:r w:rsidR="006F0327" w:rsidRPr="00F45412">
        <w:rPr>
          <w:rFonts w:hint="eastAsia"/>
          <w:kern w:val="0"/>
        </w:rPr>
        <w:t>碰撞检测机制要调用的方法</w:t>
      </w:r>
      <w:r w:rsidR="00407F3C" w:rsidRPr="00F45412">
        <w:rPr>
          <w:rFonts w:hint="eastAsia"/>
          <w:kern w:val="0"/>
        </w:rPr>
        <w:t>、</w:t>
      </w:r>
      <w:r w:rsidR="006F0327" w:rsidRPr="00F45412">
        <w:rPr>
          <w:rFonts w:hint="eastAsia"/>
          <w:kern w:val="0"/>
        </w:rPr>
        <w:t>游戏分值的更新与实时显示，以及关卡结束后的场景过渡。</w:t>
      </w:r>
    </w:p>
    <w:p w:rsidR="006F0327" w:rsidRPr="00F45412" w:rsidRDefault="00255D10" w:rsidP="00746B01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除了这三个主要部分之外，还有一些辅助性方法。</w:t>
      </w:r>
      <w:r w:rsidR="006F0327" w:rsidRPr="00F45412">
        <w:rPr>
          <w:rFonts w:hint="eastAsia"/>
          <w:kern w:val="0"/>
        </w:rPr>
        <w:t>接下来分成三小节讲解</w:t>
      </w:r>
      <w:r w:rsidR="00AB332C" w:rsidRPr="00F45412">
        <w:rPr>
          <w:rFonts w:hint="eastAsia"/>
          <w:kern w:val="0"/>
        </w:rPr>
        <w:t>游戏主场景的实现，包括</w:t>
      </w:r>
      <w:r w:rsidR="006F0327" w:rsidRPr="00F45412">
        <w:rPr>
          <w:rFonts w:hint="eastAsia"/>
          <w:kern w:val="0"/>
        </w:rPr>
        <w:t>如何实现场景的视觉呈现</w:t>
      </w:r>
      <w:r w:rsidR="00667DB3" w:rsidRPr="00F45412">
        <w:rPr>
          <w:rFonts w:hint="eastAsia"/>
          <w:kern w:val="0"/>
        </w:rPr>
        <w:t>、</w:t>
      </w:r>
      <w:r w:rsidR="006F0327" w:rsidRPr="00F45412">
        <w:rPr>
          <w:rFonts w:hint="eastAsia"/>
          <w:kern w:val="0"/>
        </w:rPr>
        <w:t>如何实现与用户的交互，以及如何实现游戏的逻辑机制。</w:t>
      </w:r>
    </w:p>
    <w:p w:rsidR="009D0404" w:rsidRPr="00F45412" w:rsidRDefault="003D728A" w:rsidP="00262C1C">
      <w:pPr>
        <w:pStyle w:val="6"/>
        <w:rPr>
          <w:rFonts w:hint="eastAsia"/>
          <w:kern w:val="0"/>
        </w:rPr>
      </w:pPr>
      <w:bookmarkStart w:id="20" w:name="_Toc334784255"/>
      <w:bookmarkStart w:id="21" w:name="_Toc337483810"/>
      <w:r w:rsidRPr="00F45412">
        <w:rPr>
          <w:rFonts w:hint="eastAsia"/>
        </w:rPr>
        <w:t>场景的视觉呈现</w:t>
      </w:r>
      <w:bookmarkEnd w:id="20"/>
      <w:bookmarkEnd w:id="21"/>
    </w:p>
    <w:p w:rsidR="000A7D33" w:rsidRPr="00F45412" w:rsidRDefault="005A1E46" w:rsidP="00CF55A0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Xcode</w:t>
      </w:r>
      <w:r w:rsidRPr="00F45412">
        <w:rPr>
          <w:rFonts w:hint="eastAsia"/>
          <w:kern w:val="0"/>
        </w:rPr>
        <w:t>中切换到</w:t>
      </w:r>
      <w:r w:rsidRPr="00F45412">
        <w:rPr>
          <w:rFonts w:hint="eastAsia"/>
          <w:kern w:val="0"/>
        </w:rPr>
        <w:t>MainScene.mm</w:t>
      </w:r>
      <w:r w:rsidRPr="00F45412">
        <w:rPr>
          <w:rFonts w:hint="eastAsia"/>
          <w:kern w:val="0"/>
        </w:rPr>
        <w:t>，首先看如何在场景中创建和放置物体。</w:t>
      </w:r>
      <w:r w:rsidR="007E6ED8" w:rsidRPr="00F45412">
        <w:rPr>
          <w:rFonts w:hint="eastAsia"/>
          <w:kern w:val="0"/>
        </w:rPr>
        <w:t>有经验的开发者都知道</w:t>
      </w:r>
      <w:r w:rsidR="00667DB3" w:rsidRPr="00F45412">
        <w:rPr>
          <w:rFonts w:hint="eastAsia"/>
          <w:kern w:val="0"/>
        </w:rPr>
        <w:t>，</w:t>
      </w:r>
      <w:r w:rsidR="007E6ED8" w:rsidRPr="00F45412">
        <w:rPr>
          <w:rFonts w:hint="eastAsia"/>
          <w:kern w:val="0"/>
        </w:rPr>
        <w:t>Cocos2D</w:t>
      </w:r>
      <w:r w:rsidR="007E6ED8" w:rsidRPr="00F45412">
        <w:rPr>
          <w:rFonts w:hint="eastAsia"/>
          <w:kern w:val="0"/>
        </w:rPr>
        <w:t>游戏场景的初始化都是在以</w:t>
      </w:r>
      <w:r w:rsidR="007E6ED8" w:rsidRPr="00F45412">
        <w:rPr>
          <w:rFonts w:hint="eastAsia"/>
          <w:kern w:val="0"/>
        </w:rPr>
        <w:t>init</w:t>
      </w:r>
      <w:r w:rsidR="007E6ED8" w:rsidRPr="00F45412">
        <w:rPr>
          <w:rFonts w:hint="eastAsia"/>
          <w:kern w:val="0"/>
        </w:rPr>
        <w:t>开头的方法中实现的</w:t>
      </w:r>
      <w:r w:rsidR="000A5A9E" w:rsidRPr="00F45412">
        <w:rPr>
          <w:rFonts w:hint="eastAsia"/>
          <w:kern w:val="0"/>
        </w:rPr>
        <w:t>。</w:t>
      </w:r>
    </w:p>
    <w:p w:rsidR="005A1E46" w:rsidRPr="00F45412" w:rsidRDefault="000A5A9E" w:rsidP="00CF55A0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找到</w:t>
      </w:r>
      <w:r w:rsidRPr="00F45412">
        <w:rPr>
          <w:rFonts w:hint="eastAsia"/>
          <w:kern w:val="0"/>
        </w:rPr>
        <w:t>init</w:t>
      </w:r>
      <w:r w:rsidRPr="00F45412">
        <w:rPr>
          <w:rFonts w:hint="eastAsia"/>
          <w:kern w:val="0"/>
        </w:rPr>
        <w:t>方法，并查看其中的代码如</w:t>
      </w:r>
      <w:r w:rsidR="00A84140" w:rsidRPr="00F45412">
        <w:rPr>
          <w:rFonts w:hint="eastAsia"/>
          <w:kern w:val="0"/>
        </w:rPr>
        <w:t>代码清单</w:t>
      </w:r>
      <w:r w:rsidR="00A84140" w:rsidRPr="00F45412">
        <w:rPr>
          <w:rFonts w:hint="eastAsia"/>
          <w:kern w:val="0"/>
        </w:rPr>
        <w:t>12-</w:t>
      </w:r>
      <w:r w:rsidR="00FA1DE1" w:rsidRPr="00F45412">
        <w:rPr>
          <w:rFonts w:hint="eastAsia"/>
          <w:kern w:val="0"/>
        </w:rPr>
        <w:t>12</w:t>
      </w:r>
      <w:r w:rsidR="00667DB3" w:rsidRPr="00F45412">
        <w:rPr>
          <w:rFonts w:hint="eastAsia"/>
          <w:kern w:val="0"/>
        </w:rPr>
        <w:t>所示。</w:t>
      </w:r>
    </w:p>
    <w:p w:rsidR="00407F3C" w:rsidRPr="00F45412" w:rsidRDefault="00407F3C" w:rsidP="00632BB9">
      <w:pPr>
        <w:pStyle w:val="1-1"/>
        <w:ind w:firstLine="360"/>
        <w:rPr>
          <w:rFonts w:hint="eastAsia"/>
          <w:kern w:val="0"/>
        </w:rPr>
      </w:pPr>
      <w:r w:rsidRPr="00F45412">
        <w:rPr>
          <w:rFonts w:hint="eastAsia"/>
          <w:kern w:val="0"/>
        </w:rPr>
        <w:t>init方法</w:t>
      </w:r>
      <w:r w:rsidR="00D45B5A" w:rsidRPr="00F45412">
        <w:rPr>
          <w:rFonts w:hint="eastAsia"/>
          <w:kern w:val="0"/>
        </w:rPr>
        <w:t>在场景中创建和放置物体</w:t>
      </w:r>
    </w:p>
    <w:p w:rsidR="005936ED" w:rsidRPr="00F45412" w:rsidRDefault="005936ED" w:rsidP="00C06194">
      <w:pPr>
        <w:pStyle w:val="af5"/>
        <w:rPr>
          <w:color w:val="auto"/>
        </w:rPr>
      </w:pPr>
      <w:r w:rsidRPr="00F45412">
        <w:rPr>
          <w:color w:val="auto"/>
        </w:rPr>
        <w:t>-(id) init</w:t>
      </w:r>
    </w:p>
    <w:p w:rsidR="005936ED" w:rsidRPr="00F45412" w:rsidRDefault="005936ED" w:rsidP="00495E69">
      <w:pPr>
        <w:pStyle w:val="af5"/>
        <w:rPr>
          <w:color w:val="auto"/>
        </w:rPr>
      </w:pPr>
      <w:r w:rsidRPr="00F45412">
        <w:rPr>
          <w:color w:val="auto"/>
        </w:rPr>
        <w:t>{</w:t>
      </w:r>
    </w:p>
    <w:p w:rsidR="005936ED" w:rsidRPr="00F45412" w:rsidRDefault="00F91B04" w:rsidP="00803442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936ED" w:rsidRPr="00F45412">
        <w:rPr>
          <w:color w:val="auto"/>
        </w:rPr>
        <w:t>// always call "super" init</w:t>
      </w:r>
    </w:p>
    <w:p w:rsidR="005936ED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936ED" w:rsidRPr="00F45412">
        <w:rPr>
          <w:color w:val="auto"/>
        </w:rPr>
        <w:t>// Apple recommends to re-assign "self" with the "super" return value</w:t>
      </w:r>
    </w:p>
    <w:p w:rsidR="005936ED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936ED" w:rsidRPr="00F45412">
        <w:rPr>
          <w:color w:val="auto"/>
        </w:rPr>
        <w:t>if( (self=[super init])) {</w:t>
      </w:r>
    </w:p>
    <w:p w:rsidR="005936ED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layerInstance = self;</w:t>
      </w:r>
    </w:p>
    <w:p w:rsidR="005936ED" w:rsidRPr="00F45412" w:rsidRDefault="00F91B04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lastRenderedPageBreak/>
        <w:t xml:space="preserve">  </w:t>
      </w:r>
      <w:r w:rsidR="005936ED" w:rsidRPr="00F45412">
        <w:rPr>
          <w:rFonts w:hint="eastAsia"/>
          <w:color w:val="auto"/>
        </w:rPr>
        <w:t>//</w:t>
      </w:r>
      <w:r w:rsidR="005936ED" w:rsidRPr="00F45412">
        <w:rPr>
          <w:rFonts w:hint="eastAsia"/>
          <w:color w:val="auto"/>
        </w:rPr>
        <w:t>在场景中启用对触摸事件的支持</w:t>
      </w:r>
    </w:p>
    <w:p w:rsidR="005936ED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  <w:r w:rsidR="005936ED" w:rsidRPr="00F45412">
        <w:rPr>
          <w:color w:val="auto"/>
        </w:rPr>
        <w:t>self.isTouchEnabled = YES;</w:t>
      </w:r>
    </w:p>
    <w:p w:rsidR="005936ED" w:rsidRPr="00F45412" w:rsidRDefault="005936E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//</w:t>
      </w:r>
      <w:r w:rsidRPr="00F45412">
        <w:rPr>
          <w:rFonts w:hint="eastAsia"/>
          <w:color w:val="auto"/>
        </w:rPr>
        <w:t>读取</w:t>
      </w:r>
      <w:r w:rsidRPr="00F45412">
        <w:rPr>
          <w:rFonts w:hint="eastAsia"/>
          <w:color w:val="auto"/>
        </w:rPr>
        <w:t>GameData</w:t>
      </w:r>
      <w:r w:rsidRPr="00F45412">
        <w:rPr>
          <w:rFonts w:hint="eastAsia"/>
          <w:color w:val="auto"/>
        </w:rPr>
        <w:t>中的数据，并设置一些基本的参数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readData];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</w:p>
    <w:p w:rsidR="005936ED" w:rsidRPr="00F45412" w:rsidRDefault="005936E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//</w:t>
      </w:r>
      <w:r w:rsidRPr="00F45412">
        <w:rPr>
          <w:rFonts w:hint="eastAsia"/>
          <w:color w:val="auto"/>
        </w:rPr>
        <w:t>设置初始位置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setInitialPosition];</w:t>
      </w:r>
    </w:p>
    <w:p w:rsidR="005936ED" w:rsidRPr="00F45412" w:rsidRDefault="005936E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//</w:t>
      </w:r>
      <w:r w:rsidRPr="00F45412">
        <w:rPr>
          <w:rFonts w:hint="eastAsia"/>
          <w:color w:val="auto"/>
        </w:rPr>
        <w:t>添加得分和历史最高得分标签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addScoreLabel];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updatePointsLabel];</w:t>
      </w:r>
    </w:p>
    <w:p w:rsidR="005936ED" w:rsidRPr="00F45412" w:rsidRDefault="005936E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//</w:t>
      </w:r>
      <w:r w:rsidRPr="00F45412">
        <w:rPr>
          <w:rFonts w:hint="eastAsia"/>
          <w:color w:val="auto"/>
        </w:rPr>
        <w:t>添加暂停按钮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addPauseButton];</w:t>
      </w:r>
    </w:p>
    <w:p w:rsidR="005936ED" w:rsidRPr="00F45412" w:rsidRDefault="005936E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//</w:t>
      </w:r>
      <w:r w:rsidRPr="00F45412">
        <w:rPr>
          <w:rFonts w:hint="eastAsia"/>
          <w:color w:val="auto"/>
        </w:rPr>
        <w:t>设置</w:t>
      </w:r>
      <w:r w:rsidRPr="00F45412">
        <w:rPr>
          <w:rFonts w:hint="eastAsia"/>
          <w:color w:val="auto"/>
        </w:rPr>
        <w:t>box2d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initPhysics];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initContactListener];</w:t>
      </w:r>
    </w:p>
    <w:p w:rsidR="005936ED" w:rsidRPr="00F45412" w:rsidRDefault="005936E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//</w:t>
      </w:r>
      <w:r w:rsidRPr="00F45412">
        <w:rPr>
          <w:rFonts w:hint="eastAsia"/>
          <w:color w:val="auto"/>
        </w:rPr>
        <w:t>添加游戏世界中的各种物体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addGroundPlaneBody];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addFirePlatform];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addPanda];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addTargets];</w:t>
      </w:r>
    </w:p>
    <w:p w:rsidR="005936ED" w:rsidRPr="00F45412" w:rsidRDefault="005936ED" w:rsidP="00155D7A">
      <w:pPr>
        <w:pStyle w:val="af5"/>
        <w:rPr>
          <w:rFonts w:hint="eastAsia"/>
          <w:color w:val="auto"/>
        </w:rPr>
      </w:pPr>
    </w:p>
    <w:p w:rsidR="005936ED" w:rsidRPr="00F45412" w:rsidRDefault="005936E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//</w:t>
      </w:r>
      <w:r w:rsidRPr="00F45412">
        <w:rPr>
          <w:rFonts w:hint="eastAsia"/>
          <w:color w:val="auto"/>
        </w:rPr>
        <w:t>实时更新游戏中的物体所在位置</w:t>
      </w:r>
    </w:p>
    <w:p w:rsidR="005936ED" w:rsidRPr="00F45412" w:rsidRDefault="00AC287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</w:t>
      </w:r>
      <w:r w:rsidR="005936ED" w:rsidRPr="00F45412">
        <w:rPr>
          <w:color w:val="auto"/>
        </w:rPr>
        <w:t>[self schedule: @selector(tick:)];</w:t>
      </w:r>
    </w:p>
    <w:p w:rsidR="005936ED" w:rsidRPr="00F45412" w:rsidRDefault="005936E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//</w:t>
      </w:r>
      <w:r w:rsidRPr="00F45412">
        <w:rPr>
          <w:rFonts w:hint="eastAsia"/>
          <w:color w:val="auto"/>
        </w:rPr>
        <w:t>添加进入关卡时的文本介绍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addLevelIntroLabel];</w:t>
      </w:r>
    </w:p>
    <w:p w:rsidR="005936ED" w:rsidRPr="00F45412" w:rsidRDefault="005936ED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5936ED" w:rsidRPr="00F45412" w:rsidRDefault="005936ED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lastRenderedPageBreak/>
        <w:t xml:space="preserve">    //</w:t>
      </w:r>
      <w:r w:rsidRPr="00F45412">
        <w:rPr>
          <w:rFonts w:hint="eastAsia"/>
          <w:color w:val="auto"/>
        </w:rPr>
        <w:t>预加载游戏音效和背景音乐</w:t>
      </w:r>
    </w:p>
    <w:p w:rsidR="005936ED" w:rsidRPr="00F45412" w:rsidRDefault="005936ED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  [self initSounds];</w:t>
      </w:r>
    </w:p>
    <w:p w:rsidR="005936ED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936ED" w:rsidRPr="00F45412">
        <w:rPr>
          <w:color w:val="auto"/>
        </w:rPr>
        <w:t>}</w:t>
      </w:r>
    </w:p>
    <w:p w:rsidR="005936ED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5936ED" w:rsidRPr="00F45412">
        <w:rPr>
          <w:color w:val="auto"/>
        </w:rPr>
        <w:t>return self;</w:t>
      </w:r>
    </w:p>
    <w:p w:rsidR="000A5A9E" w:rsidRPr="00F45412" w:rsidRDefault="005936ED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114F9F" w:rsidRPr="00F45412" w:rsidRDefault="00EC644C" w:rsidP="009D4916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以上代码</w:t>
      </w:r>
      <w:r w:rsidR="00114F9F" w:rsidRPr="00F45412">
        <w:rPr>
          <w:rFonts w:hint="eastAsia"/>
          <w:kern w:val="0"/>
        </w:rPr>
        <w:t>实现了以下内容：</w:t>
      </w:r>
    </w:p>
    <w:p w:rsidR="00D45B5A" w:rsidRPr="00F45412" w:rsidRDefault="00EC644C" w:rsidP="005244D6">
      <w:pPr>
        <w:numPr>
          <w:ilvl w:val="0"/>
          <w:numId w:val="18"/>
        </w:numPr>
        <w:ind w:firstLineChars="0"/>
        <w:rPr>
          <w:rFonts w:ascii="Courier New" w:eastAsia="楷体" w:hAnsi="Courier New" w:hint="eastAsia"/>
          <w:sz w:val="18"/>
          <w:szCs w:val="18"/>
          <w:shd w:val="clear" w:color="auto" w:fill="F0F7FE"/>
        </w:rPr>
      </w:pPr>
      <w:r w:rsidRPr="00F45412">
        <w:rPr>
          <w:rFonts w:hint="eastAsia"/>
        </w:rPr>
        <w:t>首先将当前层赋予一个层的实例变量，以便在后续使用</w:t>
      </w:r>
      <w:r w:rsidR="0046180C" w:rsidRPr="00F45412">
        <w:rPr>
          <w:rFonts w:hint="eastAsia"/>
        </w:rPr>
        <w:t>，</w:t>
      </w:r>
      <w:r w:rsidR="00114F9F" w:rsidRPr="00F45412">
        <w:rPr>
          <w:rFonts w:hint="eastAsia"/>
        </w:rPr>
        <w:t>代码如下：</w:t>
      </w:r>
    </w:p>
    <w:p w:rsidR="00114F9F" w:rsidRPr="00F45412" w:rsidRDefault="00114F9F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layerInstance = self;</w:t>
      </w:r>
    </w:p>
    <w:p w:rsidR="004D62E4" w:rsidRPr="00F45412" w:rsidRDefault="00114F9F" w:rsidP="005244D6">
      <w:pPr>
        <w:numPr>
          <w:ilvl w:val="0"/>
          <w:numId w:val="18"/>
        </w:numPr>
        <w:ind w:firstLineChars="0"/>
        <w:rPr>
          <w:rFonts w:hint="eastAsia"/>
        </w:rPr>
      </w:pPr>
      <w:r w:rsidRPr="00F45412">
        <w:rPr>
          <w:rFonts w:hint="eastAsia"/>
        </w:rPr>
        <w:t>在场景中启用对触摸事件的支持</w:t>
      </w:r>
      <w:r w:rsidR="0046180C" w:rsidRPr="00F45412">
        <w:rPr>
          <w:rFonts w:hint="eastAsia"/>
        </w:rPr>
        <w:t>，</w:t>
      </w:r>
      <w:r w:rsidRPr="00F45412">
        <w:rPr>
          <w:rFonts w:hint="eastAsia"/>
        </w:rPr>
        <w:t>代码如下：</w:t>
      </w:r>
    </w:p>
    <w:p w:rsidR="002F4BA2" w:rsidRPr="00F45412" w:rsidRDefault="00114F9F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self.isTouchEnabled = YES;</w:t>
      </w:r>
    </w:p>
    <w:p w:rsidR="004D62E4" w:rsidRPr="00F45412" w:rsidRDefault="00114F9F" w:rsidP="005244D6">
      <w:pPr>
        <w:numPr>
          <w:ilvl w:val="0"/>
          <w:numId w:val="18"/>
        </w:numPr>
        <w:ind w:firstLineChars="0"/>
        <w:rPr>
          <w:rFonts w:hint="eastAsia"/>
        </w:rPr>
      </w:pPr>
      <w:r w:rsidRPr="00F45412">
        <w:rPr>
          <w:rFonts w:hint="eastAsia"/>
        </w:rPr>
        <w:t>读取</w:t>
      </w:r>
      <w:r w:rsidRPr="00F45412">
        <w:rPr>
          <w:rFonts w:hint="eastAsia"/>
        </w:rPr>
        <w:t>GameData</w:t>
      </w:r>
      <w:r w:rsidRPr="00F45412">
        <w:rPr>
          <w:rFonts w:hint="eastAsia"/>
        </w:rPr>
        <w:t>中所保寸的数据，并设置一些基本的参数，代码如下：</w:t>
      </w:r>
    </w:p>
    <w:p w:rsidR="004D62E4" w:rsidRPr="00F45412" w:rsidRDefault="001F799A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[self readData];</w:t>
      </w:r>
      <w:r w:rsidR="004D62E4" w:rsidRPr="00F45412">
        <w:rPr>
          <w:rFonts w:hint="eastAsia"/>
          <w:color w:val="auto"/>
        </w:rPr>
        <w:t xml:space="preserve"> </w:t>
      </w:r>
    </w:p>
    <w:p w:rsidR="00EC644C" w:rsidRPr="00F45412" w:rsidRDefault="003402BC" w:rsidP="00927607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具体的内容可以查看</w:t>
      </w:r>
      <w:r w:rsidRPr="00F45412">
        <w:rPr>
          <w:rFonts w:hint="eastAsia"/>
          <w:kern w:val="0"/>
        </w:rPr>
        <w:t>readData</w:t>
      </w:r>
      <w:r w:rsidRPr="00F45412">
        <w:rPr>
          <w:rFonts w:hint="eastAsia"/>
          <w:kern w:val="0"/>
        </w:rPr>
        <w:t>方法的实现代码，开发者很容易就可以看懂。</w:t>
      </w:r>
    </w:p>
    <w:p w:rsidR="004D62E4" w:rsidRPr="00F45412" w:rsidRDefault="003227F8" w:rsidP="005244D6">
      <w:pPr>
        <w:numPr>
          <w:ilvl w:val="0"/>
          <w:numId w:val="18"/>
        </w:numPr>
        <w:ind w:firstLineChars="0"/>
        <w:rPr>
          <w:rFonts w:hint="eastAsia"/>
        </w:rPr>
      </w:pPr>
      <w:r w:rsidRPr="00F45412">
        <w:rPr>
          <w:rFonts w:hint="eastAsia"/>
        </w:rPr>
        <w:t>设置屏幕中视觉元素的初始位置，代码如下：</w:t>
      </w:r>
    </w:p>
    <w:p w:rsidR="00114F9F" w:rsidRPr="00F45412" w:rsidRDefault="00E80E8A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[self setInitialPosition];</w:t>
      </w:r>
    </w:p>
    <w:p w:rsidR="00E80E8A" w:rsidRPr="00F45412" w:rsidRDefault="00E80E8A" w:rsidP="00405477">
      <w:pPr>
        <w:rPr>
          <w:rFonts w:hint="eastAsia"/>
          <w:kern w:val="0"/>
        </w:rPr>
      </w:pPr>
      <w:r w:rsidRPr="00F45412">
        <w:rPr>
          <w:rFonts w:hint="eastAsia"/>
        </w:rPr>
        <w:t>具体的内容可以查看</w:t>
      </w:r>
      <w:r w:rsidRPr="00F45412">
        <w:t>setInitialPosition</w:t>
      </w:r>
      <w:r w:rsidRPr="00F45412">
        <w:rPr>
          <w:rFonts w:hint="eastAsia"/>
        </w:rPr>
        <w:t>方法的实现代码。</w:t>
      </w:r>
    </w:p>
    <w:p w:rsidR="007E2C28" w:rsidRPr="00F45412" w:rsidRDefault="00E80E8A" w:rsidP="005244D6">
      <w:pPr>
        <w:numPr>
          <w:ilvl w:val="0"/>
          <w:numId w:val="18"/>
        </w:numPr>
        <w:ind w:firstLineChars="0"/>
        <w:rPr>
          <w:rFonts w:hint="eastAsia"/>
        </w:rPr>
      </w:pPr>
      <w:r w:rsidRPr="00F45412">
        <w:rPr>
          <w:rFonts w:hint="eastAsia"/>
        </w:rPr>
        <w:t>添加当前关卡得分和历史最高得分标签，代码如下：</w:t>
      </w:r>
    </w:p>
    <w:p w:rsidR="007E2C28" w:rsidRPr="00F45412" w:rsidRDefault="00E80E8A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[self addScoreLabel];</w:t>
      </w:r>
    </w:p>
    <w:p w:rsidR="00147733" w:rsidRPr="00F45412" w:rsidRDefault="00147733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[self updatePointsLabel];</w:t>
      </w:r>
    </w:p>
    <w:p w:rsidR="001F3C63" w:rsidRPr="00F45412" w:rsidRDefault="001F3C63" w:rsidP="001F3C63">
      <w:pPr>
        <w:ind w:left="360"/>
        <w:rPr>
          <w:kern w:val="0"/>
        </w:rPr>
      </w:pPr>
      <w:r w:rsidRPr="00F45412">
        <w:rPr>
          <w:kern w:val="0"/>
        </w:rPr>
        <w:t>updatePointsLabel</w:t>
      </w:r>
      <w:r w:rsidRPr="00F45412">
        <w:rPr>
          <w:rFonts w:hint="eastAsia"/>
          <w:kern w:val="0"/>
        </w:rPr>
        <w:t>方法比较简单，具体的内容可以查看其实现代码。</w:t>
      </w:r>
    </w:p>
    <w:p w:rsidR="007E2C28" w:rsidRPr="00F45412" w:rsidRDefault="00E80E8A" w:rsidP="00E80E8A">
      <w:pPr>
        <w:ind w:left="360"/>
        <w:rPr>
          <w:rFonts w:hint="eastAsia"/>
          <w:kern w:val="0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addScoreLabel</w:t>
      </w:r>
      <w:r w:rsidRPr="00F45412">
        <w:rPr>
          <w:rFonts w:hint="eastAsia"/>
          <w:kern w:val="0"/>
        </w:rPr>
        <w:t>方法的实现代码中，首先使用</w:t>
      </w:r>
      <w:r w:rsidRPr="00F45412">
        <w:rPr>
          <w:rFonts w:hint="eastAsia"/>
          <w:kern w:val="0"/>
        </w:rPr>
        <w:t>CCLabelTTF</w:t>
      </w:r>
      <w:r w:rsidRPr="00F45412">
        <w:rPr>
          <w:rFonts w:hint="eastAsia"/>
          <w:kern w:val="0"/>
        </w:rPr>
        <w:t>创建并初始化了两个文本标签，分别用于显示当前关卡的实时得分和历史最高得分。注意这里使用了</w:t>
      </w:r>
      <w:r w:rsidRPr="00F45412">
        <w:rPr>
          <w:rFonts w:hint="eastAsia"/>
          <w:kern w:val="0"/>
        </w:rPr>
        <w:t>setColor</w:t>
      </w:r>
      <w:r w:rsidRPr="00F45412">
        <w:rPr>
          <w:rFonts w:hint="eastAsia"/>
          <w:kern w:val="0"/>
        </w:rPr>
        <w:t>方法设置标签文字的色彩值，相关代码如下：</w:t>
      </w:r>
    </w:p>
    <w:p w:rsidR="00E80E8A" w:rsidRPr="00F45412" w:rsidRDefault="00E80E8A" w:rsidP="00155D7A">
      <w:pPr>
        <w:pStyle w:val="af5"/>
        <w:rPr>
          <w:rFonts w:ascii="宋体" w:hAnsi="宋体" w:cs="宋体" w:hint="eastAsia"/>
          <w:color w:val="auto"/>
        </w:rPr>
      </w:pPr>
      <w:r w:rsidRPr="00F45412">
        <w:rPr>
          <w:color w:val="auto"/>
        </w:rPr>
        <w:t>[currentScoreLabel setColor:ccc3(255,255,255)];</w:t>
      </w:r>
    </w:p>
    <w:p w:rsidR="00E80E8A" w:rsidRPr="00F45412" w:rsidRDefault="00E80E8A" w:rsidP="001F3C63">
      <w:pPr>
        <w:rPr>
          <w:rFonts w:hint="eastAsia"/>
        </w:rPr>
      </w:pPr>
      <w:r w:rsidRPr="00F45412">
        <w:rPr>
          <w:rFonts w:hint="eastAsia"/>
        </w:rPr>
        <w:t>这里使用</w:t>
      </w:r>
      <w:r w:rsidR="001F3C63" w:rsidRPr="00F45412">
        <w:rPr>
          <w:rFonts w:hint="eastAsia"/>
        </w:rPr>
        <w:t>R</w:t>
      </w:r>
      <w:r w:rsidR="00600C4D" w:rsidRPr="00F45412">
        <w:rPr>
          <w:rFonts w:hint="eastAsia"/>
        </w:rPr>
        <w:t>、</w:t>
      </w:r>
      <w:r w:rsidR="001F3C63" w:rsidRPr="00F45412">
        <w:rPr>
          <w:rFonts w:hint="eastAsia"/>
        </w:rPr>
        <w:t>G</w:t>
      </w:r>
      <w:r w:rsidR="00600C4D" w:rsidRPr="00F45412">
        <w:rPr>
          <w:rFonts w:hint="eastAsia"/>
        </w:rPr>
        <w:t>、</w:t>
      </w:r>
      <w:r w:rsidR="001F3C63" w:rsidRPr="00F45412">
        <w:rPr>
          <w:rFonts w:hint="eastAsia"/>
        </w:rPr>
        <w:t>B</w:t>
      </w:r>
      <w:r w:rsidRPr="00F45412">
        <w:rPr>
          <w:rFonts w:hint="eastAsia"/>
        </w:rPr>
        <w:t>三个色彩值设置标签文字为白色。</w:t>
      </w:r>
    </w:p>
    <w:p w:rsidR="007E2C28" w:rsidRPr="00F45412" w:rsidRDefault="00E80E8A" w:rsidP="005244D6">
      <w:pPr>
        <w:numPr>
          <w:ilvl w:val="0"/>
          <w:numId w:val="18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添加暂停按钮</w:t>
      </w:r>
      <w:r w:rsidR="009C0B86" w:rsidRPr="00F45412">
        <w:rPr>
          <w:rFonts w:hint="eastAsia"/>
          <w:kern w:val="0"/>
        </w:rPr>
        <w:t>，代码如下：</w:t>
      </w:r>
    </w:p>
    <w:p w:rsidR="007E2C28" w:rsidRPr="00F45412" w:rsidRDefault="009C0B86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[self addPauseButton];</w:t>
      </w:r>
    </w:p>
    <w:p w:rsidR="009C0B86" w:rsidRPr="00F45412" w:rsidRDefault="009C0B86" w:rsidP="00927607">
      <w:pPr>
        <w:rPr>
          <w:rFonts w:hint="eastAsia"/>
          <w:kern w:val="0"/>
        </w:rPr>
      </w:pPr>
      <w:r w:rsidRPr="00F45412">
        <w:rPr>
          <w:rFonts w:hint="eastAsia"/>
        </w:rPr>
        <w:t>addPauseButton</w:t>
      </w:r>
      <w:r w:rsidRPr="00F45412">
        <w:rPr>
          <w:rFonts w:hint="eastAsia"/>
        </w:rPr>
        <w:t>的实现代码很简单，首先使用</w:t>
      </w:r>
      <w:r w:rsidRPr="00F45412">
        <w:rPr>
          <w:rFonts w:hint="eastAsia"/>
        </w:rPr>
        <w:t>CCMenuItemImage</w:t>
      </w:r>
      <w:r w:rsidRPr="00F45412">
        <w:rPr>
          <w:rFonts w:hint="eastAsia"/>
        </w:rPr>
        <w:t>的类方法创建并初始化了一个图片菜单项，然后创建了一个菜单，并将刚才的图片菜单项添加到菜单中，设置菜</w:t>
      </w:r>
      <w:r w:rsidRPr="00F45412">
        <w:rPr>
          <w:rFonts w:hint="eastAsia"/>
        </w:rPr>
        <w:lastRenderedPageBreak/>
        <w:t>单的位置，最后将菜单添加为游戏场景的子节点。</w:t>
      </w:r>
    </w:p>
    <w:p w:rsidR="0081226B" w:rsidRPr="00F45412" w:rsidRDefault="009C0B86" w:rsidP="005244D6">
      <w:pPr>
        <w:numPr>
          <w:ilvl w:val="0"/>
          <w:numId w:val="18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设置</w:t>
      </w:r>
      <w:r w:rsidRPr="00F45412">
        <w:rPr>
          <w:rFonts w:hint="eastAsia"/>
          <w:kern w:val="0"/>
        </w:rPr>
        <w:t>Box2D</w:t>
      </w:r>
      <w:r w:rsidRPr="00F45412">
        <w:rPr>
          <w:rFonts w:hint="eastAsia"/>
          <w:kern w:val="0"/>
        </w:rPr>
        <w:t>物理世界</w:t>
      </w:r>
      <w:r w:rsidR="0081226B" w:rsidRPr="00F45412">
        <w:rPr>
          <w:rFonts w:hint="eastAsia"/>
          <w:kern w:val="0"/>
        </w:rPr>
        <w:t>，</w:t>
      </w:r>
      <w:r w:rsidR="00A84140" w:rsidRPr="00F45412">
        <w:rPr>
          <w:rFonts w:hint="eastAsia"/>
          <w:kern w:val="0"/>
        </w:rPr>
        <w:t>代码</w:t>
      </w:r>
      <w:r w:rsidR="00E45C67" w:rsidRPr="00F45412">
        <w:rPr>
          <w:rFonts w:hint="eastAsia"/>
          <w:kern w:val="0"/>
        </w:rPr>
        <w:t>如下：</w:t>
      </w:r>
    </w:p>
    <w:p w:rsidR="0081226B" w:rsidRPr="00F45412" w:rsidRDefault="00E45C67" w:rsidP="00155D7A">
      <w:pPr>
        <w:pStyle w:val="af5"/>
        <w:rPr>
          <w:color w:val="auto"/>
        </w:rPr>
      </w:pPr>
      <w:r w:rsidRPr="00F45412" w:rsidDel="00E45C67">
        <w:rPr>
          <w:rFonts w:hint="eastAsia"/>
          <w:color w:val="auto"/>
        </w:rPr>
        <w:t xml:space="preserve"> </w:t>
      </w:r>
      <w:r w:rsidR="0081226B" w:rsidRPr="00F45412">
        <w:rPr>
          <w:color w:val="auto"/>
        </w:rPr>
        <w:t>[self initPhysics];</w:t>
      </w:r>
    </w:p>
    <w:p w:rsidR="0081226B" w:rsidRPr="00F45412" w:rsidRDefault="0081226B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[self initContactListener];</w:t>
      </w:r>
    </w:p>
    <w:p w:rsidR="00E45C67" w:rsidRPr="00F45412" w:rsidRDefault="0097457C" w:rsidP="00E45C67">
      <w:pPr>
        <w:rPr>
          <w:rFonts w:hint="eastAsia"/>
          <w:kern w:val="0"/>
        </w:rPr>
      </w:pPr>
      <w:r w:rsidRPr="00F45412">
        <w:rPr>
          <w:rFonts w:hint="eastAsia"/>
        </w:rPr>
        <w:t>initPhysics</w:t>
      </w:r>
      <w:r w:rsidRPr="00F45412">
        <w:rPr>
          <w:rFonts w:hint="eastAsia"/>
        </w:rPr>
        <w:t>方法的实现代码</w:t>
      </w:r>
      <w:r w:rsidR="002E1449" w:rsidRPr="00F45412">
        <w:rPr>
          <w:rFonts w:hint="eastAsia"/>
        </w:rPr>
        <w:t>如</w:t>
      </w:r>
      <w:r w:rsidR="002E1449" w:rsidRPr="00F45412">
        <w:rPr>
          <w:rFonts w:hint="eastAsia"/>
          <w:kern w:val="0"/>
        </w:rPr>
        <w:t>代码清单</w:t>
      </w:r>
      <w:r w:rsidR="002E1449" w:rsidRPr="00F45412">
        <w:rPr>
          <w:rFonts w:hint="eastAsia"/>
          <w:kern w:val="0"/>
        </w:rPr>
        <w:t>12-13</w:t>
      </w:r>
      <w:r w:rsidR="002E1449" w:rsidRPr="00F45412">
        <w:rPr>
          <w:rFonts w:hint="eastAsia"/>
          <w:kern w:val="0"/>
        </w:rPr>
        <w:t>所示。</w:t>
      </w:r>
    </w:p>
    <w:p w:rsidR="002E1449" w:rsidRPr="00F45412" w:rsidRDefault="00E45C67" w:rsidP="00E45C67">
      <w:pPr>
        <w:pStyle w:val="1-1"/>
        <w:ind w:firstLine="360"/>
        <w:rPr>
          <w:rFonts w:hint="eastAsia"/>
          <w:lang w:eastAsia="zh-CN"/>
        </w:rPr>
      </w:pPr>
      <w:r w:rsidRPr="00F45412">
        <w:rPr>
          <w:rFonts w:hint="eastAsia"/>
          <w:kern w:val="0"/>
        </w:rPr>
        <w:t>设置Box2D物理世界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>-(void)initPhysics{</w:t>
      </w:r>
    </w:p>
    <w:p w:rsidR="0097457C" w:rsidRPr="00F45412" w:rsidRDefault="0097457C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// </w:t>
      </w:r>
      <w:r w:rsidRPr="00F45412">
        <w:rPr>
          <w:rFonts w:hint="eastAsia"/>
          <w:color w:val="auto"/>
        </w:rPr>
        <w:t>设置重力参数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yAxisGravity = -10;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b2Vec2 gravity;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gravity.Set(0.0f, yAxisGravity);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world = new b2World(gravity);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// Do we want to let bodies sleep?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world-&gt;SetAllowSleeping(true);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world-&gt;SetContinuousPhysics(true);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//[self enableDebugMode];</w:t>
      </w:r>
      <w:r w:rsidR="00F91B04" w:rsidRPr="00F45412">
        <w:rPr>
          <w:color w:val="auto"/>
        </w:rPr>
        <w:t xml:space="preserve"> 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97457C" w:rsidRPr="00F45412" w:rsidRDefault="0097457C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// </w:t>
      </w:r>
      <w:r w:rsidRPr="00F45412">
        <w:rPr>
          <w:rFonts w:hint="eastAsia"/>
          <w:color w:val="auto"/>
        </w:rPr>
        <w:t>定义地面物体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b2BodyDef groundBodyDef;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groundBodyDef.position.Set(0, 0); // bottom-left corner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// Call the body factory which allocates memory for the ground body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// from a pool and creates the ground box shape (also from a pool).</w:t>
      </w:r>
    </w:p>
    <w:p w:rsidR="0097457C" w:rsidRPr="00F45412" w:rsidRDefault="0097457C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// The body is also added to the world.</w:t>
      </w:r>
      <w:r w:rsidRPr="00F45412">
        <w:rPr>
          <w:rFonts w:hint="eastAsia"/>
          <w:color w:val="auto"/>
        </w:rPr>
        <w:t>调用物体工厂来创建地面物体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b2Body* groundBody = world-&gt;CreateBody(&amp;groundBodyDef);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97457C" w:rsidRPr="00F45412" w:rsidRDefault="0097457C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// Define the ground box shape.</w:t>
      </w:r>
      <w:r w:rsidRPr="00F45412">
        <w:rPr>
          <w:rFonts w:hint="eastAsia"/>
          <w:color w:val="auto"/>
        </w:rPr>
        <w:t>创建地面盒定义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b2EdgeShape groundBox;</w:t>
      </w:r>
      <w:r w:rsidR="00F91B04" w:rsidRPr="00F45412">
        <w:rPr>
          <w:color w:val="auto"/>
        </w:rPr>
        <w:t xml:space="preserve">  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</w:t>
      </w:r>
    </w:p>
    <w:p w:rsidR="0097457C" w:rsidRPr="00F45412" w:rsidRDefault="0097457C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int worldMaxWidth = screenWidth * 4; //Box2D</w:t>
      </w:r>
      <w:r w:rsidRPr="00F45412">
        <w:rPr>
          <w:rFonts w:hint="eastAsia"/>
          <w:color w:val="auto"/>
        </w:rPr>
        <w:t>世界的最大宽度</w:t>
      </w:r>
    </w:p>
    <w:p w:rsidR="0097457C" w:rsidRPr="00F45412" w:rsidRDefault="0097457C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int worldMaxHeight = screenHeight * 3; //Box2D</w:t>
      </w:r>
      <w:r w:rsidRPr="00F45412">
        <w:rPr>
          <w:rFonts w:hint="eastAsia"/>
          <w:color w:val="auto"/>
        </w:rPr>
        <w:t>世界的最大高度</w:t>
      </w:r>
      <w:r w:rsidRPr="00F45412">
        <w:rPr>
          <w:rFonts w:hint="eastAsia"/>
          <w:color w:val="auto"/>
        </w:rPr>
        <w:t xml:space="preserve">        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97457C" w:rsidRPr="00F45412" w:rsidRDefault="0097457C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// </w:t>
      </w:r>
      <w:r w:rsidRPr="00F45412">
        <w:rPr>
          <w:rFonts w:hint="eastAsia"/>
          <w:color w:val="auto"/>
        </w:rPr>
        <w:t>底部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groundBox.Set(b2Vec2(-4,0), b2Vec2( worldMaxWidth /PTM_RATIO,0));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groundBody-&gt;CreateFixture(&amp;groundBox,0);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97457C" w:rsidRPr="00F45412" w:rsidRDefault="0097457C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// </w:t>
      </w:r>
      <w:r w:rsidRPr="00F45412">
        <w:rPr>
          <w:rFonts w:hint="eastAsia"/>
          <w:color w:val="auto"/>
        </w:rPr>
        <w:t>顶部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groundBox.Set(b2Vec2(-4,worldMaxHeight/PTM_RATIO), b2Vec2( worldMaxWidth /PTM_RATIO, worldMaxHeight /PTM_RATIO));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groundBody-&gt;CreateFixture(&amp;groundBox,0);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97457C" w:rsidRPr="00F45412" w:rsidRDefault="0097457C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// </w:t>
      </w:r>
      <w:r w:rsidRPr="00F45412">
        <w:rPr>
          <w:rFonts w:hint="eastAsia"/>
          <w:color w:val="auto"/>
        </w:rPr>
        <w:t>左侧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groundBox.Set(b2Vec2(-4,worldMaxHeight/PTM_RATIO), b2Vec2(-4,0));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groundBody-&gt;CreateFixture(&amp;groundBox,0);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97457C" w:rsidRPr="00F45412" w:rsidRDefault="0097457C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// </w:t>
      </w:r>
      <w:r w:rsidRPr="00F45412">
        <w:rPr>
          <w:rFonts w:hint="eastAsia"/>
          <w:color w:val="auto"/>
        </w:rPr>
        <w:t>右侧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groundBox.Set(b2Vec2( worldMaxWidth /PTM_RATIO,worldMaxHeight/PTM_RATIO), b2Vec2(worldMaxWidth /PTM_RATIO,0));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groundBody-&gt;CreateFixture(&amp;groundBox,0);</w:t>
      </w:r>
    </w:p>
    <w:p w:rsidR="0097457C" w:rsidRPr="00F45412" w:rsidRDefault="0097457C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97457C" w:rsidRPr="00F45412" w:rsidRDefault="0097457C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09031E" w:rsidRPr="00F45412" w:rsidRDefault="0097457C" w:rsidP="008C02D3">
      <w:pPr>
        <w:rPr>
          <w:rFonts w:hint="eastAsia"/>
        </w:rPr>
      </w:pPr>
      <w:r w:rsidRPr="00F45412">
        <w:rPr>
          <w:rFonts w:hint="eastAsia"/>
        </w:rPr>
        <w:t>在第</w:t>
      </w:r>
      <w:r w:rsidR="00632BB9" w:rsidRPr="00F45412">
        <w:rPr>
          <w:rFonts w:hint="eastAsia"/>
        </w:rPr>
        <w:t>9</w:t>
      </w:r>
      <w:r w:rsidRPr="00F45412">
        <w:rPr>
          <w:rFonts w:hint="eastAsia"/>
        </w:rPr>
        <w:t>章曾经学习过如何初始化</w:t>
      </w:r>
      <w:r w:rsidRPr="00F45412">
        <w:rPr>
          <w:rFonts w:hint="eastAsia"/>
        </w:rPr>
        <w:t>Box2D</w:t>
      </w:r>
      <w:r w:rsidRPr="00F45412">
        <w:rPr>
          <w:rFonts w:hint="eastAsia"/>
        </w:rPr>
        <w:t>物理世界。实际上</w:t>
      </w:r>
      <w:r w:rsidR="00C07B6B" w:rsidRPr="00F45412">
        <w:rPr>
          <w:rFonts w:hint="eastAsia"/>
        </w:rPr>
        <w:t>，</w:t>
      </w:r>
      <w:r w:rsidRPr="00F45412">
        <w:rPr>
          <w:rFonts w:hint="eastAsia"/>
        </w:rPr>
        <w:t>使用</w:t>
      </w:r>
      <w:r w:rsidRPr="00F45412">
        <w:rPr>
          <w:rFonts w:hint="eastAsia"/>
        </w:rPr>
        <w:t>Box2D</w:t>
      </w:r>
      <w:r w:rsidRPr="00F45412">
        <w:rPr>
          <w:rFonts w:hint="eastAsia"/>
        </w:rPr>
        <w:t>模板创建的项目中通常都会提供默认的相关代码。在以上的代码中，首先定义</w:t>
      </w:r>
      <w:r w:rsidRPr="00F45412">
        <w:rPr>
          <w:rFonts w:hint="eastAsia"/>
        </w:rPr>
        <w:t>y</w:t>
      </w:r>
      <w:r w:rsidRPr="00F45412">
        <w:rPr>
          <w:rFonts w:hint="eastAsia"/>
        </w:rPr>
        <w:t>轴的重力参数为</w:t>
      </w:r>
      <w:r w:rsidRPr="00F45412">
        <w:rPr>
          <w:rFonts w:hint="eastAsia"/>
        </w:rPr>
        <w:t>10</w:t>
      </w:r>
      <w:r w:rsidRPr="00F45412">
        <w:rPr>
          <w:rFonts w:hint="eastAsia"/>
        </w:rPr>
        <w:t>（类似于真实世界的重力），并在创建新的物理世界时指定该数值为重力参数。接下来使用</w:t>
      </w:r>
      <w:r w:rsidRPr="00F45412">
        <w:rPr>
          <w:rFonts w:hint="eastAsia"/>
        </w:rPr>
        <w:t>SetAllowSleeping</w:t>
      </w:r>
      <w:r w:rsidRPr="00F45412">
        <w:rPr>
          <w:rFonts w:hint="eastAsia"/>
        </w:rPr>
        <w:t>来设置物体是否休眠。如果是，则在没有发生碰撞时让物体进入休眠状态，以节省对资源的占用。接下来设置</w:t>
      </w:r>
      <w:r w:rsidRPr="00F45412">
        <w:rPr>
          <w:rFonts w:hint="eastAsia"/>
        </w:rPr>
        <w:t>SetContinuousPhysics</w:t>
      </w:r>
      <w:r w:rsidRPr="00F45412">
        <w:rPr>
          <w:rFonts w:hint="eastAsia"/>
        </w:rPr>
        <w:t>为</w:t>
      </w:r>
      <w:r w:rsidRPr="00F45412">
        <w:rPr>
          <w:rFonts w:hint="eastAsia"/>
        </w:rPr>
        <w:t>true</w:t>
      </w:r>
      <w:r w:rsidRPr="00F45412">
        <w:rPr>
          <w:rFonts w:hint="eastAsia"/>
        </w:rPr>
        <w:t>，从而支持连续物理碰撞。</w:t>
      </w:r>
      <w:r w:rsidRPr="00F45412">
        <w:rPr>
          <w:rFonts w:hint="eastAsia"/>
        </w:rPr>
        <w:lastRenderedPageBreak/>
        <w:t>如果需要进入</w:t>
      </w:r>
      <w:r w:rsidRPr="00F45412">
        <w:rPr>
          <w:rFonts w:hint="eastAsia"/>
        </w:rPr>
        <w:t>debug</w:t>
      </w:r>
      <w:r w:rsidRPr="00F45412">
        <w:rPr>
          <w:rFonts w:hint="eastAsia"/>
        </w:rPr>
        <w:t>测试模式，可以将</w:t>
      </w:r>
      <w:r w:rsidRPr="00F45412">
        <w:rPr>
          <w:rFonts w:hint="eastAsia"/>
        </w:rPr>
        <w:t>[self enableDebugMode];</w:t>
      </w:r>
      <w:r w:rsidRPr="00F45412">
        <w:rPr>
          <w:rFonts w:hint="eastAsia"/>
        </w:rPr>
        <w:t>这行代码的注释掉。</w:t>
      </w:r>
      <w:r w:rsidR="0009031E" w:rsidRPr="00F45412">
        <w:rPr>
          <w:rFonts w:hint="eastAsia"/>
        </w:rPr>
        <w:t>这样，一个新的</w:t>
      </w:r>
      <w:r w:rsidR="0009031E" w:rsidRPr="00F45412">
        <w:rPr>
          <w:rFonts w:hint="eastAsia"/>
        </w:rPr>
        <w:t>Box2D</w:t>
      </w:r>
      <w:r w:rsidR="0009031E" w:rsidRPr="00F45412">
        <w:rPr>
          <w:rFonts w:hint="eastAsia"/>
        </w:rPr>
        <w:t>物理世界就初始化完成了。</w:t>
      </w:r>
    </w:p>
    <w:p w:rsidR="001B7C2F" w:rsidRPr="00F45412" w:rsidRDefault="0009031E" w:rsidP="009E4561">
      <w:pPr>
        <w:pStyle w:val="af8"/>
        <w:ind w:firstLine="360"/>
        <w:rPr>
          <w:rFonts w:hAnsi="宋体" w:cs="宋体" w:hint="eastAsia"/>
        </w:rPr>
      </w:pPr>
      <w:r w:rsidRPr="00F45412">
        <w:rPr>
          <w:rFonts w:hAnsi="宋体" w:cs="宋体" w:hint="eastAsia"/>
        </w:rPr>
        <w:t>接下来就是创建地面物体，其过程</w:t>
      </w:r>
      <w:proofErr w:type="gramStart"/>
      <w:r w:rsidRPr="00F45412">
        <w:rPr>
          <w:rFonts w:hAnsi="宋体" w:cs="宋体" w:hint="eastAsia"/>
        </w:rPr>
        <w:t>和之前</w:t>
      </w:r>
      <w:proofErr w:type="gramEnd"/>
      <w:r w:rsidRPr="00F45412">
        <w:rPr>
          <w:rFonts w:hAnsi="宋体" w:cs="宋体" w:hint="eastAsia"/>
        </w:rPr>
        <w:t>创建一般的物体没有太大区别，这里就不再重复。</w:t>
      </w:r>
    </w:p>
    <w:p w:rsidR="0097457C" w:rsidRPr="00F45412" w:rsidRDefault="001B7C2F" w:rsidP="008C02D3">
      <w:pPr>
        <w:rPr>
          <w:rFonts w:hint="eastAsia"/>
        </w:rPr>
      </w:pPr>
      <w:r w:rsidRPr="00F45412">
        <w:t>initContactListener</w:t>
      </w:r>
      <w:r w:rsidRPr="00F45412">
        <w:rPr>
          <w:rFonts w:hint="eastAsia"/>
        </w:rPr>
        <w:t>方法的实现代码中，主要创建一个新的碰撞检测器，并将当前物理世界的碰撞检测机制设置为所创建的碰撞检测器。</w:t>
      </w:r>
      <w:r w:rsidR="009B77E6" w:rsidRPr="00F45412">
        <w:rPr>
          <w:rFonts w:hint="eastAsia"/>
        </w:rPr>
        <w:t>关于碰撞检测机制的具体实现将在</w:t>
      </w:r>
      <w:r w:rsidR="009B77E6" w:rsidRPr="00F45412">
        <w:rPr>
          <w:rFonts w:hint="eastAsia"/>
        </w:rPr>
        <w:t>1</w:t>
      </w:r>
      <w:r w:rsidR="00632BB9" w:rsidRPr="00F45412">
        <w:rPr>
          <w:rFonts w:hint="eastAsia"/>
        </w:rPr>
        <w:t>2</w:t>
      </w:r>
      <w:r w:rsidR="009B77E6" w:rsidRPr="00F45412">
        <w:rPr>
          <w:rFonts w:hint="eastAsia"/>
        </w:rPr>
        <w:t>.3</w:t>
      </w:r>
      <w:r w:rsidR="009B77E6" w:rsidRPr="00F45412">
        <w:rPr>
          <w:rFonts w:hint="eastAsia"/>
        </w:rPr>
        <w:t>节中详细说明。</w:t>
      </w:r>
    </w:p>
    <w:p w:rsidR="00EA41FA" w:rsidRPr="00F45412" w:rsidRDefault="0081226B" w:rsidP="00715834">
      <w:pPr>
        <w:numPr>
          <w:ilvl w:val="0"/>
          <w:numId w:val="18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添加世界中的各种物体</w:t>
      </w:r>
      <w:r w:rsidR="00E12D55" w:rsidRPr="00F45412">
        <w:rPr>
          <w:rFonts w:hint="eastAsia"/>
          <w:kern w:val="0"/>
        </w:rPr>
        <w:t>相关代码如下：</w:t>
      </w:r>
    </w:p>
    <w:p w:rsidR="00E12D55" w:rsidRPr="00F45412" w:rsidRDefault="00E12D55" w:rsidP="00155D7A">
      <w:pPr>
        <w:pStyle w:val="af5"/>
        <w:rPr>
          <w:color w:val="auto"/>
        </w:rPr>
      </w:pPr>
      <w:r w:rsidRPr="00F45412">
        <w:rPr>
          <w:color w:val="auto"/>
        </w:rPr>
        <w:t>[self addGroundPlaneBody];</w:t>
      </w:r>
    </w:p>
    <w:p w:rsidR="00E12D55" w:rsidRPr="00F45412" w:rsidRDefault="00E12D55" w:rsidP="00155D7A">
      <w:pPr>
        <w:pStyle w:val="af5"/>
        <w:rPr>
          <w:color w:val="auto"/>
        </w:rPr>
      </w:pPr>
      <w:r w:rsidRPr="00F45412">
        <w:rPr>
          <w:color w:val="auto"/>
        </w:rPr>
        <w:t>[self addFirePlatform];</w:t>
      </w:r>
    </w:p>
    <w:p w:rsidR="00E12D55" w:rsidRPr="00F45412" w:rsidRDefault="00E12D55" w:rsidP="00155D7A">
      <w:pPr>
        <w:pStyle w:val="af5"/>
        <w:rPr>
          <w:color w:val="auto"/>
        </w:rPr>
      </w:pPr>
      <w:r w:rsidRPr="00F45412">
        <w:rPr>
          <w:color w:val="auto"/>
        </w:rPr>
        <w:t>[self addPanda];</w:t>
      </w:r>
    </w:p>
    <w:p w:rsidR="0081226B" w:rsidRPr="00F45412" w:rsidRDefault="00E12D55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[self addTargets];</w:t>
      </w:r>
    </w:p>
    <w:p w:rsidR="00E12D55" w:rsidRPr="00F45412" w:rsidRDefault="00F86801" w:rsidP="008C02D3">
      <w:pPr>
        <w:rPr>
          <w:rFonts w:hint="eastAsia"/>
        </w:rPr>
      </w:pPr>
      <w:r w:rsidRPr="00F45412">
        <w:rPr>
          <w:rFonts w:hint="eastAsia"/>
          <w:kern w:val="0"/>
        </w:rPr>
        <w:t>其中在</w:t>
      </w:r>
      <w:r w:rsidRPr="00F45412">
        <w:rPr>
          <w:kern w:val="0"/>
        </w:rPr>
        <w:t>addGroundPlaneBody</w:t>
      </w:r>
      <w:r w:rsidRPr="00F45412">
        <w:rPr>
          <w:rFonts w:hint="eastAsia"/>
          <w:kern w:val="0"/>
        </w:rPr>
        <w:t>方法中，使用</w:t>
      </w:r>
      <w:r w:rsidRPr="00F45412">
        <w:rPr>
          <w:rFonts w:hint="eastAsia"/>
          <w:kern w:val="0"/>
        </w:rPr>
        <w:t>GroundPlane</w:t>
      </w:r>
      <w:r w:rsidRPr="00F45412">
        <w:rPr>
          <w:rFonts w:hint="eastAsia"/>
          <w:kern w:val="0"/>
        </w:rPr>
        <w:t>的类方法</w:t>
      </w:r>
      <w:r w:rsidRPr="00F45412">
        <w:t>groundWithWorld</w:t>
      </w:r>
      <w:r w:rsidRPr="00F45412">
        <w:rPr>
          <w:rFonts w:hint="eastAsia"/>
        </w:rPr>
        <w:t>创建并初始化了一个地平面物体，并将其添加为场景的子节点。</w:t>
      </w:r>
    </w:p>
    <w:p w:rsidR="00F86801" w:rsidRPr="00F45412" w:rsidRDefault="00F86801" w:rsidP="008C02D3">
      <w:pPr>
        <w:rPr>
          <w:rFonts w:hint="eastAsia"/>
        </w:rPr>
      </w:pPr>
      <w:r w:rsidRPr="00F45412">
        <w:rPr>
          <w:rFonts w:hint="eastAsia"/>
          <w:kern w:val="0"/>
        </w:rPr>
        <w:t>在</w:t>
      </w:r>
      <w:r w:rsidRPr="00F45412">
        <w:rPr>
          <w:kern w:val="0"/>
        </w:rPr>
        <w:t>addFirePlatform</w:t>
      </w:r>
      <w:r w:rsidRPr="00F45412">
        <w:rPr>
          <w:rFonts w:hint="eastAsia"/>
          <w:kern w:val="0"/>
        </w:rPr>
        <w:t>方法中，则使用</w:t>
      </w:r>
      <w:r w:rsidRPr="00F45412">
        <w:rPr>
          <w:kern w:val="0"/>
        </w:rPr>
        <w:t>FirePlatform</w:t>
      </w:r>
      <w:r w:rsidRPr="00F45412">
        <w:rPr>
          <w:rFonts w:hint="eastAsia"/>
          <w:kern w:val="0"/>
        </w:rPr>
        <w:t>的类方法</w:t>
      </w:r>
      <w:r w:rsidRPr="00F45412">
        <w:t>platformWithWorld</w:t>
      </w:r>
      <w:r w:rsidRPr="00F45412">
        <w:rPr>
          <w:rFonts w:hint="eastAsia"/>
        </w:rPr>
        <w:t>创建并初始化了一个弹弓放置平台物体，并将其添加为场景的子节点。</w:t>
      </w:r>
    </w:p>
    <w:p w:rsidR="00F92792" w:rsidRPr="00F45412" w:rsidRDefault="00F92792" w:rsidP="008C02D3">
      <w:pPr>
        <w:rPr>
          <w:rFonts w:hint="eastAsia"/>
        </w:rPr>
      </w:pPr>
      <w:r w:rsidRPr="00F45412">
        <w:rPr>
          <w:rFonts w:hint="eastAsia"/>
        </w:rPr>
        <w:t>addPanda</w:t>
      </w:r>
      <w:r w:rsidRPr="00F45412">
        <w:rPr>
          <w:rFonts w:hint="eastAsia"/>
        </w:rPr>
        <w:t>方法</w:t>
      </w:r>
      <w:r w:rsidR="00A12A4A" w:rsidRPr="00F45412">
        <w:rPr>
          <w:rFonts w:hint="eastAsia"/>
        </w:rPr>
        <w:t>用于</w:t>
      </w:r>
      <w:r w:rsidRPr="00F45412">
        <w:rPr>
          <w:rFonts w:hint="eastAsia"/>
        </w:rPr>
        <w:t>在场景中添加要抛投的熊猫。在其实现代码中，首先从</w:t>
      </w:r>
      <w:r w:rsidRPr="00F45412">
        <w:rPr>
          <w:rFonts w:hint="eastAsia"/>
        </w:rPr>
        <w:t>GameData</w:t>
      </w:r>
      <w:r w:rsidRPr="00F45412">
        <w:rPr>
          <w:rFonts w:hint="eastAsia"/>
        </w:rPr>
        <w:t>中获取当前关卡要抛投的熊猫数量。然后使用</w:t>
      </w:r>
      <w:r w:rsidRPr="00F45412">
        <w:rPr>
          <w:rFonts w:hint="eastAsia"/>
        </w:rPr>
        <w:t>Panda</w:t>
      </w:r>
      <w:r w:rsidRPr="00F45412">
        <w:rPr>
          <w:rFonts w:hint="eastAsia"/>
        </w:rPr>
        <w:t>类的类方法</w:t>
      </w:r>
      <w:r w:rsidRPr="00F45412">
        <w:t>pandaWithWorld</w:t>
      </w:r>
      <w:r w:rsidRPr="00F45412">
        <w:rPr>
          <w:rFonts w:hint="eastAsia"/>
        </w:rPr>
        <w:t>创建并初始化一个熊猫物体，并设置其初始状态。接下来根据要抛投的熊猫数量添加更多的熊猫，并设置熊猫的初始状态。</w:t>
      </w:r>
    </w:p>
    <w:p w:rsidR="00B17DAE" w:rsidRPr="00F45412" w:rsidRDefault="00B17DAE" w:rsidP="008C02D3">
      <w:pPr>
        <w:rPr>
          <w:rFonts w:hint="eastAsia"/>
        </w:rPr>
      </w:pPr>
      <w:r w:rsidRPr="00F45412">
        <w:rPr>
          <w:rFonts w:hint="eastAsia"/>
        </w:rPr>
        <w:t>addTargets</w:t>
      </w:r>
      <w:r w:rsidRPr="00F45412">
        <w:rPr>
          <w:rFonts w:hint="eastAsia"/>
        </w:rPr>
        <w:t>方法用</w:t>
      </w:r>
      <w:r w:rsidR="00A12A4A" w:rsidRPr="00F45412">
        <w:rPr>
          <w:rFonts w:hint="eastAsia"/>
        </w:rPr>
        <w:t>于</w:t>
      </w:r>
      <w:r w:rsidR="00D7706A" w:rsidRPr="00F45412">
        <w:rPr>
          <w:rFonts w:hint="eastAsia"/>
        </w:rPr>
        <w:t>在场景中添加屏障物体和外星怪物。在其实现代码中，首先使用</w:t>
      </w:r>
      <w:r w:rsidR="00D7706A" w:rsidRPr="00F45412">
        <w:rPr>
          <w:rFonts w:hint="eastAsia"/>
        </w:rPr>
        <w:t>ShootingTargets</w:t>
      </w:r>
      <w:r w:rsidR="00D7706A" w:rsidRPr="00F45412">
        <w:rPr>
          <w:rFonts w:hint="eastAsia"/>
        </w:rPr>
        <w:t>的类方法</w:t>
      </w:r>
      <w:r w:rsidR="000037BF" w:rsidRPr="00F45412">
        <w:t>setupStackWithWorld</w:t>
      </w:r>
      <w:r w:rsidR="000037BF" w:rsidRPr="00F45412">
        <w:rPr>
          <w:rFonts w:hint="eastAsia"/>
        </w:rPr>
        <w:t>创建并初始化屏障物体和外星怪物，并添加为场景层的子节点。接下来</w:t>
      </w:r>
      <w:r w:rsidR="000037BF" w:rsidRPr="00F45412">
        <w:t>给</w:t>
      </w:r>
      <w:r w:rsidR="000037BF" w:rsidRPr="00F45412">
        <w:rPr>
          <w:rFonts w:hint="eastAsia"/>
        </w:rPr>
        <w:t>屏障</w:t>
      </w:r>
      <w:r w:rsidR="000037BF" w:rsidRPr="00F45412">
        <w:t>物和怪物一定的时间来掉落，然后将其中的每一部分设置为静态（锁定其位置，直到第一次弹弓发射开始）</w:t>
      </w:r>
      <w:r w:rsidR="000037BF" w:rsidRPr="00F45412">
        <w:rPr>
          <w:rFonts w:hint="eastAsia"/>
        </w:rPr>
        <w:t>，其相关代码如下：</w:t>
      </w:r>
    </w:p>
    <w:p w:rsidR="000037BF" w:rsidRPr="00F45412" w:rsidRDefault="000037BF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[self performSelector:@selector(switchAllStackObjectsToStatic) withObject:nil afterDelay:1.0f];</w:t>
      </w:r>
    </w:p>
    <w:p w:rsidR="001D41EB" w:rsidRPr="00F45412" w:rsidRDefault="001D41EB" w:rsidP="005244D6">
      <w:pPr>
        <w:numPr>
          <w:ilvl w:val="0"/>
          <w:numId w:val="18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实时更新游戏中物体所在的位置</w:t>
      </w:r>
      <w:r w:rsidR="00DF3379" w:rsidRPr="00F45412">
        <w:rPr>
          <w:rFonts w:hint="eastAsia"/>
          <w:kern w:val="0"/>
        </w:rPr>
        <w:t>，其代码如下：</w:t>
      </w:r>
    </w:p>
    <w:p w:rsidR="00DF3379" w:rsidRPr="00F45412" w:rsidRDefault="009D5A43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[self schedule: @selector(tick:)];</w:t>
      </w:r>
    </w:p>
    <w:p w:rsidR="009D5A43" w:rsidRPr="00F45412" w:rsidRDefault="009D5A43" w:rsidP="00DF3379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tick</w:t>
      </w:r>
      <w:r w:rsidRPr="00F45412">
        <w:rPr>
          <w:rFonts w:hint="eastAsia"/>
          <w:kern w:val="0"/>
        </w:rPr>
        <w:t>方法的实现</w:t>
      </w:r>
      <w:r w:rsidR="00396288" w:rsidRPr="00F45412">
        <w:rPr>
          <w:rFonts w:hint="eastAsia"/>
          <w:kern w:val="0"/>
        </w:rPr>
        <w:t>如</w:t>
      </w:r>
      <w:r w:rsidR="00A84140" w:rsidRPr="00F45412">
        <w:rPr>
          <w:rFonts w:hint="eastAsia"/>
          <w:kern w:val="0"/>
        </w:rPr>
        <w:t>代码清单</w:t>
      </w:r>
      <w:r w:rsidR="00A84140" w:rsidRPr="00F45412">
        <w:rPr>
          <w:rFonts w:hint="eastAsia"/>
          <w:kern w:val="0"/>
        </w:rPr>
        <w:t>12-</w:t>
      </w:r>
      <w:r w:rsidR="00396288" w:rsidRPr="00F45412">
        <w:rPr>
          <w:rFonts w:hint="eastAsia"/>
          <w:kern w:val="0"/>
        </w:rPr>
        <w:t>1</w:t>
      </w:r>
      <w:r w:rsidR="00FA1DE1" w:rsidRPr="00F45412">
        <w:rPr>
          <w:rFonts w:hint="eastAsia"/>
          <w:kern w:val="0"/>
        </w:rPr>
        <w:t>4</w:t>
      </w:r>
      <w:r w:rsidR="00396288" w:rsidRPr="00F45412">
        <w:rPr>
          <w:rFonts w:hint="eastAsia"/>
          <w:kern w:val="0"/>
        </w:rPr>
        <w:t>所示。</w:t>
      </w:r>
    </w:p>
    <w:p w:rsidR="00396288" w:rsidRPr="00F45412" w:rsidRDefault="00396288" w:rsidP="00632BB9">
      <w:pPr>
        <w:pStyle w:val="1-1"/>
        <w:ind w:firstLine="360"/>
        <w:rPr>
          <w:rFonts w:hint="eastAsia"/>
          <w:kern w:val="0"/>
        </w:rPr>
      </w:pPr>
      <w:r w:rsidRPr="00F45412">
        <w:rPr>
          <w:rFonts w:hint="eastAsia"/>
          <w:kern w:val="0"/>
        </w:rPr>
        <w:t>tick方法的实现</w:t>
      </w:r>
    </w:p>
    <w:p w:rsidR="009D5A43" w:rsidRPr="00F45412" w:rsidRDefault="009D5A43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>-(void) tick: (ccTime) dt</w:t>
      </w:r>
    </w:p>
    <w:p w:rsidR="009D5A43" w:rsidRPr="00F45412" w:rsidRDefault="009D5A43" w:rsidP="00155D7A">
      <w:pPr>
        <w:pStyle w:val="af5"/>
        <w:rPr>
          <w:color w:val="auto"/>
        </w:rPr>
      </w:pPr>
      <w:r w:rsidRPr="00F45412">
        <w:rPr>
          <w:color w:val="auto"/>
        </w:rPr>
        <w:t>{</w:t>
      </w:r>
    </w:p>
    <w:p w:rsidR="00940B5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40B59" w:rsidRPr="00F45412">
        <w:rPr>
          <w:color w:val="auto"/>
        </w:rPr>
        <w:t>//It is recommended that a fixed time step is used with Box2D for stability</w:t>
      </w:r>
    </w:p>
    <w:p w:rsidR="00940B5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40B59" w:rsidRPr="00F45412">
        <w:rPr>
          <w:color w:val="auto"/>
        </w:rPr>
        <w:t>//of the simulation, however, we are using a variable time step here.</w:t>
      </w:r>
    </w:p>
    <w:p w:rsidR="00940B5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40B59" w:rsidRPr="00F45412">
        <w:rPr>
          <w:color w:val="auto"/>
        </w:rPr>
        <w:t>//You need to make an informed choice, the following URL is useful</w:t>
      </w:r>
    </w:p>
    <w:p w:rsidR="00940B59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40B59" w:rsidRPr="00F45412">
        <w:rPr>
          <w:color w:val="auto"/>
        </w:rPr>
        <w:t>//</w:t>
      </w:r>
      <w:hyperlink r:id="rId11" w:history="1">
        <w:r w:rsidR="00940B59" w:rsidRPr="00F45412">
          <w:rPr>
            <w:color w:val="auto"/>
          </w:rPr>
          <w:t>http://gafferongames.com/game-physics/fix-your-timestep/</w:t>
        </w:r>
      </w:hyperlink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D5A43" w:rsidRPr="00F45412">
        <w:rPr>
          <w:color w:val="auto"/>
        </w:rPr>
        <w:t>int32 velocityIterations = 8;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D5A43" w:rsidRPr="00F45412">
        <w:rPr>
          <w:color w:val="auto"/>
        </w:rPr>
        <w:t>int32 positionIterations = 1;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D5A43" w:rsidRPr="00F45412">
        <w:rPr>
          <w:color w:val="auto"/>
        </w:rPr>
        <w:t>// Instruct the world to perform a single step of simulation. It is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D5A43" w:rsidRPr="00F45412">
        <w:rPr>
          <w:color w:val="auto"/>
        </w:rPr>
        <w:t>// generally best to keep the time step and iterations fixed.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D5A43" w:rsidRPr="00F45412">
        <w:rPr>
          <w:color w:val="auto"/>
        </w:rPr>
        <w:t>world-&gt;Step(dt, velocityIterations, positionIterations);</w:t>
      </w:r>
    </w:p>
    <w:p w:rsidR="009D5A43" w:rsidRPr="00F45412" w:rsidRDefault="009D5A43" w:rsidP="00155D7A">
      <w:pPr>
        <w:pStyle w:val="af5"/>
        <w:rPr>
          <w:color w:val="auto"/>
        </w:rPr>
      </w:pPr>
      <w:r w:rsidRPr="00F45412">
        <w:rPr>
          <w:color w:val="auto"/>
        </w:rPr>
        <w:t>//Iterate over the bodies in the physics world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D5A43" w:rsidRPr="00F45412">
        <w:rPr>
          <w:color w:val="auto"/>
        </w:rPr>
        <w:t>for (b2Body* b = world-&gt;GetBodyList(); b; b = b-&gt;GetNext())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D5A43" w:rsidRPr="00F45412">
        <w:rPr>
          <w:color w:val="auto"/>
        </w:rPr>
        <w:t>{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  <w:r w:rsidR="009D5A43" w:rsidRPr="00F45412">
        <w:rPr>
          <w:color w:val="auto"/>
        </w:rPr>
        <w:t>if (b-&gt;GetUserData() != NULL) {</w:t>
      </w:r>
    </w:p>
    <w:p w:rsidR="009D5A43" w:rsidRPr="00F45412" w:rsidRDefault="00F91B04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</w:t>
      </w:r>
      <w:r w:rsidR="009D5A43" w:rsidRPr="00F45412">
        <w:rPr>
          <w:rFonts w:hint="eastAsia"/>
          <w:color w:val="auto"/>
        </w:rPr>
        <w:t>//</w:t>
      </w:r>
      <w:r w:rsidR="009D5A43" w:rsidRPr="00F45412">
        <w:rPr>
          <w:rFonts w:hint="eastAsia"/>
          <w:color w:val="auto"/>
        </w:rPr>
        <w:t>让</w:t>
      </w:r>
      <w:r w:rsidR="009D5A43" w:rsidRPr="00F45412">
        <w:rPr>
          <w:rFonts w:hint="eastAsia"/>
          <w:color w:val="auto"/>
        </w:rPr>
        <w:t>Box2D</w:t>
      </w:r>
      <w:r w:rsidR="009D5A43" w:rsidRPr="00F45412">
        <w:rPr>
          <w:rFonts w:hint="eastAsia"/>
          <w:color w:val="auto"/>
        </w:rPr>
        <w:t>世界的物体和</w:t>
      </w:r>
      <w:r w:rsidR="009D5A43" w:rsidRPr="00F45412">
        <w:rPr>
          <w:rFonts w:hint="eastAsia"/>
          <w:color w:val="auto"/>
        </w:rPr>
        <w:t>Cocos2D</w:t>
      </w:r>
      <w:r w:rsidR="009D5A43" w:rsidRPr="00F45412">
        <w:rPr>
          <w:rFonts w:hint="eastAsia"/>
          <w:color w:val="auto"/>
        </w:rPr>
        <w:t>的精灵位置一一对应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</w:t>
      </w:r>
      <w:r w:rsidR="009D5A43" w:rsidRPr="00F45412">
        <w:rPr>
          <w:color w:val="auto"/>
        </w:rPr>
        <w:t>CCSprite *myActor = (CCSprite*)b-&gt;GetUserData();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</w:t>
      </w:r>
      <w:r w:rsidR="009D5A43" w:rsidRPr="00F45412">
        <w:rPr>
          <w:color w:val="auto"/>
        </w:rPr>
        <w:t>myActor.position = CGPointMake( b-&gt;GetPosition().x * PTM_RATIO, b-&gt;GetPosition().y * PTM_RATIO);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</w:t>
      </w:r>
      <w:r w:rsidR="009D5A43" w:rsidRPr="00F45412">
        <w:rPr>
          <w:color w:val="auto"/>
        </w:rPr>
        <w:t>myActor.rotation = -1 * CC_RADIANS_TO_DEGREES(b-&gt;GetAngle());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  <w:r w:rsidR="009D5A43" w:rsidRPr="00F45412">
        <w:rPr>
          <w:color w:val="auto"/>
        </w:rPr>
        <w:t>}</w:t>
      </w:r>
      <w:r w:rsidRPr="00F45412">
        <w:rPr>
          <w:color w:val="auto"/>
        </w:rPr>
        <w:t xml:space="preserve"> </w:t>
      </w:r>
    </w:p>
    <w:p w:rsidR="009D5A4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9D5A43" w:rsidRPr="00F45412">
        <w:rPr>
          <w:color w:val="auto"/>
        </w:rPr>
        <w:t>}</w:t>
      </w:r>
    </w:p>
    <w:p w:rsidR="009D5A43" w:rsidRPr="00F45412" w:rsidRDefault="009D5A43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9D5A43" w:rsidRPr="00F45412" w:rsidRDefault="00A31E34" w:rsidP="009D4916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在以上的代码中，首先对世界对象调用了</w:t>
      </w:r>
      <w:r w:rsidRPr="00F45412">
        <w:rPr>
          <w:rFonts w:hint="eastAsia"/>
          <w:kern w:val="0"/>
        </w:rPr>
        <w:t>Step</w:t>
      </w:r>
      <w:r w:rsidRPr="00F45412">
        <w:rPr>
          <w:rFonts w:hint="eastAsia"/>
          <w:kern w:val="0"/>
        </w:rPr>
        <w:t>方法，让其开始执行物理世界模拟。然后需要让精灵对象匹配物理模拟的物体。首先遍历了世界对象中的所有物体，并查看物体的</w:t>
      </w:r>
      <w:r w:rsidRPr="00F45412">
        <w:rPr>
          <w:rFonts w:hint="eastAsia"/>
          <w:kern w:val="0"/>
        </w:rPr>
        <w:t>userData</w:t>
      </w:r>
      <w:r w:rsidRPr="00F45412">
        <w:rPr>
          <w:rFonts w:hint="eastAsia"/>
          <w:kern w:val="0"/>
        </w:rPr>
        <w:t>属性是否为空。如果不为空，则将该对象强制转换为精灵对象，同时更新精灵的位置和角度以匹配物理模拟。</w:t>
      </w:r>
    </w:p>
    <w:p w:rsidR="001D41EB" w:rsidRPr="00F45412" w:rsidRDefault="001D41EB" w:rsidP="005244D6">
      <w:pPr>
        <w:numPr>
          <w:ilvl w:val="0"/>
          <w:numId w:val="18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lastRenderedPageBreak/>
        <w:t>添加进入关卡时的文本介绍</w:t>
      </w:r>
      <w:r w:rsidR="007D5DDF" w:rsidRPr="00F45412">
        <w:rPr>
          <w:rFonts w:hint="eastAsia"/>
          <w:kern w:val="0"/>
        </w:rPr>
        <w:t>，其代码如下：</w:t>
      </w:r>
    </w:p>
    <w:p w:rsidR="004150EB" w:rsidRPr="00F45412" w:rsidRDefault="007D5DDF" w:rsidP="00EC3254">
      <w:pPr>
        <w:pStyle w:val="af5"/>
        <w:rPr>
          <w:rFonts w:ascii="宋体" w:hAnsi="宋体" w:cs="宋体" w:hint="eastAsia"/>
          <w:color w:val="auto"/>
        </w:rPr>
      </w:pPr>
      <w:r w:rsidRPr="00F45412">
        <w:rPr>
          <w:color w:val="auto"/>
        </w:rPr>
        <w:t>[self addLevelIntroLabel];</w:t>
      </w:r>
    </w:p>
    <w:p w:rsidR="007D5DDF" w:rsidRPr="00F45412" w:rsidRDefault="007D5DDF" w:rsidP="00902ABF">
      <w:pPr>
        <w:rPr>
          <w:rFonts w:hint="eastAsia"/>
        </w:rPr>
      </w:pPr>
      <w:r w:rsidRPr="00F45412">
        <w:t>addLevelIntroLabel</w:t>
      </w:r>
      <w:r w:rsidRPr="00F45412">
        <w:rPr>
          <w:rFonts w:hint="eastAsia"/>
        </w:rPr>
        <w:t>方法用</w:t>
      </w:r>
      <w:r w:rsidR="008278FB" w:rsidRPr="00F45412">
        <w:rPr>
          <w:rFonts w:hint="eastAsia"/>
        </w:rPr>
        <w:t>于</w:t>
      </w:r>
      <w:r w:rsidRPr="00F45412">
        <w:rPr>
          <w:rFonts w:hint="eastAsia"/>
        </w:rPr>
        <w:t>调用</w:t>
      </w:r>
      <w:r w:rsidRPr="00F45412">
        <w:rPr>
          <w:rFonts w:hint="eastAsia"/>
        </w:rPr>
        <w:t>showBoardMessage</w:t>
      </w:r>
      <w:r w:rsidRPr="00F45412">
        <w:rPr>
          <w:rFonts w:hint="eastAsia"/>
        </w:rPr>
        <w:t>方法显示当前关卡的欢迎标签。</w:t>
      </w:r>
      <w:r w:rsidR="0094285B" w:rsidRPr="00F45412">
        <w:rPr>
          <w:rFonts w:hint="eastAsia"/>
        </w:rPr>
        <w:t>而</w:t>
      </w:r>
      <w:r w:rsidR="0094285B" w:rsidRPr="00F45412">
        <w:rPr>
          <w:rFonts w:hint="eastAsia"/>
        </w:rPr>
        <w:t>showBoardMessage</w:t>
      </w:r>
      <w:r w:rsidR="0094285B" w:rsidRPr="00F45412">
        <w:rPr>
          <w:rFonts w:hint="eastAsia"/>
        </w:rPr>
        <w:t>方法则是根据传入的字符串参数显示一个文本标签，并让该标签执行一个序列动作，最后调用</w:t>
      </w:r>
      <w:r w:rsidR="0094285B" w:rsidRPr="00F45412">
        <w:rPr>
          <w:rFonts w:hint="eastAsia"/>
        </w:rPr>
        <w:t>removeBoardMessage</w:t>
      </w:r>
      <w:r w:rsidR="0094285B" w:rsidRPr="00F45412">
        <w:rPr>
          <w:rFonts w:hint="eastAsia"/>
        </w:rPr>
        <w:t>方法将该标签删除。</w:t>
      </w:r>
    </w:p>
    <w:p w:rsidR="000043DB" w:rsidRPr="00F45412" w:rsidRDefault="008278FB" w:rsidP="00902ABF">
      <w:pPr>
        <w:rPr>
          <w:rFonts w:hint="eastAsia"/>
        </w:rPr>
      </w:pPr>
      <w:r w:rsidRPr="00F45412">
        <w:rPr>
          <w:rFonts w:hint="eastAsia"/>
        </w:rPr>
        <w:t>进入关卡时显示当前关卡编号效果</w:t>
      </w:r>
      <w:r w:rsidR="000043DB" w:rsidRPr="00F45412">
        <w:rPr>
          <w:rFonts w:hint="eastAsia"/>
        </w:rPr>
        <w:t>如</w:t>
      </w:r>
      <w:r w:rsidR="00A84140" w:rsidRPr="00F45412">
        <w:rPr>
          <w:rFonts w:hint="eastAsia"/>
        </w:rPr>
        <w:t>图</w:t>
      </w:r>
      <w:r w:rsidR="00A84140" w:rsidRPr="00F45412">
        <w:rPr>
          <w:rFonts w:hint="eastAsia"/>
        </w:rPr>
        <w:t>12-</w:t>
      </w:r>
      <w:r w:rsidR="00C06194" w:rsidRPr="00F45412">
        <w:rPr>
          <w:rFonts w:hint="eastAsia"/>
        </w:rPr>
        <w:t>5</w:t>
      </w:r>
      <w:r w:rsidR="000043DB" w:rsidRPr="00F45412">
        <w:rPr>
          <w:rFonts w:hint="eastAsia"/>
        </w:rPr>
        <w:t>所示</w:t>
      </w:r>
      <w:r w:rsidR="00893F34" w:rsidRPr="00F45412">
        <w:rPr>
          <w:rFonts w:hint="eastAsia"/>
        </w:rPr>
        <w:t>。</w:t>
      </w:r>
    </w:p>
    <w:p w:rsidR="00C06194" w:rsidRPr="00F45412" w:rsidRDefault="00893F34" w:rsidP="00632BB9">
      <w:pPr>
        <w:ind w:firstLineChars="0" w:firstLine="0"/>
      </w:pPr>
      <w:r w:rsidRPr="00F45412">
        <w:rPr>
          <w:rFonts w:hint="eastAsia"/>
        </w:rPr>
        <w:pict>
          <v:shape id="_x0000_i1029" type="#_x0000_t75" style="width:339.05pt;height:115pt" o:bordertopcolor="this" o:borderleftcolor="this" o:borderbottomcolor="this" o:borderrightcolor="this">
            <v:imagedata r:id="rId12" o:title="level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C06194" w:rsidRPr="00F45412" w:rsidRDefault="00C06194" w:rsidP="00632BB9">
      <w:pPr>
        <w:pStyle w:val="1-10"/>
        <w:rPr>
          <w:rFonts w:hint="eastAsia"/>
        </w:rPr>
      </w:pPr>
      <w:r w:rsidRPr="00F45412">
        <w:rPr>
          <w:rFonts w:hint="eastAsia"/>
        </w:rPr>
        <w:t>进入关卡时显示当前关卡编号</w:t>
      </w:r>
    </w:p>
    <w:p w:rsidR="001D41EB" w:rsidRPr="00F45412" w:rsidRDefault="001D41EB" w:rsidP="005244D6">
      <w:pPr>
        <w:numPr>
          <w:ilvl w:val="0"/>
          <w:numId w:val="18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预加载游戏音效和背景音乐</w:t>
      </w:r>
      <w:r w:rsidR="0094285B" w:rsidRPr="00F45412">
        <w:rPr>
          <w:rFonts w:hint="eastAsia"/>
          <w:kern w:val="0"/>
        </w:rPr>
        <w:t>，其代码如下：</w:t>
      </w:r>
    </w:p>
    <w:p w:rsidR="00E80E8A" w:rsidRPr="00F45412" w:rsidRDefault="00AC785A" w:rsidP="00155D7A">
      <w:pPr>
        <w:pStyle w:val="af5"/>
        <w:rPr>
          <w:rFonts w:ascii="宋体" w:hAnsi="宋体" w:cs="宋体" w:hint="eastAsia"/>
          <w:color w:val="auto"/>
          <w:szCs w:val="21"/>
        </w:rPr>
      </w:pPr>
      <w:r w:rsidRPr="00F45412">
        <w:rPr>
          <w:color w:val="auto"/>
        </w:rPr>
        <w:t>[self initSounds];</w:t>
      </w:r>
    </w:p>
    <w:p w:rsidR="00AC785A" w:rsidRPr="00F45412" w:rsidRDefault="00AC785A" w:rsidP="00396288">
      <w:pPr>
        <w:rPr>
          <w:rFonts w:hint="eastAsia"/>
        </w:rPr>
      </w:pPr>
      <w:r w:rsidRPr="00F45412">
        <w:rPr>
          <w:rFonts w:hint="eastAsia"/>
        </w:rPr>
        <w:t>在</w:t>
      </w:r>
      <w:r w:rsidRPr="00F45412">
        <w:rPr>
          <w:rFonts w:hint="eastAsia"/>
        </w:rPr>
        <w:t>initSounds</w:t>
      </w:r>
      <w:r w:rsidRPr="00F45412">
        <w:rPr>
          <w:rFonts w:hint="eastAsia"/>
        </w:rPr>
        <w:t>方法的实现代码中，使用</w:t>
      </w:r>
      <w:r w:rsidRPr="00F45412">
        <w:rPr>
          <w:rFonts w:hint="eastAsia"/>
        </w:rPr>
        <w:t>GameSounds</w:t>
      </w:r>
      <w:r w:rsidRPr="00F45412">
        <w:rPr>
          <w:rFonts w:hint="eastAsia"/>
        </w:rPr>
        <w:t>类</w:t>
      </w:r>
      <w:proofErr w:type="gramStart"/>
      <w:r w:rsidRPr="00F45412">
        <w:rPr>
          <w:rFonts w:hint="eastAsia"/>
        </w:rPr>
        <w:t>的单例来</w:t>
      </w:r>
      <w:proofErr w:type="gramEnd"/>
      <w:r w:rsidRPr="00F45412">
        <w:rPr>
          <w:rFonts w:hint="eastAsia"/>
        </w:rPr>
        <w:t>加载游戏场景所需的音效和背景音乐。</w:t>
      </w:r>
    </w:p>
    <w:p w:rsidR="00AB028B" w:rsidRPr="00F45412" w:rsidRDefault="00AB028B" w:rsidP="00AA4626">
      <w:pPr>
        <w:numPr>
          <w:ilvl w:val="0"/>
          <w:numId w:val="18"/>
        </w:numPr>
        <w:ind w:firstLineChars="0"/>
        <w:rPr>
          <w:rFonts w:hint="eastAsia"/>
        </w:rPr>
      </w:pPr>
      <w:r w:rsidRPr="00F45412">
        <w:rPr>
          <w:rFonts w:hint="eastAsia"/>
        </w:rPr>
        <w:t>在</w:t>
      </w:r>
      <w:r w:rsidRPr="00F45412">
        <w:rPr>
          <w:rFonts w:hint="eastAsia"/>
        </w:rPr>
        <w:t>init</w:t>
      </w:r>
      <w:r w:rsidRPr="00F45412">
        <w:rPr>
          <w:rFonts w:hint="eastAsia"/>
        </w:rPr>
        <w:t>场景初始化方法添加了场景中的物体和精灵后，使用了若干个方法以实现游戏中的场景随镜头的移动，</w:t>
      </w:r>
      <w:r w:rsidR="00892194" w:rsidRPr="00F45412">
        <w:rPr>
          <w:rFonts w:hint="eastAsia"/>
        </w:rPr>
        <w:t>重要</w:t>
      </w:r>
      <w:r w:rsidRPr="00F45412">
        <w:rPr>
          <w:rFonts w:hint="eastAsia"/>
        </w:rPr>
        <w:t>方法如下：</w:t>
      </w:r>
    </w:p>
    <w:p w:rsidR="00403531" w:rsidRPr="00F45412" w:rsidRDefault="00D47CE3" w:rsidP="005244D6">
      <w:pPr>
        <w:numPr>
          <w:ilvl w:val="0"/>
          <w:numId w:val="14"/>
        </w:numPr>
        <w:ind w:firstLineChars="0"/>
        <w:rPr>
          <w:rFonts w:hint="eastAsia"/>
        </w:rPr>
      </w:pPr>
      <w:r w:rsidRPr="00F45412">
        <w:t>startScreenPanToTargets</w:t>
      </w:r>
      <w:r w:rsidR="00661DC3" w:rsidRPr="00F45412">
        <w:rPr>
          <w:rFonts w:hint="eastAsia"/>
        </w:rPr>
        <w:t>：</w:t>
      </w:r>
      <w:r w:rsidRPr="00F45412">
        <w:rPr>
          <w:rFonts w:hint="eastAsia"/>
        </w:rPr>
        <w:t>启动场景向目标的平移</w:t>
      </w:r>
      <w:r w:rsidR="00403531" w:rsidRPr="00F45412">
        <w:rPr>
          <w:rFonts w:hint="eastAsia"/>
        </w:rPr>
        <w:t>。</w:t>
      </w:r>
    </w:p>
    <w:p w:rsidR="00403531" w:rsidRPr="00F45412" w:rsidRDefault="00D47CE3" w:rsidP="005244D6">
      <w:pPr>
        <w:numPr>
          <w:ilvl w:val="0"/>
          <w:numId w:val="14"/>
        </w:numPr>
        <w:ind w:firstLineChars="0"/>
        <w:rPr>
          <w:rFonts w:hint="eastAsia"/>
        </w:rPr>
      </w:pPr>
      <w:r w:rsidRPr="00F45412">
        <w:t>startScreenPanToTargetsWithAutoReverseOn</w:t>
      </w:r>
      <w:r w:rsidR="00661DC3" w:rsidRPr="00F45412">
        <w:rPr>
          <w:rFonts w:hint="eastAsia"/>
        </w:rPr>
        <w:t>：</w:t>
      </w:r>
      <w:r w:rsidRPr="00F45412">
        <w:rPr>
          <w:rFonts w:hint="eastAsia"/>
        </w:rPr>
        <w:t>启动场景向目标的平移，并启用自动转向</w:t>
      </w:r>
      <w:r w:rsidR="00403531" w:rsidRPr="00F45412">
        <w:rPr>
          <w:rFonts w:hint="eastAsia"/>
        </w:rPr>
        <w:t>。</w:t>
      </w:r>
    </w:p>
    <w:p w:rsidR="00403531" w:rsidRPr="00F45412" w:rsidRDefault="008D59E4" w:rsidP="005244D6">
      <w:pPr>
        <w:numPr>
          <w:ilvl w:val="0"/>
          <w:numId w:val="14"/>
        </w:numPr>
        <w:ind w:firstLineChars="0"/>
        <w:rPr>
          <w:rFonts w:hint="eastAsia"/>
        </w:rPr>
      </w:pPr>
      <w:r w:rsidRPr="00F45412">
        <w:t>autoScreenPanToTargets</w:t>
      </w:r>
      <w:r w:rsidR="00661DC3" w:rsidRPr="00F45412">
        <w:rPr>
          <w:rFonts w:hint="eastAsia"/>
        </w:rPr>
        <w:t>：</w:t>
      </w:r>
      <w:r w:rsidRPr="00F45412">
        <w:rPr>
          <w:rFonts w:hint="eastAsia"/>
        </w:rPr>
        <w:t>让屏幕场景自动向目标平移</w:t>
      </w:r>
      <w:r w:rsidR="00403531" w:rsidRPr="00F45412">
        <w:rPr>
          <w:rFonts w:hint="eastAsia"/>
        </w:rPr>
        <w:t>。</w:t>
      </w:r>
    </w:p>
    <w:p w:rsidR="00C70D8E" w:rsidRPr="00F45412" w:rsidRDefault="00C70D8E" w:rsidP="005244D6">
      <w:pPr>
        <w:numPr>
          <w:ilvl w:val="0"/>
          <w:numId w:val="14"/>
        </w:numPr>
        <w:ind w:firstLineChars="0"/>
        <w:rPr>
          <w:rFonts w:hint="eastAsia"/>
        </w:rPr>
      </w:pPr>
      <w:r w:rsidRPr="00F45412">
        <w:t>startScreenPanToSlingIfScoringIsNotOccuring</w:t>
      </w:r>
      <w:r w:rsidR="00661DC3" w:rsidRPr="00F45412">
        <w:rPr>
          <w:rFonts w:hint="eastAsia"/>
        </w:rPr>
        <w:t>：</w:t>
      </w:r>
      <w:r w:rsidRPr="00F45412">
        <w:rPr>
          <w:rFonts w:hint="eastAsia"/>
        </w:rPr>
        <w:t>在没有得分时，让屏幕场景向弹弓所在位置平移。</w:t>
      </w:r>
    </w:p>
    <w:p w:rsidR="00C70D8E" w:rsidRPr="00F45412" w:rsidRDefault="00A428AC" w:rsidP="005244D6">
      <w:pPr>
        <w:numPr>
          <w:ilvl w:val="0"/>
          <w:numId w:val="14"/>
        </w:numPr>
        <w:ind w:firstLineChars="0"/>
        <w:rPr>
          <w:rFonts w:hint="eastAsia"/>
        </w:rPr>
      </w:pPr>
      <w:r w:rsidRPr="00F45412">
        <w:t>startScreenPanToSling</w:t>
      </w:r>
      <w:r w:rsidR="00661DC3" w:rsidRPr="00F45412">
        <w:rPr>
          <w:rFonts w:hint="eastAsia"/>
        </w:rPr>
        <w:t>：</w:t>
      </w:r>
      <w:r w:rsidRPr="00F45412">
        <w:rPr>
          <w:rFonts w:hint="eastAsia"/>
        </w:rPr>
        <w:t>启动屏幕场景向弹弓的平移。</w:t>
      </w:r>
    </w:p>
    <w:p w:rsidR="00AB028B" w:rsidRPr="00F45412" w:rsidRDefault="003A585A" w:rsidP="004150EB">
      <w:pPr>
        <w:rPr>
          <w:rFonts w:ascii="宋体" w:hAnsi="宋体" w:cs="宋体" w:hint="eastAsia"/>
        </w:rPr>
      </w:pPr>
      <w:r w:rsidRPr="00F45412">
        <w:rPr>
          <w:rFonts w:ascii="宋体" w:hAnsi="宋体" w:cs="宋体" w:hint="eastAsia"/>
        </w:rPr>
        <w:t>限于篇幅，这里不列出所有和场景平移相关的</w:t>
      </w:r>
      <w:r w:rsidR="00FE17F1" w:rsidRPr="00F45412">
        <w:rPr>
          <w:rFonts w:ascii="宋体" w:hAnsi="宋体" w:cs="宋体" w:hint="eastAsia"/>
        </w:rPr>
        <w:t>辅助</w:t>
      </w:r>
      <w:r w:rsidRPr="00F45412">
        <w:rPr>
          <w:rFonts w:ascii="宋体" w:hAnsi="宋体" w:cs="宋体" w:hint="eastAsia"/>
        </w:rPr>
        <w:t>方法，开发者可以查看示例项目中的相关代码。</w:t>
      </w:r>
    </w:p>
    <w:p w:rsidR="00FB33E6" w:rsidRPr="00F45412" w:rsidRDefault="009152EC" w:rsidP="00262C1C">
      <w:pPr>
        <w:pStyle w:val="6"/>
        <w:rPr>
          <w:rFonts w:hint="eastAsia"/>
        </w:rPr>
      </w:pPr>
      <w:bookmarkStart w:id="22" w:name="_Toc334784256"/>
      <w:bookmarkStart w:id="23" w:name="_Toc337483811"/>
      <w:r w:rsidRPr="00F45412">
        <w:rPr>
          <w:rFonts w:hint="eastAsia"/>
          <w:lang w:eastAsia="zh-CN"/>
        </w:rPr>
        <w:lastRenderedPageBreak/>
        <w:t>如何</w:t>
      </w:r>
      <w:r w:rsidR="00FB33E6" w:rsidRPr="00F45412">
        <w:rPr>
          <w:rFonts w:hint="eastAsia"/>
        </w:rPr>
        <w:t>与用户交互</w:t>
      </w:r>
      <w:bookmarkEnd w:id="22"/>
      <w:bookmarkEnd w:id="23"/>
    </w:p>
    <w:p w:rsidR="00B909E9" w:rsidRPr="00F45412" w:rsidRDefault="000F107D" w:rsidP="00875B55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在实现了场景的视觉呈现和平移后，将说明在场景中</w:t>
      </w:r>
      <w:r w:rsidR="00905DE1" w:rsidRPr="00F45412">
        <w:rPr>
          <w:rFonts w:hint="eastAsia"/>
          <w:kern w:val="0"/>
        </w:rPr>
        <w:t>如何</w:t>
      </w:r>
      <w:r w:rsidRPr="00F45412">
        <w:rPr>
          <w:rFonts w:hint="eastAsia"/>
          <w:kern w:val="0"/>
        </w:rPr>
        <w:t>实现与用户交互。</w:t>
      </w:r>
      <w:r w:rsidR="00114F18" w:rsidRPr="00F45412">
        <w:rPr>
          <w:rFonts w:hint="eastAsia"/>
          <w:kern w:val="0"/>
        </w:rPr>
        <w:t>在</w:t>
      </w:r>
      <w:r w:rsidR="005C6FD8" w:rsidRPr="00F45412">
        <w:rPr>
          <w:rFonts w:hint="eastAsia"/>
          <w:kern w:val="0"/>
        </w:rPr>
        <w:t>Angry Panda</w:t>
      </w:r>
      <w:r w:rsidR="005C6FD8" w:rsidRPr="00F45412">
        <w:rPr>
          <w:rFonts w:hint="eastAsia"/>
          <w:kern w:val="0"/>
        </w:rPr>
        <w:t>游戏</w:t>
      </w:r>
      <w:r w:rsidR="00114F18" w:rsidRPr="00F45412">
        <w:rPr>
          <w:rFonts w:hint="eastAsia"/>
          <w:kern w:val="0"/>
        </w:rPr>
        <w:t>中，</w:t>
      </w:r>
      <w:r w:rsidR="005C6FD8" w:rsidRPr="00F45412">
        <w:rPr>
          <w:rFonts w:hint="eastAsia"/>
          <w:kern w:val="0"/>
        </w:rPr>
        <w:t>与玩家的交互主要是</w:t>
      </w:r>
      <w:r w:rsidR="002E5221" w:rsidRPr="00F45412">
        <w:rPr>
          <w:rFonts w:hint="eastAsia"/>
          <w:kern w:val="0"/>
        </w:rPr>
        <w:t>通过触摸屏幕</w:t>
      </w:r>
      <w:r w:rsidR="00905DE1" w:rsidRPr="00F45412">
        <w:rPr>
          <w:rFonts w:hint="eastAsia"/>
          <w:kern w:val="0"/>
        </w:rPr>
        <w:t>来</w:t>
      </w:r>
      <w:r w:rsidR="002E5221" w:rsidRPr="00F45412">
        <w:rPr>
          <w:rFonts w:hint="eastAsia"/>
          <w:kern w:val="0"/>
        </w:rPr>
        <w:t>实现。</w:t>
      </w:r>
    </w:p>
    <w:p w:rsidR="000F107D" w:rsidRPr="00F45412" w:rsidRDefault="002E5221" w:rsidP="00875B55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具体来说，存在两种交互，一种是玩家用手指拉动弹弓发射熊猫，而另一种则是玩家来回移动屏幕。后一种交互相对比较简单，而拉动弹弓发射熊猫则是这款游戏的核心精髓所在。</w:t>
      </w:r>
    </w:p>
    <w:p w:rsidR="002E5221" w:rsidRPr="00F45412" w:rsidRDefault="00E226E0" w:rsidP="00875B55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在</w:t>
      </w:r>
      <w:r w:rsidR="004E43CD" w:rsidRPr="00F45412">
        <w:rPr>
          <w:rFonts w:hint="eastAsia"/>
          <w:kern w:val="0"/>
        </w:rPr>
        <w:t>第</w:t>
      </w:r>
      <w:r w:rsidR="004E43CD" w:rsidRPr="00F45412">
        <w:rPr>
          <w:kern w:val="0"/>
        </w:rPr>
        <w:t>6</w:t>
      </w:r>
      <w:r w:rsidRPr="00F45412">
        <w:rPr>
          <w:rFonts w:hint="eastAsia"/>
          <w:kern w:val="0"/>
        </w:rPr>
        <w:t>章曾经详细了解过在</w:t>
      </w:r>
      <w:r w:rsidRPr="00F45412">
        <w:rPr>
          <w:rFonts w:hint="eastAsia"/>
          <w:kern w:val="0"/>
        </w:rPr>
        <w:t>Cocos2D</w:t>
      </w:r>
      <w:r w:rsidR="009A0505" w:rsidRPr="00F45412">
        <w:rPr>
          <w:rFonts w:hint="eastAsia"/>
          <w:kern w:val="0"/>
        </w:rPr>
        <w:t>中触摸事件的处理机制。在</w:t>
      </w:r>
      <w:r w:rsidR="009A0505" w:rsidRPr="00F45412">
        <w:rPr>
          <w:rFonts w:hint="eastAsia"/>
          <w:kern w:val="0"/>
        </w:rPr>
        <w:t>Cocos2D</w:t>
      </w:r>
      <w:r w:rsidR="009A0505" w:rsidRPr="00F45412">
        <w:rPr>
          <w:rFonts w:hint="eastAsia"/>
          <w:kern w:val="0"/>
        </w:rPr>
        <w:t>中处理触摸事件可以采用两种不同的代理对象处理协议，分别是标准代理对象处理协议和目标代理对象处理协议。这里采用前一种处理协议，</w:t>
      </w:r>
      <w:r w:rsidR="00E07D8D" w:rsidRPr="00F45412">
        <w:rPr>
          <w:rFonts w:hint="eastAsia"/>
          <w:kern w:val="0"/>
        </w:rPr>
        <w:t>即</w:t>
      </w:r>
      <w:r w:rsidR="009A0505" w:rsidRPr="00F45412">
        <w:rPr>
          <w:rFonts w:hint="eastAsia"/>
          <w:kern w:val="0"/>
        </w:rPr>
        <w:t>和</w:t>
      </w:r>
      <w:r w:rsidR="009A0505" w:rsidRPr="00F45412">
        <w:rPr>
          <w:rFonts w:hint="eastAsia"/>
          <w:kern w:val="0"/>
        </w:rPr>
        <w:t>UIKit</w:t>
      </w:r>
      <w:r w:rsidR="009A0505" w:rsidRPr="00F45412">
        <w:rPr>
          <w:rFonts w:hint="eastAsia"/>
          <w:kern w:val="0"/>
        </w:rPr>
        <w:t>中默认的触摸事件处理机制相同的方式。</w:t>
      </w:r>
    </w:p>
    <w:p w:rsidR="00FF10BE" w:rsidRPr="00F45412" w:rsidRDefault="00FF10BE" w:rsidP="00AA4626">
      <w:pPr>
        <w:pStyle w:val="4"/>
        <w:numPr>
          <w:ilvl w:val="0"/>
          <w:numId w:val="49"/>
        </w:numPr>
        <w:ind w:firstLine="422"/>
        <w:rPr>
          <w:rFonts w:hint="eastAsia"/>
        </w:rPr>
      </w:pPr>
      <w:r w:rsidRPr="00F45412">
        <w:rPr>
          <w:rFonts w:hint="eastAsia"/>
        </w:rPr>
        <w:t>ccTouchesBegan</w:t>
      </w:r>
      <w:r w:rsidRPr="00F45412">
        <w:rPr>
          <w:rFonts w:hint="eastAsia"/>
        </w:rPr>
        <w:t>方法</w:t>
      </w:r>
    </w:p>
    <w:p w:rsidR="008B4143" w:rsidRPr="00F45412" w:rsidRDefault="008B4143" w:rsidP="004150EB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ccTouchesBegan</w:t>
      </w:r>
      <w:r w:rsidRPr="00F45412">
        <w:rPr>
          <w:rFonts w:hint="eastAsia"/>
          <w:kern w:val="0"/>
        </w:rPr>
        <w:t>方法的实现</w:t>
      </w:r>
      <w:r w:rsidR="00EC3254" w:rsidRPr="00F45412">
        <w:rPr>
          <w:rFonts w:hint="eastAsia"/>
          <w:kern w:val="0"/>
        </w:rPr>
        <w:t>如</w:t>
      </w:r>
      <w:r w:rsidR="00A84140" w:rsidRPr="00F45412">
        <w:rPr>
          <w:rFonts w:hint="eastAsia"/>
          <w:kern w:val="0"/>
        </w:rPr>
        <w:t>代码清单</w:t>
      </w:r>
      <w:r w:rsidR="00A84140" w:rsidRPr="00F45412">
        <w:rPr>
          <w:rFonts w:hint="eastAsia"/>
          <w:kern w:val="0"/>
        </w:rPr>
        <w:t>12-</w:t>
      </w:r>
      <w:r w:rsidR="00724E41" w:rsidRPr="00F45412">
        <w:rPr>
          <w:rFonts w:hint="eastAsia"/>
          <w:kern w:val="0"/>
        </w:rPr>
        <w:t>15</w:t>
      </w:r>
      <w:r w:rsidR="00EC3254" w:rsidRPr="00F45412">
        <w:rPr>
          <w:rFonts w:hint="eastAsia"/>
          <w:kern w:val="0"/>
        </w:rPr>
        <w:t>所示。</w:t>
      </w:r>
    </w:p>
    <w:p w:rsidR="00477F4D" w:rsidRPr="00F45412" w:rsidRDefault="00EC3254" w:rsidP="00632BB9">
      <w:pPr>
        <w:pStyle w:val="1-1"/>
        <w:ind w:firstLine="360"/>
        <w:rPr>
          <w:rFonts w:hint="eastAsia"/>
          <w:kern w:val="0"/>
        </w:rPr>
      </w:pPr>
      <w:r w:rsidRPr="00F45412">
        <w:rPr>
          <w:rFonts w:hint="eastAsia"/>
          <w:kern w:val="0"/>
        </w:rPr>
        <w:t>ccTouchesBegan方法的实现</w:t>
      </w:r>
    </w:p>
    <w:p w:rsidR="00D62635" w:rsidRPr="00F45412" w:rsidRDefault="00D62635" w:rsidP="00155D7A">
      <w:pPr>
        <w:pStyle w:val="af5"/>
        <w:rPr>
          <w:color w:val="auto"/>
        </w:rPr>
      </w:pPr>
      <w:r w:rsidRPr="00F45412">
        <w:rPr>
          <w:color w:val="auto"/>
        </w:rPr>
        <w:t>-(void) ccTouchesBegan:(NSSet *)touches withEvent:(UIEvent *)event {</w:t>
      </w:r>
    </w:p>
    <w:p w:rsidR="00D62635" w:rsidRPr="00F45412" w:rsidRDefault="00D6263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D62635" w:rsidRPr="00F45412" w:rsidRDefault="00D6263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for( UITouch *touch in touches ) {</w:t>
      </w:r>
    </w:p>
    <w:p w:rsidR="00D62635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D62635" w:rsidRPr="00F45412">
        <w:rPr>
          <w:color w:val="auto"/>
        </w:rPr>
        <w:t>CGPoint location = [touch locationInView: [touch view]];</w:t>
      </w:r>
    </w:p>
    <w:p w:rsidR="00D62635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D62635" w:rsidRPr="00F45412">
        <w:rPr>
          <w:color w:val="auto"/>
        </w:rPr>
        <w:t>location = [[CCDirector sharedDirector] convertToGL: location];</w:t>
      </w:r>
    </w:p>
    <w:p w:rsidR="00D62635" w:rsidRPr="00F45412" w:rsidRDefault="00D6263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previousTouchLocationX = location.x;</w:t>
      </w:r>
      <w:r w:rsidR="00F91B04" w:rsidRPr="00F45412">
        <w:rPr>
          <w:rFonts w:hint="eastAsia"/>
          <w:color w:val="auto"/>
        </w:rPr>
        <w:t xml:space="preserve"> </w:t>
      </w:r>
      <w:r w:rsidR="00031607" w:rsidRPr="00F45412">
        <w:rPr>
          <w:rFonts w:hint="eastAsia"/>
          <w:color w:val="auto"/>
        </w:rPr>
        <w:t xml:space="preserve">   </w:t>
      </w:r>
      <w:r w:rsidR="00F91B04" w:rsidRPr="00F45412">
        <w:rPr>
          <w:rFonts w:hint="eastAsia"/>
          <w:color w:val="auto"/>
        </w:rPr>
        <w:t xml:space="preserve">   </w:t>
      </w:r>
    </w:p>
    <w:p w:rsidR="00D62635" w:rsidRPr="00F45412" w:rsidRDefault="00D6263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if ( throwInProgress == NO ) {</w:t>
      </w:r>
    </w:p>
    <w:p w:rsidR="00D62635" w:rsidRPr="00F45412" w:rsidRDefault="00D6263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currentBodyNode.body-&gt;SetType(b2_staticBody);</w:t>
      </w:r>
    </w:p>
    <w:p w:rsidR="00D62635" w:rsidRPr="00F45412" w:rsidRDefault="00D6263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}</w:t>
      </w:r>
    </w:p>
    <w:p w:rsidR="00D62635" w:rsidRPr="00F45412" w:rsidRDefault="00D6263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}</w:t>
      </w:r>
    </w:p>
    <w:p w:rsidR="008B4143" w:rsidRPr="00F45412" w:rsidRDefault="00D62635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D62635" w:rsidRPr="00F45412" w:rsidRDefault="00D62635" w:rsidP="00AE21BB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ccTouchesBegan</w:t>
      </w:r>
      <w:r w:rsidR="00AC0F18" w:rsidRPr="00F45412">
        <w:rPr>
          <w:rFonts w:hint="eastAsia"/>
          <w:kern w:val="0"/>
        </w:rPr>
        <w:t>主要实现</w:t>
      </w:r>
      <w:r w:rsidRPr="00F45412">
        <w:rPr>
          <w:rFonts w:hint="eastAsia"/>
          <w:kern w:val="0"/>
        </w:rPr>
        <w:t>当触摸事件开始时的处理机制。</w:t>
      </w:r>
      <w:r w:rsidR="006908DD" w:rsidRPr="00F45412">
        <w:rPr>
          <w:rFonts w:hint="eastAsia"/>
          <w:kern w:val="0"/>
        </w:rPr>
        <w:t>在以上代码中，首先使用</w:t>
      </w:r>
      <w:r w:rsidR="006908DD" w:rsidRPr="00F45412">
        <w:rPr>
          <w:rFonts w:hint="eastAsia"/>
          <w:kern w:val="0"/>
        </w:rPr>
        <w:t>for</w:t>
      </w:r>
      <w:r w:rsidR="006908DD" w:rsidRPr="00F45412">
        <w:rPr>
          <w:rFonts w:hint="eastAsia"/>
          <w:kern w:val="0"/>
        </w:rPr>
        <w:t>循环遍历了所有的触摸点。使用</w:t>
      </w:r>
      <w:r w:rsidR="006908DD" w:rsidRPr="00F45412">
        <w:rPr>
          <w:rFonts w:hint="eastAsia"/>
          <w:kern w:val="0"/>
        </w:rPr>
        <w:t>CGPoint</w:t>
      </w:r>
      <w:r w:rsidR="006908DD" w:rsidRPr="00F45412">
        <w:rPr>
          <w:rFonts w:hint="eastAsia"/>
          <w:kern w:val="0"/>
        </w:rPr>
        <w:t>变量保存触摸点在视图中的位置，并使用</w:t>
      </w:r>
      <w:r w:rsidR="006908DD" w:rsidRPr="00F45412">
        <w:rPr>
          <w:rFonts w:hint="eastAsia"/>
          <w:kern w:val="0"/>
        </w:rPr>
        <w:t>CCDirector</w:t>
      </w:r>
      <w:proofErr w:type="gramStart"/>
      <w:r w:rsidR="006908DD" w:rsidRPr="00F45412">
        <w:rPr>
          <w:rFonts w:hint="eastAsia"/>
          <w:kern w:val="0"/>
        </w:rPr>
        <w:t>的单例将</w:t>
      </w:r>
      <w:proofErr w:type="gramEnd"/>
      <w:r w:rsidR="006908DD" w:rsidRPr="00F45412">
        <w:rPr>
          <w:rFonts w:hint="eastAsia"/>
          <w:kern w:val="0"/>
        </w:rPr>
        <w:t>其转换为</w:t>
      </w:r>
      <w:r w:rsidR="006908DD" w:rsidRPr="00F45412">
        <w:rPr>
          <w:rFonts w:hint="eastAsia"/>
          <w:kern w:val="0"/>
        </w:rPr>
        <w:t>OpenGL</w:t>
      </w:r>
      <w:r w:rsidR="006908DD" w:rsidRPr="00F45412">
        <w:rPr>
          <w:rFonts w:hint="eastAsia"/>
          <w:kern w:val="0"/>
        </w:rPr>
        <w:t>视图中的位置，并将</w:t>
      </w:r>
      <w:r w:rsidR="006908DD" w:rsidRPr="00F45412">
        <w:rPr>
          <w:rFonts w:hint="eastAsia"/>
          <w:kern w:val="0"/>
        </w:rPr>
        <w:t>x</w:t>
      </w:r>
      <w:r w:rsidR="006908DD" w:rsidRPr="00F45412">
        <w:rPr>
          <w:rFonts w:hint="eastAsia"/>
          <w:kern w:val="0"/>
        </w:rPr>
        <w:t>坐标保存到一个变量中。</w:t>
      </w:r>
      <w:r w:rsidR="00D73BCD" w:rsidRPr="00F45412">
        <w:rPr>
          <w:rFonts w:hint="eastAsia"/>
          <w:kern w:val="0"/>
        </w:rPr>
        <w:t>此时如果熊猫不在抛投中，则将当前物体设置为静态物体。</w:t>
      </w:r>
    </w:p>
    <w:p w:rsidR="00FF10BE" w:rsidRPr="00F45412" w:rsidRDefault="00FF10BE" w:rsidP="00AA4626">
      <w:pPr>
        <w:pStyle w:val="4"/>
        <w:ind w:firstLine="422"/>
        <w:rPr>
          <w:rFonts w:hint="eastAsia"/>
        </w:rPr>
      </w:pPr>
      <w:r w:rsidRPr="00F45412">
        <w:rPr>
          <w:rFonts w:hint="eastAsia"/>
        </w:rPr>
        <w:lastRenderedPageBreak/>
        <w:t>ccTouchesMoved</w:t>
      </w:r>
      <w:r w:rsidRPr="00F45412">
        <w:rPr>
          <w:rFonts w:hint="eastAsia"/>
        </w:rPr>
        <w:t>方法</w:t>
      </w:r>
    </w:p>
    <w:p w:rsidR="000F7481" w:rsidRPr="00F45412" w:rsidRDefault="000F7481" w:rsidP="00AE21BB">
      <w:pPr>
        <w:rPr>
          <w:rFonts w:hint="eastAsia"/>
          <w:kern w:val="0"/>
        </w:rPr>
      </w:pPr>
      <w:bookmarkStart w:id="24" w:name="OLE_LINK1"/>
      <w:bookmarkStart w:id="25" w:name="OLE_LINK2"/>
      <w:r w:rsidRPr="00F45412">
        <w:rPr>
          <w:rFonts w:hint="eastAsia"/>
          <w:kern w:val="0"/>
        </w:rPr>
        <w:t>ccTouchesMoved</w:t>
      </w:r>
      <w:r w:rsidR="00FF10BE" w:rsidRPr="00F45412">
        <w:rPr>
          <w:rFonts w:hint="eastAsia"/>
          <w:kern w:val="0"/>
        </w:rPr>
        <w:t>方法</w:t>
      </w:r>
      <w:r w:rsidRPr="00F45412">
        <w:rPr>
          <w:rFonts w:hint="eastAsia"/>
          <w:kern w:val="0"/>
        </w:rPr>
        <w:t>的实现</w:t>
      </w:r>
      <w:bookmarkEnd w:id="24"/>
      <w:bookmarkEnd w:id="25"/>
      <w:r w:rsidR="004D6E5B" w:rsidRPr="00F45412">
        <w:rPr>
          <w:rFonts w:hint="eastAsia"/>
          <w:kern w:val="0"/>
        </w:rPr>
        <w:t>如</w:t>
      </w:r>
      <w:r w:rsidR="00A84140" w:rsidRPr="00F45412">
        <w:rPr>
          <w:rFonts w:hint="eastAsia"/>
          <w:kern w:val="0"/>
        </w:rPr>
        <w:t>代码清单</w:t>
      </w:r>
      <w:r w:rsidR="00A84140" w:rsidRPr="00F45412">
        <w:rPr>
          <w:rFonts w:hint="eastAsia"/>
          <w:kern w:val="0"/>
        </w:rPr>
        <w:t>12-</w:t>
      </w:r>
      <w:r w:rsidR="00724E41" w:rsidRPr="00F45412">
        <w:rPr>
          <w:rFonts w:hint="eastAsia"/>
          <w:kern w:val="0"/>
        </w:rPr>
        <w:t>16</w:t>
      </w:r>
      <w:r w:rsidR="004D6E5B" w:rsidRPr="00F45412">
        <w:rPr>
          <w:rFonts w:hint="eastAsia"/>
          <w:kern w:val="0"/>
        </w:rPr>
        <w:t>所示。</w:t>
      </w:r>
    </w:p>
    <w:p w:rsidR="004D6E5B" w:rsidRPr="00F45412" w:rsidRDefault="004D6E5B" w:rsidP="00632BB9">
      <w:pPr>
        <w:pStyle w:val="1-1"/>
        <w:ind w:firstLine="360"/>
        <w:rPr>
          <w:rFonts w:hint="eastAsia"/>
          <w:kern w:val="0"/>
        </w:rPr>
      </w:pPr>
      <w:r w:rsidRPr="00F45412">
        <w:rPr>
          <w:rFonts w:hint="eastAsia"/>
          <w:kern w:val="0"/>
        </w:rPr>
        <w:t>ccTouchesMoved</w:t>
      </w:r>
      <w:r w:rsidR="00FF10BE" w:rsidRPr="00F45412">
        <w:rPr>
          <w:rFonts w:hint="eastAsia"/>
          <w:kern w:val="0"/>
        </w:rPr>
        <w:t>方法</w:t>
      </w:r>
      <w:r w:rsidRPr="00F45412">
        <w:rPr>
          <w:rFonts w:hint="eastAsia"/>
          <w:kern w:val="0"/>
        </w:rPr>
        <w:t>的实现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>-(void)ccTouchesMoved:(NSSet *)touches withEvent:(UIEvent *)event {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if ( autoPanningInProgress == YES) {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cancelAutoPan];</w:t>
      </w:r>
    </w:p>
    <w:p w:rsidR="0050406D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}</w:t>
      </w:r>
      <w:r w:rsidR="00F91B04" w:rsidRPr="00F45412">
        <w:rPr>
          <w:rFonts w:hint="eastAsia"/>
          <w:color w:val="auto"/>
        </w:rPr>
        <w:t xml:space="preserve">               </w:t>
      </w:r>
      <w:r w:rsidR="0050406D" w:rsidRPr="00F45412">
        <w:rPr>
          <w:rFonts w:hint="eastAsia"/>
          <w:color w:val="auto"/>
        </w:rPr>
        <w:t>//1</w:t>
      </w:r>
      <w:r w:rsidR="0050406D" w:rsidRPr="00F45412">
        <w:rPr>
          <w:color w:val="auto"/>
        </w:rPr>
        <w:t xml:space="preserve"> </w:t>
      </w:r>
    </w:p>
    <w:p w:rsidR="00031607" w:rsidRPr="00F45412" w:rsidRDefault="00031607" w:rsidP="00155D7A">
      <w:pPr>
        <w:pStyle w:val="af5"/>
        <w:rPr>
          <w:color w:val="auto"/>
        </w:rPr>
      </w:pP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//</w:t>
      </w:r>
      <w:r w:rsidRPr="00F45412">
        <w:rPr>
          <w:rFonts w:hint="eastAsia"/>
          <w:color w:val="auto"/>
        </w:rPr>
        <w:t>触摸交互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</w:p>
    <w:p w:rsidR="00031607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031607" w:rsidRPr="00F45412">
        <w:rPr>
          <w:color w:val="auto"/>
        </w:rPr>
        <w:t>for( UITouch *touch in touches ) {</w:t>
      </w:r>
    </w:p>
    <w:p w:rsidR="00031607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  <w:r w:rsidR="00031607" w:rsidRPr="00F45412">
        <w:rPr>
          <w:color w:val="auto"/>
        </w:rPr>
        <w:t>CGPoint location = [touch locationInView: [touch view]];</w:t>
      </w:r>
    </w:p>
    <w:p w:rsidR="00031607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  <w:r w:rsidR="00031607" w:rsidRPr="00F45412">
        <w:rPr>
          <w:color w:val="auto"/>
        </w:rPr>
        <w:t>location = [[CCDirector sharedDirector] convertToGL: location];</w:t>
      </w:r>
      <w:r w:rsidR="0050406D" w:rsidRPr="00F45412">
        <w:rPr>
          <w:rFonts w:hint="eastAsia"/>
          <w:color w:val="auto"/>
        </w:rPr>
        <w:t xml:space="preserve">  </w:t>
      </w:r>
      <w:r w:rsidRPr="00F45412">
        <w:rPr>
          <w:rFonts w:hint="eastAsia"/>
          <w:color w:val="auto"/>
        </w:rPr>
        <w:t xml:space="preserve"> </w:t>
      </w:r>
      <w:r w:rsidR="0050406D" w:rsidRPr="00F45412">
        <w:rPr>
          <w:rFonts w:hint="eastAsia"/>
          <w:color w:val="auto"/>
        </w:rPr>
        <w:t>//2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>//</w:t>
      </w:r>
      <w:r w:rsidRPr="00F45412">
        <w:rPr>
          <w:rFonts w:hint="eastAsia"/>
          <w:color w:val="auto"/>
        </w:rPr>
        <w:t>移动弹弓中的熊猫</w:t>
      </w:r>
      <w:r w:rsidRPr="00F45412">
        <w:rPr>
          <w:rFonts w:hint="eastAsia"/>
          <w:color w:val="auto"/>
        </w:rPr>
        <w:t xml:space="preserve">  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>//</w:t>
      </w:r>
      <w:r w:rsidRPr="00F45412">
        <w:rPr>
          <w:rFonts w:hint="eastAsia"/>
          <w:color w:val="auto"/>
        </w:rPr>
        <w:t>如果场景在起始位置</w:t>
      </w:r>
      <w:r w:rsidRPr="00F45412">
        <w:rPr>
          <w:rFonts w:hint="eastAsia"/>
          <w:color w:val="auto"/>
        </w:rPr>
        <w:t xml:space="preserve">(self.position.x == 0) </w:t>
      </w:r>
      <w:r w:rsidRPr="00F45412">
        <w:rPr>
          <w:rFonts w:hint="eastAsia"/>
          <w:color w:val="auto"/>
        </w:rPr>
        <w:t>，且还未开始抛投，而玩家手指正在弹弓周围触摸</w:t>
      </w:r>
      <w:r w:rsidRPr="00F45412">
        <w:rPr>
          <w:rFonts w:hint="eastAsia"/>
          <w:color w:val="auto"/>
        </w:rPr>
        <w:t xml:space="preserve">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50406D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if (  ( [self checkCircleCollision:location :2 :slingShotCenterPosition:maxStretchOfSlingShot] == YES || slingShotPandaInHand == YES ) &amp;&amp; throwInProgress == NO &amp;&amp; areWeInTheStartingPosition == YES )</w:t>
      </w:r>
      <w:r w:rsidR="00F91B04" w:rsidRPr="00F45412">
        <w:rPr>
          <w:rFonts w:hint="eastAsia"/>
          <w:color w:val="auto"/>
        </w:rPr>
        <w:t xml:space="preserve">        </w:t>
      </w:r>
      <w:r w:rsidR="0050406D" w:rsidRPr="00F45412">
        <w:rPr>
          <w:rFonts w:hint="eastAsia"/>
          <w:color w:val="auto"/>
        </w:rPr>
        <w:t>//3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{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if ( slingShotPandaInHand == NO) {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positionInSling = slingShotCenterPosition;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slingShotPandaInHand = YES;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strapBack.visible = YES;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strapFront.visible = YES;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      strapEmpty.visible = NO;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}</w:t>
      </w:r>
      <w:r w:rsidR="00F91B04" w:rsidRPr="00F45412">
        <w:rPr>
          <w:rFonts w:hint="eastAsia"/>
          <w:color w:val="auto"/>
        </w:rPr>
        <w:t xml:space="preserve">              </w:t>
      </w:r>
      <w:r w:rsidR="0050406D" w:rsidRPr="00F45412">
        <w:rPr>
          <w:rFonts w:hint="eastAsia"/>
          <w:color w:val="auto"/>
        </w:rPr>
        <w:t>//4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int currentAngle = currentBodyNode.body-&gt;GetAngle() 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b2Vec2 bodyPos = currentBodyNode.body-&gt;GetWorldCenter();</w:t>
      </w:r>
      <w:r w:rsidR="0050406D" w:rsidRPr="00F45412">
        <w:rPr>
          <w:rFonts w:hint="eastAsia"/>
          <w:color w:val="auto"/>
        </w:rPr>
        <w:t xml:space="preserve">  </w:t>
      </w:r>
      <w:r w:rsidR="00F91B04" w:rsidRPr="00F45412">
        <w:rPr>
          <w:rFonts w:hint="eastAsia"/>
          <w:color w:val="auto"/>
        </w:rPr>
        <w:t xml:space="preserve">  </w:t>
      </w:r>
      <w:r w:rsidR="0050406D" w:rsidRPr="00F45412">
        <w:rPr>
          <w:rFonts w:hint="eastAsia"/>
          <w:color w:val="auto"/>
        </w:rPr>
        <w:t>//5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for( UITouch *touch in touches ) {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CGPoint location = [touch locationInView: [touch view]];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location = [[CCDirector sharedDirector] convertToGL: location];</w:t>
      </w:r>
      <w:r w:rsidR="00F91B04" w:rsidRPr="00F45412">
        <w:rPr>
          <w:rFonts w:hint="eastAsia"/>
          <w:color w:val="auto"/>
        </w:rPr>
        <w:t xml:space="preserve">   </w:t>
      </w:r>
      <w:r w:rsidR="0050406D" w:rsidRPr="00F45412">
        <w:rPr>
          <w:rFonts w:hint="eastAsia"/>
          <w:color w:val="auto"/>
        </w:rPr>
        <w:t xml:space="preserve"> //6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float radius = maxStretchOfSlingShot; //radius of slingShot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rFonts w:hint="eastAsia"/>
          <w:color w:val="auto"/>
        </w:rPr>
        <w:t xml:space="preserve">        GLfloat angle = [self calculateAngle:location.x :location.y :slingShotCenterPosition.x :slingShotCenterPosition.y] ;  </w:t>
      </w:r>
      <w:r w:rsidR="0050406D" w:rsidRPr="00F45412">
        <w:rPr>
          <w:rFonts w:hint="eastAsia"/>
          <w:color w:val="auto"/>
        </w:rPr>
        <w:t>//7</w:t>
      </w:r>
    </w:p>
    <w:p w:rsidR="00031607" w:rsidRPr="00F45412" w:rsidRDefault="00031607" w:rsidP="00C06194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  //</w:t>
      </w:r>
      <w:r w:rsidRPr="00F45412">
        <w:rPr>
          <w:rFonts w:hint="eastAsia"/>
          <w:color w:val="auto"/>
        </w:rPr>
        <w:t>如果玩家在弹弓的最大拉伸半径范围内移动熊猫</w:t>
      </w:r>
    </w:p>
    <w:p w:rsidR="00031607" w:rsidRPr="00F45412" w:rsidRDefault="00031607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      if ( [self checkCircleCollision:location :2 :slingShotCenterPosition: radius] == YES) {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positionInSling = ccp(location.x , location.y); </w:t>
      </w:r>
      <w:r w:rsidR="0050406D" w:rsidRPr="00F45412">
        <w:rPr>
          <w:rFonts w:hint="eastAsia"/>
          <w:color w:val="auto"/>
        </w:rPr>
        <w:t xml:space="preserve">   //8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    //</w:t>
      </w:r>
      <w:r w:rsidRPr="00F45412">
        <w:rPr>
          <w:rFonts w:hint="eastAsia"/>
          <w:color w:val="auto"/>
        </w:rPr>
        <w:t>根据触摸点和弹弓中心点的位置来判断弹弓皮带的缩放大小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float scaleStrap =  (abs( slingShotCenterPosition.x - location.x )) / radius;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    scaleStrap = scaleStrap + 0.3;  </w:t>
      </w:r>
      <w:r w:rsidR="00F91B04" w:rsidRPr="00F45412">
        <w:rPr>
          <w:rFonts w:hint="eastAsia"/>
          <w:color w:val="auto"/>
        </w:rPr>
        <w:t xml:space="preserve">    </w:t>
      </w:r>
      <w:r w:rsidRPr="00F45412">
        <w:rPr>
          <w:rFonts w:hint="eastAsia"/>
          <w:color w:val="auto"/>
        </w:rPr>
        <w:t>//</w:t>
      </w:r>
      <w:r w:rsidR="0050406D" w:rsidRPr="00F45412">
        <w:rPr>
          <w:rFonts w:hint="eastAsia"/>
          <w:color w:val="auto"/>
        </w:rPr>
        <w:t>9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    if ( scaleStrap &gt; 1) { 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  scaleStrap = 1;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}</w:t>
      </w:r>
      <w:r w:rsidR="00F91B04" w:rsidRPr="00F45412">
        <w:rPr>
          <w:rFonts w:hint="eastAsia"/>
          <w:color w:val="auto"/>
        </w:rPr>
        <w:t xml:space="preserve">         </w:t>
      </w:r>
      <w:r w:rsidR="0050406D" w:rsidRPr="00F45412">
        <w:rPr>
          <w:rFonts w:hint="eastAsia"/>
          <w:color w:val="auto"/>
        </w:rPr>
        <w:t xml:space="preserve">  //10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strapFront.scaleX = scaleStrap; 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    strapBack.scaleX = strapFront.scaleX ;  </w:t>
      </w:r>
      <w:r w:rsidR="00F91B04" w:rsidRPr="00F45412">
        <w:rPr>
          <w:rFonts w:hint="eastAsia"/>
          <w:color w:val="auto"/>
        </w:rPr>
        <w:t xml:space="preserve">   </w:t>
      </w:r>
      <w:r w:rsidRPr="00F45412">
        <w:rPr>
          <w:rFonts w:hint="eastAsia"/>
          <w:color w:val="auto"/>
        </w:rPr>
        <w:t>//</w:t>
      </w:r>
      <w:r w:rsidR="00732A31" w:rsidRPr="00F45412">
        <w:rPr>
          <w:rFonts w:hint="eastAsia"/>
          <w:color w:val="auto"/>
        </w:rPr>
        <w:t>9</w:t>
      </w:r>
      <w:r w:rsidRPr="00F45412">
        <w:rPr>
          <w:rFonts w:hint="eastAsia"/>
          <w:color w:val="auto"/>
        </w:rPr>
        <w:t xml:space="preserve">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} else {  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    //</w:t>
      </w:r>
      <w:r w:rsidRPr="00F45412">
        <w:rPr>
          <w:rFonts w:hint="eastAsia"/>
          <w:color w:val="auto"/>
        </w:rPr>
        <w:t>如果玩家向弹弓的最大拉伸半径范围外移动熊猫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GLfloat angleRadians = CC_DEGREES_TO_RADIANS (angle - 90);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        positionInSling = ccp( slingShotCenterPosition.x - (cos(angleRadians) * radius) , slingShotCenterPosition.y + (sin(angleRadians) * radius) );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strapFront.scaleX = 1;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strapBack.scaleX = 1;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if(stretchBeyondRange ==0){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  [[GameSounds sharedGameSounds] playStretchSlingshotSound];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  stretchBeyondRange++;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}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}  </w:t>
      </w:r>
      <w:r w:rsidR="00F91B04" w:rsidRPr="00F45412">
        <w:rPr>
          <w:rFonts w:hint="eastAsia"/>
          <w:color w:val="auto"/>
        </w:rPr>
        <w:t xml:space="preserve">       </w:t>
      </w:r>
      <w:r w:rsidR="00732A31" w:rsidRPr="00F45412">
        <w:rPr>
          <w:rFonts w:hint="eastAsia"/>
          <w:color w:val="auto"/>
        </w:rPr>
        <w:t>//10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strapFront.rotation = angle - 90;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[self adjustBackStrap:(float)angle ];</w:t>
      </w:r>
      <w:r w:rsidR="0050406D" w:rsidRPr="00F45412">
        <w:rPr>
          <w:rFonts w:hint="eastAsia"/>
          <w:color w:val="auto"/>
        </w:rPr>
        <w:t xml:space="preserve">   //1</w:t>
      </w:r>
      <w:r w:rsidR="00732A31" w:rsidRPr="00F45412">
        <w:rPr>
          <w:rFonts w:hint="eastAsia"/>
          <w:color w:val="auto"/>
        </w:rPr>
        <w:t>1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  //</w:t>
      </w:r>
      <w:r w:rsidRPr="00F45412">
        <w:rPr>
          <w:rFonts w:hint="eastAsia"/>
          <w:color w:val="auto"/>
        </w:rPr>
        <w:t>设置熊猫物体的位置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b2Vec2 locationInMeters = b2Vec2(positionInSling.x / PTM_RATIO, positionInSling.y / PTM_RATIO);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currentBodyNode.body-&gt;SetTransform( locationInMeters , CC_DEGREES_TO_RADIANS( currentAngle));</w:t>
      </w:r>
      <w:r w:rsidR="00F91B04" w:rsidRPr="00F45412">
        <w:rPr>
          <w:rFonts w:hint="eastAsia"/>
          <w:color w:val="auto"/>
        </w:rPr>
        <w:t xml:space="preserve">    </w:t>
      </w:r>
      <w:r w:rsidR="0050406D" w:rsidRPr="00F45412">
        <w:rPr>
          <w:rFonts w:hint="eastAsia"/>
          <w:color w:val="auto"/>
        </w:rPr>
        <w:t>//1</w:t>
      </w:r>
      <w:r w:rsidR="00732A31" w:rsidRPr="00F45412">
        <w:rPr>
          <w:rFonts w:hint="eastAsia"/>
          <w:color w:val="auto"/>
        </w:rPr>
        <w:t>2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}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[currentBodyNode spriteInPulledBackSlingState];</w:t>
      </w:r>
      <w:r w:rsidR="00F91B04" w:rsidRPr="00F45412">
        <w:rPr>
          <w:rFonts w:hint="eastAsia"/>
          <w:color w:val="auto"/>
        </w:rPr>
        <w:t xml:space="preserve">  </w:t>
      </w:r>
      <w:r w:rsidR="0050406D" w:rsidRPr="00F45412">
        <w:rPr>
          <w:rFonts w:hint="eastAsia"/>
          <w:color w:val="auto"/>
        </w:rPr>
        <w:t>//1</w:t>
      </w:r>
      <w:r w:rsidR="00732A31" w:rsidRPr="00F45412">
        <w:rPr>
          <w:rFonts w:hint="eastAsia"/>
          <w:color w:val="auto"/>
        </w:rPr>
        <w:t>3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}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//</w:t>
      </w:r>
      <w:r w:rsidRPr="00F45412">
        <w:rPr>
          <w:rFonts w:hint="eastAsia"/>
          <w:color w:val="auto"/>
        </w:rPr>
        <w:t>如果不满足以上条件则移动屏幕中的场景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else { 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int amountToShiftScreen;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int diff = (location.x - previousTouchLocationX);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rFonts w:hint="eastAsia"/>
          <w:color w:val="auto"/>
        </w:rPr>
        <w:t xml:space="preserve">      amountToShiftScreen = [self returnAmountToShiftScreen:diff];  </w:t>
      </w:r>
      <w:r w:rsidRPr="00F45412">
        <w:rPr>
          <w:color w:val="auto"/>
        </w:rPr>
        <w:t xml:space="preserve">   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// </w:t>
      </w:r>
      <w:r w:rsidRPr="00F45412">
        <w:rPr>
          <w:rFonts w:hint="eastAsia"/>
          <w:color w:val="auto"/>
        </w:rPr>
        <w:t>如果玩家手中没有熊猫，则将屏幕场景前后平移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if ( self.position.x &lt;= 0 &amp;&amp; self.position.x &gt;= worldMaxHorizontalShift &amp;&amp; slingShotPandaInHand == NO  ) {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areWeInTheStartingPosition = NO;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      [self moveScreen:(int)amountToShiftScreen];</w:t>
      </w:r>
      <w:r w:rsidR="00F91B04" w:rsidRPr="00F45412">
        <w:rPr>
          <w:rFonts w:hint="eastAsia"/>
          <w:color w:val="auto"/>
        </w:rPr>
        <w:t xml:space="preserve">  </w:t>
      </w:r>
      <w:r w:rsidR="0050406D" w:rsidRPr="00F45412">
        <w:rPr>
          <w:rFonts w:hint="eastAsia"/>
          <w:color w:val="auto"/>
        </w:rPr>
        <w:t>//1</w:t>
      </w:r>
      <w:r w:rsidR="00732A31" w:rsidRPr="00F45412">
        <w:rPr>
          <w:rFonts w:hint="eastAsia"/>
          <w:color w:val="auto"/>
        </w:rPr>
        <w:t>4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  if (self.position.x &gt; 0 ) { // </w:t>
      </w:r>
      <w:r w:rsidRPr="00F45412">
        <w:rPr>
          <w:rFonts w:hint="eastAsia"/>
          <w:color w:val="auto"/>
        </w:rPr>
        <w:t>如果场景向左移动的过多，则重新设置到起始位置</w:t>
      </w:r>
      <w:r w:rsidRPr="00F45412">
        <w:rPr>
          <w:rFonts w:hint="eastAsia"/>
          <w:color w:val="auto"/>
        </w:rPr>
        <w:t xml:space="preserve">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[self putEverythingInStartingViewOfSlingShot];</w:t>
      </w:r>
      <w:r w:rsidR="00F91B04" w:rsidRPr="00F45412">
        <w:rPr>
          <w:rFonts w:hint="eastAsia"/>
          <w:color w:val="auto"/>
        </w:rPr>
        <w:t xml:space="preserve">  </w:t>
      </w:r>
      <w:r w:rsidR="0050406D" w:rsidRPr="00F45412">
        <w:rPr>
          <w:rFonts w:hint="eastAsia"/>
          <w:color w:val="auto"/>
        </w:rPr>
        <w:t>//1</w:t>
      </w:r>
      <w:r w:rsidR="00732A31" w:rsidRPr="00F45412">
        <w:rPr>
          <w:rFonts w:hint="eastAsia"/>
          <w:color w:val="auto"/>
        </w:rPr>
        <w:t>5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}</w:t>
      </w:r>
    </w:p>
    <w:p w:rsidR="0050406D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  else if (self.position.x &lt; worldMaxHorizontalShift )</w:t>
      </w:r>
      <w:r w:rsidR="00F91B04" w:rsidRPr="00F45412">
        <w:rPr>
          <w:rFonts w:hint="eastAsia"/>
          <w:color w:val="auto"/>
        </w:rPr>
        <w:t xml:space="preserve">  </w:t>
      </w:r>
      <w:r w:rsidR="0050406D" w:rsidRPr="00F45412">
        <w:rPr>
          <w:rFonts w:hint="eastAsia"/>
          <w:color w:val="auto"/>
        </w:rPr>
        <w:t>//1</w:t>
      </w:r>
      <w:r w:rsidR="00732A31" w:rsidRPr="00F45412">
        <w:rPr>
          <w:rFonts w:hint="eastAsia"/>
          <w:color w:val="auto"/>
        </w:rPr>
        <w:t>6</w:t>
      </w:r>
    </w:p>
    <w:p w:rsidR="0050406D" w:rsidRPr="00F45412" w:rsidRDefault="00031607" w:rsidP="00E64F99">
      <w:pPr>
        <w:pStyle w:val="af5"/>
        <w:rPr>
          <w:rFonts w:hint="eastAsia"/>
          <w:color w:val="auto"/>
          <w:lang w:eastAsia="zh-CN"/>
        </w:rPr>
      </w:pPr>
      <w:r w:rsidRPr="00F45412">
        <w:rPr>
          <w:rFonts w:hint="eastAsia"/>
          <w:color w:val="auto"/>
        </w:rPr>
        <w:t xml:space="preserve"> { </w:t>
      </w:r>
    </w:p>
    <w:p w:rsidR="00031607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// </w:t>
      </w:r>
      <w:r w:rsidRPr="00F45412">
        <w:rPr>
          <w:rFonts w:hint="eastAsia"/>
          <w:color w:val="auto"/>
        </w:rPr>
        <w:t>如果场景向相反方向移动的过多，则重新设置到最大位置</w:t>
      </w:r>
      <w:r w:rsidRPr="00F45412">
        <w:rPr>
          <w:rFonts w:hint="eastAsia"/>
          <w:color w:val="auto"/>
        </w:rPr>
        <w:t xml:space="preserve">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  [self putEverythingInViewOfTargets];</w:t>
      </w:r>
      <w:r w:rsidR="00F91B04" w:rsidRPr="00F45412">
        <w:rPr>
          <w:rFonts w:hint="eastAsia"/>
          <w:color w:val="auto"/>
        </w:rPr>
        <w:t xml:space="preserve">    </w:t>
      </w:r>
      <w:r w:rsidR="0050406D" w:rsidRPr="00F45412">
        <w:rPr>
          <w:rFonts w:hint="eastAsia"/>
          <w:color w:val="auto"/>
        </w:rPr>
        <w:t>//</w:t>
      </w:r>
      <w:r w:rsidR="00DF7A9B" w:rsidRPr="00F45412">
        <w:rPr>
          <w:rFonts w:hint="eastAsia"/>
          <w:color w:val="auto"/>
        </w:rPr>
        <w:t>17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}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}  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}</w:t>
      </w:r>
    </w:p>
    <w:p w:rsidR="00031607" w:rsidRPr="00F45412" w:rsidRDefault="00031607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previousTouchLocationX = location.x;</w:t>
      </w:r>
      <w:r w:rsidR="00F91B04" w:rsidRPr="00F45412">
        <w:rPr>
          <w:rFonts w:hint="eastAsia"/>
          <w:color w:val="auto"/>
        </w:rPr>
        <w:t xml:space="preserve">      </w:t>
      </w:r>
      <w:r w:rsidR="0050406D" w:rsidRPr="00F45412">
        <w:rPr>
          <w:rFonts w:hint="eastAsia"/>
          <w:color w:val="auto"/>
        </w:rPr>
        <w:t>//</w:t>
      </w:r>
      <w:r w:rsidR="00DF7A9B" w:rsidRPr="00F45412">
        <w:rPr>
          <w:rFonts w:hint="eastAsia"/>
          <w:color w:val="auto"/>
        </w:rPr>
        <w:t>18</w:t>
      </w:r>
    </w:p>
    <w:p w:rsidR="00031607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031607" w:rsidRPr="00F45412">
        <w:rPr>
          <w:color w:val="auto"/>
        </w:rPr>
        <w:t>}</w:t>
      </w:r>
    </w:p>
    <w:p w:rsidR="000F7481" w:rsidRPr="00F45412" w:rsidRDefault="00031607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0F107D" w:rsidRPr="00F45412" w:rsidRDefault="009D723C" w:rsidP="00AE21BB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以上方法的实现代码比较复杂，同时也是互动中</w:t>
      </w:r>
      <w:proofErr w:type="gramStart"/>
      <w:r w:rsidRPr="00F45412">
        <w:rPr>
          <w:rFonts w:hint="eastAsia"/>
          <w:kern w:val="0"/>
        </w:rPr>
        <w:t>最</w:t>
      </w:r>
      <w:proofErr w:type="gramEnd"/>
      <w:r w:rsidRPr="00F45412">
        <w:rPr>
          <w:rFonts w:hint="eastAsia"/>
          <w:kern w:val="0"/>
        </w:rPr>
        <w:t>核心的部分之一，因此这里将按照</w:t>
      </w:r>
      <w:r w:rsidR="00501B62" w:rsidRPr="00F45412">
        <w:rPr>
          <w:rFonts w:hint="eastAsia"/>
          <w:kern w:val="0"/>
        </w:rPr>
        <w:t>代码</w:t>
      </w:r>
      <w:r w:rsidRPr="00F45412">
        <w:rPr>
          <w:rFonts w:hint="eastAsia"/>
          <w:kern w:val="0"/>
        </w:rPr>
        <w:t>注释的数字顺序一一进行解释：</w:t>
      </w:r>
    </w:p>
    <w:p w:rsidR="009D723C" w:rsidRPr="00F45412" w:rsidRDefault="001B74F1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如果场景正在自动平移，则调用</w:t>
      </w:r>
      <w:r w:rsidRPr="00F45412">
        <w:rPr>
          <w:rFonts w:hint="eastAsia"/>
          <w:kern w:val="0"/>
        </w:rPr>
        <w:t>cancelAutoPan</w:t>
      </w:r>
      <w:r w:rsidRPr="00F45412">
        <w:rPr>
          <w:rFonts w:hint="eastAsia"/>
          <w:kern w:val="0"/>
        </w:rPr>
        <w:t>方法取消自动平移。</w:t>
      </w:r>
    </w:p>
    <w:p w:rsidR="001B74F1" w:rsidRPr="00F45412" w:rsidRDefault="001B74F1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使用</w:t>
      </w:r>
      <w:r w:rsidRPr="00F45412">
        <w:rPr>
          <w:rFonts w:hint="eastAsia"/>
          <w:kern w:val="0"/>
        </w:rPr>
        <w:t>for</w:t>
      </w:r>
      <w:r w:rsidRPr="00F45412">
        <w:rPr>
          <w:rFonts w:hint="eastAsia"/>
          <w:kern w:val="0"/>
        </w:rPr>
        <w:t>循环遍历触摸点，获取并保存触摸点的位置，并转换为</w:t>
      </w:r>
      <w:r w:rsidRPr="00F45412">
        <w:rPr>
          <w:rFonts w:hint="eastAsia"/>
          <w:kern w:val="0"/>
        </w:rPr>
        <w:t>Cocos2D</w:t>
      </w:r>
      <w:r w:rsidRPr="00F45412">
        <w:rPr>
          <w:rFonts w:hint="eastAsia"/>
          <w:kern w:val="0"/>
        </w:rPr>
        <w:t>世界中的位置</w:t>
      </w:r>
      <w:r w:rsidR="00F976EF" w:rsidRPr="00F45412">
        <w:rPr>
          <w:rFonts w:hint="eastAsia"/>
          <w:kern w:val="0"/>
        </w:rPr>
        <w:t>。</w:t>
      </w:r>
    </w:p>
    <w:p w:rsidR="001B74F1" w:rsidRPr="00F45412" w:rsidRDefault="001B74F1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使用</w:t>
      </w:r>
      <w:r w:rsidRPr="00F45412">
        <w:rPr>
          <w:rFonts w:hint="eastAsia"/>
          <w:kern w:val="0"/>
        </w:rPr>
        <w:t>if</w:t>
      </w:r>
      <w:r w:rsidRPr="00F45412">
        <w:rPr>
          <w:rFonts w:hint="eastAsia"/>
          <w:kern w:val="0"/>
        </w:rPr>
        <w:t>判断，如果场景正处于初始位置，且还没有开始抛投熊猫，且玩家正在弹弓的周围触摸。</w:t>
      </w:r>
    </w:p>
    <w:p w:rsidR="001B74F1" w:rsidRPr="00F45412" w:rsidRDefault="001B74F1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设置熊猫状态为正在弹弓中，将弹弓皮带等精灵对象的可视属性开启。</w:t>
      </w:r>
    </w:p>
    <w:p w:rsidR="001B74F1" w:rsidRPr="00F45412" w:rsidRDefault="001B74F1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获取当前物体的旋转角度，并获取所在世界的中心</w:t>
      </w:r>
    </w:p>
    <w:p w:rsidR="001B74F1" w:rsidRPr="00F45412" w:rsidRDefault="001B74F1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再次使用</w:t>
      </w:r>
      <w:r w:rsidRPr="00F45412">
        <w:rPr>
          <w:rFonts w:hint="eastAsia"/>
          <w:kern w:val="0"/>
        </w:rPr>
        <w:t>for</w:t>
      </w:r>
      <w:r w:rsidRPr="00F45412">
        <w:rPr>
          <w:rFonts w:hint="eastAsia"/>
          <w:kern w:val="0"/>
        </w:rPr>
        <w:t>循环遍历触摸点，获取并保存触摸点的位置，并转换为</w:t>
      </w:r>
      <w:r w:rsidRPr="00F45412">
        <w:rPr>
          <w:rFonts w:hint="eastAsia"/>
          <w:kern w:val="0"/>
        </w:rPr>
        <w:t>Cocos2D</w:t>
      </w:r>
      <w:r w:rsidRPr="00F45412">
        <w:rPr>
          <w:rFonts w:hint="eastAsia"/>
          <w:kern w:val="0"/>
        </w:rPr>
        <w:t>世界中的位置</w:t>
      </w:r>
    </w:p>
    <w:p w:rsidR="001B74F1" w:rsidRPr="00F45412" w:rsidRDefault="001B74F1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计算弹弓当前位置到中心位置的角度和拉伸半径</w:t>
      </w:r>
    </w:p>
    <w:p w:rsidR="001B74F1" w:rsidRPr="00F45412" w:rsidRDefault="00421CD2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判断玩家是否在弹弓的最大拉伸半径范围内移动熊猫，如果是则获取当前所在位置</w:t>
      </w:r>
    </w:p>
    <w:p w:rsidR="001B74F1" w:rsidRPr="00F45412" w:rsidRDefault="00421CD2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根据触摸点和弹弓中心点的位置来计算弹弓皮带的缩放大小</w:t>
      </w:r>
    </w:p>
    <w:p w:rsidR="001B74F1" w:rsidRPr="00F45412" w:rsidRDefault="00FC351D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如果玩家向弹弓的最大拉伸半径范围外移动熊猫，则调整弹弓皮带的缩放大小为原</w:t>
      </w:r>
      <w:r w:rsidRPr="00F45412">
        <w:rPr>
          <w:rFonts w:hint="eastAsia"/>
          <w:kern w:val="0"/>
        </w:rPr>
        <w:lastRenderedPageBreak/>
        <w:t>始大小，同时使用</w:t>
      </w:r>
      <w:r w:rsidRPr="00F45412">
        <w:rPr>
          <w:rFonts w:hint="eastAsia"/>
          <w:kern w:val="0"/>
        </w:rPr>
        <w:t>GameSounds</w:t>
      </w:r>
      <w:proofErr w:type="gramStart"/>
      <w:r w:rsidRPr="00F45412">
        <w:rPr>
          <w:rFonts w:hint="eastAsia"/>
          <w:kern w:val="0"/>
        </w:rPr>
        <w:t>的单例对象</w:t>
      </w:r>
      <w:proofErr w:type="gramEnd"/>
      <w:r w:rsidRPr="00F45412">
        <w:rPr>
          <w:rFonts w:hint="eastAsia"/>
          <w:kern w:val="0"/>
        </w:rPr>
        <w:t>播放一个短音效。</w:t>
      </w:r>
    </w:p>
    <w:p w:rsidR="001B74F1" w:rsidRPr="00F45412" w:rsidRDefault="00A2309F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设置弹弓皮带的旋转，并调用</w:t>
      </w:r>
      <w:r w:rsidRPr="00F45412">
        <w:rPr>
          <w:rFonts w:hint="eastAsia"/>
          <w:kern w:val="0"/>
        </w:rPr>
        <w:t>addJustBackStrap</w:t>
      </w:r>
      <w:r w:rsidRPr="00F45412">
        <w:rPr>
          <w:rFonts w:hint="eastAsia"/>
          <w:kern w:val="0"/>
        </w:rPr>
        <w:t>方法进行相应的调整。</w:t>
      </w:r>
    </w:p>
    <w:p w:rsidR="001B74F1" w:rsidRPr="00F45412" w:rsidRDefault="00A2309F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设置熊猫物体的位置</w:t>
      </w:r>
    </w:p>
    <w:p w:rsidR="001B74F1" w:rsidRPr="00F45412" w:rsidRDefault="00A2309F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设置熊猫的视觉呈现状态。</w:t>
      </w:r>
    </w:p>
    <w:p w:rsidR="001B74F1" w:rsidRPr="00F45412" w:rsidRDefault="002629F9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如果不满足</w:t>
      </w:r>
      <w:r w:rsidRPr="00F45412">
        <w:rPr>
          <w:rFonts w:hint="eastAsia"/>
          <w:kern w:val="0"/>
        </w:rPr>
        <w:t>3</w:t>
      </w:r>
      <w:r w:rsidR="00FC2711" w:rsidRPr="00F45412">
        <w:rPr>
          <w:rFonts w:hint="eastAsia"/>
          <w:kern w:val="0"/>
        </w:rPr>
        <w:t>）</w:t>
      </w:r>
      <w:r w:rsidRPr="00F45412">
        <w:rPr>
          <w:rFonts w:hint="eastAsia"/>
          <w:kern w:val="0"/>
        </w:rPr>
        <w:t>中的条件，则将屏幕场景前后平移</w:t>
      </w:r>
    </w:p>
    <w:p w:rsidR="001B74F1" w:rsidRPr="00F45412" w:rsidRDefault="00F12769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如果场景向左移动的过多，则重新设置到初始位置。</w:t>
      </w:r>
    </w:p>
    <w:p w:rsidR="001B74F1" w:rsidRPr="00F45412" w:rsidRDefault="00DF7A9B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如果场景向相反方向移动的过多，则重新设置到最大位置。</w:t>
      </w:r>
    </w:p>
    <w:p w:rsidR="001B74F1" w:rsidRPr="00F45412" w:rsidRDefault="00DF7A9B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将所有场景元素均放置到目标视角。</w:t>
      </w:r>
    </w:p>
    <w:p w:rsidR="001B74F1" w:rsidRPr="00F45412" w:rsidRDefault="00DF7A9B" w:rsidP="00FC2711">
      <w:pPr>
        <w:numPr>
          <w:ilvl w:val="0"/>
          <w:numId w:val="51"/>
        </w:numPr>
        <w:ind w:firstLineChars="0"/>
        <w:rPr>
          <w:rFonts w:hint="eastAsia"/>
          <w:kern w:val="0"/>
        </w:rPr>
      </w:pPr>
      <w:r w:rsidRPr="00F45412">
        <w:rPr>
          <w:rFonts w:hint="eastAsia"/>
          <w:kern w:val="0"/>
        </w:rPr>
        <w:t>将当前位置的</w:t>
      </w:r>
      <w:r w:rsidRPr="00F45412">
        <w:rPr>
          <w:rFonts w:hint="eastAsia"/>
          <w:kern w:val="0"/>
        </w:rPr>
        <w:t>x</w:t>
      </w:r>
      <w:r w:rsidRPr="00F45412">
        <w:rPr>
          <w:rFonts w:hint="eastAsia"/>
          <w:kern w:val="0"/>
        </w:rPr>
        <w:t>坐标保存到变量中。</w:t>
      </w:r>
    </w:p>
    <w:p w:rsidR="001B74F1" w:rsidRPr="00F45412" w:rsidRDefault="00846A96" w:rsidP="009D0404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以上代码中还调用了一些辅助方法，</w:t>
      </w:r>
      <w:r w:rsidR="007964E3" w:rsidRPr="00F45412">
        <w:rPr>
          <w:rFonts w:hint="eastAsia"/>
          <w:kern w:val="0"/>
        </w:rPr>
        <w:t>有兴趣的</w:t>
      </w:r>
      <w:r w:rsidRPr="00F45412">
        <w:rPr>
          <w:rFonts w:hint="eastAsia"/>
          <w:kern w:val="0"/>
        </w:rPr>
        <w:t>开发者可以查看示例项目中的相关代码。</w:t>
      </w:r>
    </w:p>
    <w:p w:rsidR="007964E3" w:rsidRPr="00F45412" w:rsidRDefault="007964E3" w:rsidP="00AA4626">
      <w:pPr>
        <w:pStyle w:val="4"/>
        <w:ind w:firstLine="422"/>
        <w:rPr>
          <w:rFonts w:hint="eastAsia"/>
          <w:kern w:val="0"/>
        </w:rPr>
      </w:pPr>
      <w:r w:rsidRPr="00F45412">
        <w:t>ccTouchesEnded</w:t>
      </w:r>
      <w:r w:rsidRPr="00F45412">
        <w:rPr>
          <w:rFonts w:hint="eastAsia"/>
        </w:rPr>
        <w:t>方法</w:t>
      </w:r>
    </w:p>
    <w:p w:rsidR="00846A96" w:rsidRPr="00F45412" w:rsidRDefault="00846A96" w:rsidP="0015700A">
      <w:pPr>
        <w:rPr>
          <w:rFonts w:hint="eastAsia"/>
        </w:rPr>
      </w:pPr>
      <w:r w:rsidRPr="00F45412">
        <w:rPr>
          <w:rFonts w:hint="eastAsia"/>
          <w:kern w:val="0"/>
        </w:rPr>
        <w:t>最后</w:t>
      </w:r>
      <w:r w:rsidR="005F62E2" w:rsidRPr="00F45412">
        <w:rPr>
          <w:rFonts w:hint="eastAsia"/>
          <w:kern w:val="0"/>
        </w:rPr>
        <w:t>看</w:t>
      </w:r>
      <w:r w:rsidR="004B73DE" w:rsidRPr="00F45412">
        <w:rPr>
          <w:rFonts w:hint="eastAsia"/>
          <w:kern w:val="0"/>
        </w:rPr>
        <w:t>触摸事件结束后的处理机制，</w:t>
      </w:r>
      <w:r w:rsidR="003E2562" w:rsidRPr="00F45412">
        <w:t>ccTouchesEnded</w:t>
      </w:r>
      <w:r w:rsidR="003E2562" w:rsidRPr="00F45412">
        <w:rPr>
          <w:rFonts w:hint="eastAsia"/>
        </w:rPr>
        <w:t>方法的实现</w:t>
      </w:r>
      <w:r w:rsidR="00B53663" w:rsidRPr="00F45412">
        <w:rPr>
          <w:rFonts w:hint="eastAsia"/>
        </w:rPr>
        <w:t>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724E41" w:rsidRPr="00F45412">
        <w:rPr>
          <w:rFonts w:hint="eastAsia"/>
        </w:rPr>
        <w:t>17</w:t>
      </w:r>
      <w:r w:rsidR="00B53663" w:rsidRPr="00F45412">
        <w:rPr>
          <w:rFonts w:hint="eastAsia"/>
        </w:rPr>
        <w:t>所示。</w:t>
      </w:r>
    </w:p>
    <w:p w:rsidR="00B53663" w:rsidRPr="00F45412" w:rsidRDefault="00B53663" w:rsidP="00632BB9">
      <w:pPr>
        <w:pStyle w:val="1-1"/>
        <w:ind w:firstLine="360"/>
        <w:rPr>
          <w:rFonts w:hint="eastAsia"/>
        </w:rPr>
      </w:pPr>
      <w:r w:rsidRPr="00F45412">
        <w:t>ccTouchesEnded</w:t>
      </w:r>
      <w:r w:rsidRPr="00F45412">
        <w:rPr>
          <w:rFonts w:hint="eastAsia"/>
        </w:rPr>
        <w:t>方法的实现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>- (void)ccTouchesEnded:(NSSet *)touches withEvent:(UIEvent *)event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>{</w:t>
      </w:r>
    </w:p>
    <w:p w:rsidR="00255D10" w:rsidRPr="00F45412" w:rsidRDefault="00F91B04" w:rsidP="00D9594B">
      <w:pPr>
        <w:pStyle w:val="af5"/>
        <w:rPr>
          <w:color w:val="auto"/>
        </w:rPr>
      </w:pPr>
      <w:r w:rsidRPr="00F45412">
        <w:rPr>
          <w:rFonts w:hint="eastAsia"/>
          <w:color w:val="auto"/>
        </w:rPr>
        <w:t xml:space="preserve"> </w:t>
      </w:r>
      <w:r w:rsidR="00255D10" w:rsidRPr="00F45412">
        <w:rPr>
          <w:rFonts w:hint="eastAsia"/>
          <w:color w:val="auto"/>
        </w:rPr>
        <w:t>//</w:t>
      </w:r>
      <w:r w:rsidR="00255D10" w:rsidRPr="00F45412">
        <w:rPr>
          <w:rFonts w:hint="eastAsia"/>
          <w:color w:val="auto"/>
        </w:rPr>
        <w:t>在触碰位置添加新的物体和精灵</w:t>
      </w:r>
    </w:p>
    <w:p w:rsidR="00255D10" w:rsidRPr="00F45412" w:rsidRDefault="00F91B04" w:rsidP="00155D7A">
      <w:pPr>
        <w:pStyle w:val="af5"/>
        <w:rPr>
          <w:color w:val="auto"/>
          <w:lang w:val="en-US"/>
        </w:rPr>
      </w:pPr>
      <w:r w:rsidRPr="00F45412">
        <w:rPr>
          <w:color w:val="auto"/>
        </w:rPr>
        <w:t xml:space="preserve"> </w:t>
      </w:r>
      <w:r w:rsidR="00255D10" w:rsidRPr="00F45412">
        <w:rPr>
          <w:color w:val="auto"/>
        </w:rPr>
        <w:t>for( UITouch *touch in touches ) {</w:t>
      </w:r>
    </w:p>
    <w:p w:rsidR="00255D10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  <w:r w:rsidR="00255D10" w:rsidRPr="00F45412">
        <w:rPr>
          <w:color w:val="auto"/>
        </w:rPr>
        <w:t>CGPoint location = [touch locationInView: [touch view]];</w:t>
      </w:r>
    </w:p>
    <w:p w:rsidR="00255D10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</w:t>
      </w:r>
      <w:r w:rsidR="00255D10" w:rsidRPr="00F45412">
        <w:rPr>
          <w:color w:val="auto"/>
        </w:rPr>
        <w:t>location = [[CCDirector sharedDirector] convertToGL: location];</w:t>
      </w:r>
      <w:r w:rsidR="00D05DE8" w:rsidRPr="00F45412">
        <w:rPr>
          <w:rFonts w:hint="eastAsia"/>
          <w:color w:val="auto"/>
        </w:rPr>
        <w:t xml:space="preserve">  //1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if (  slingShotPandaInHand == YES) {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[[GameSounds sharedGameSounds] playReleaseSlingshotSound];</w:t>
      </w:r>
      <w:r w:rsidR="00F91B04" w:rsidRPr="00F45412">
        <w:rPr>
          <w:rFonts w:hint="eastAsia"/>
          <w:color w:val="auto"/>
        </w:rPr>
        <w:t xml:space="preserve">  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[self switchAllStackObjectsToDynamic];</w:t>
      </w:r>
      <w:r w:rsidR="00F91B04" w:rsidRPr="00F45412">
        <w:rPr>
          <w:rFonts w:hint="eastAsia"/>
          <w:color w:val="auto"/>
        </w:rPr>
        <w:t xml:space="preserve">       </w:t>
      </w:r>
      <w:r w:rsidR="00D05DE8" w:rsidRPr="00F45412">
        <w:rPr>
          <w:rFonts w:hint="eastAsia"/>
          <w:color w:val="auto"/>
        </w:rPr>
        <w:t>//</w:t>
      </w:r>
      <w:r w:rsidR="00D70427" w:rsidRPr="00F45412">
        <w:rPr>
          <w:rFonts w:hint="eastAsia"/>
          <w:color w:val="auto"/>
        </w:rPr>
        <w:t>2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throwCount ++;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dotCount = 0;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throwInProgress = YES;</w:t>
      </w:r>
      <w:r w:rsidR="00F91B04" w:rsidRPr="00F45412">
        <w:rPr>
          <w:rFonts w:hint="eastAsia"/>
          <w:color w:val="auto"/>
        </w:rPr>
        <w:t xml:space="preserve">          </w:t>
      </w:r>
      <w:r w:rsidR="00D05DE8" w:rsidRPr="00F45412">
        <w:rPr>
          <w:rFonts w:hint="eastAsia"/>
          <w:color w:val="auto"/>
        </w:rPr>
        <w:t>//</w:t>
      </w:r>
      <w:r w:rsidR="00D70427" w:rsidRPr="00F45412">
        <w:rPr>
          <w:rFonts w:hint="eastAsia"/>
          <w:color w:val="auto"/>
        </w:rPr>
        <w:t>3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currentBodyNode.body-&gt;SetType(b2_dynamicBody);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currentBodyNode.body-&gt;SetAwake(true);</w:t>
      </w:r>
      <w:r w:rsidR="00F91B04" w:rsidRPr="00F45412">
        <w:rPr>
          <w:rFonts w:hint="eastAsia"/>
          <w:color w:val="auto"/>
        </w:rPr>
        <w:t xml:space="preserve">       </w:t>
      </w:r>
      <w:r w:rsidR="00D05DE8" w:rsidRPr="00F45412">
        <w:rPr>
          <w:rFonts w:hint="eastAsia"/>
          <w:color w:val="auto"/>
        </w:rPr>
        <w:t>//</w:t>
      </w:r>
      <w:r w:rsidR="00D70427" w:rsidRPr="00F45412">
        <w:rPr>
          <w:rFonts w:hint="eastAsia"/>
          <w:color w:val="auto"/>
        </w:rPr>
        <w:t>4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strapBack.visible = NO;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    strapFront.visible = NO;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strapEmpty.visible = YES;</w:t>
      </w:r>
      <w:r w:rsidR="00F91B04" w:rsidRPr="00F45412">
        <w:rPr>
          <w:rFonts w:hint="eastAsia"/>
          <w:color w:val="auto"/>
        </w:rPr>
        <w:t xml:space="preserve">          </w:t>
      </w:r>
      <w:r w:rsidR="00D05DE8" w:rsidRPr="00F45412">
        <w:rPr>
          <w:rFonts w:hint="eastAsia"/>
          <w:color w:val="auto"/>
        </w:rPr>
        <w:t>//</w:t>
      </w:r>
      <w:r w:rsidR="00D70427" w:rsidRPr="00F45412">
        <w:rPr>
          <w:rFonts w:hint="eastAsia"/>
          <w:color w:val="auto"/>
        </w:rPr>
        <w:t>5</w:t>
      </w:r>
    </w:p>
    <w:p w:rsidR="00255D10" w:rsidRPr="00F45412" w:rsidRDefault="00255D10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// </w:t>
      </w:r>
      <w:r w:rsidRPr="00F45412">
        <w:rPr>
          <w:rFonts w:hint="eastAsia"/>
          <w:color w:val="auto"/>
        </w:rPr>
        <w:t>计算速度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speed = (abs( slingShotCenterPosition.x - positionInSling.x )) + (abs( slingShotCenterPosition.y - positionInSling.y )) ; 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speed = speed / 5;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speed = speed * multipyThrowPower;</w:t>
      </w:r>
      <w:r w:rsidR="00F91B04" w:rsidRPr="00F45412">
        <w:rPr>
          <w:rFonts w:hint="eastAsia"/>
          <w:color w:val="auto"/>
        </w:rPr>
        <w:t xml:space="preserve">       </w:t>
      </w:r>
      <w:r w:rsidR="00D05DE8" w:rsidRPr="00F45412">
        <w:rPr>
          <w:rFonts w:hint="eastAsia"/>
          <w:color w:val="auto"/>
        </w:rPr>
        <w:t>//</w:t>
      </w:r>
      <w:r w:rsidR="00D70427" w:rsidRPr="00F45412">
        <w:rPr>
          <w:rFonts w:hint="eastAsia"/>
          <w:color w:val="auto"/>
        </w:rPr>
        <w:t>6</w:t>
      </w:r>
    </w:p>
    <w:p w:rsidR="00255D10" w:rsidRPr="00F45412" w:rsidRDefault="00255D10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// targetPosition</w:t>
      </w:r>
      <w:r w:rsidRPr="00F45412">
        <w:rPr>
          <w:rFonts w:hint="eastAsia"/>
          <w:color w:val="auto"/>
        </w:rPr>
        <w:t>即触摸点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b2Vec2 targetInWorld = b2Vec2(location.x, location.y);   </w:t>
      </w:r>
      <w:r w:rsidR="00F91B04" w:rsidRPr="00F45412">
        <w:rPr>
          <w:rFonts w:hint="eastAsia"/>
          <w:color w:val="auto"/>
        </w:rPr>
        <w:t xml:space="preserve">   </w:t>
      </w:r>
      <w:r w:rsidR="00D05DE8" w:rsidRPr="00F45412">
        <w:rPr>
          <w:rFonts w:hint="eastAsia"/>
          <w:color w:val="auto"/>
        </w:rPr>
        <w:t>//</w:t>
      </w:r>
      <w:r w:rsidR="00D70427" w:rsidRPr="00F45412">
        <w:rPr>
          <w:rFonts w:hint="eastAsia"/>
          <w:color w:val="auto"/>
        </w:rPr>
        <w:t>7</w:t>
      </w:r>
    </w:p>
    <w:p w:rsidR="00255D10" w:rsidRPr="00F45412" w:rsidRDefault="00255D10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// </w:t>
      </w:r>
      <w:r w:rsidRPr="00F45412">
        <w:rPr>
          <w:rFonts w:hint="eastAsia"/>
          <w:color w:val="auto"/>
        </w:rPr>
        <w:t>判断熊猫的实际运动方向，从弹弓中心到触摸点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b2Vec2 direction = b2Vec2(slingShotCenterPosition.x - location.x, slingShotCenterPosition.y - location.y);                         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direction.Normalize();</w:t>
      </w:r>
      <w:r w:rsidR="00F91B04" w:rsidRPr="00F45412">
        <w:rPr>
          <w:rFonts w:hint="eastAsia"/>
          <w:color w:val="auto"/>
        </w:rPr>
        <w:t xml:space="preserve">           </w:t>
      </w:r>
      <w:r w:rsidR="00D05DE8" w:rsidRPr="00F45412">
        <w:rPr>
          <w:rFonts w:hint="eastAsia"/>
          <w:color w:val="auto"/>
        </w:rPr>
        <w:t>//</w:t>
      </w:r>
      <w:r w:rsidR="00D70427" w:rsidRPr="00F45412">
        <w:rPr>
          <w:rFonts w:hint="eastAsia"/>
          <w:color w:val="auto"/>
        </w:rPr>
        <w:t>8</w:t>
      </w:r>
    </w:p>
    <w:p w:rsidR="00255D10" w:rsidRPr="00F45412" w:rsidRDefault="00255D10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// </w:t>
      </w:r>
      <w:r w:rsidRPr="00F45412">
        <w:rPr>
          <w:rFonts w:hint="eastAsia"/>
          <w:color w:val="auto"/>
        </w:rPr>
        <w:t>移动物体，</w:t>
      </w:r>
      <w:r w:rsidRPr="00F45412">
        <w:rPr>
          <w:rFonts w:hint="eastAsia"/>
          <w:color w:val="auto"/>
        </w:rPr>
        <w:t xml:space="preserve"> </w:t>
      </w:r>
      <w:r w:rsidRPr="00F45412">
        <w:rPr>
          <w:rFonts w:hint="eastAsia"/>
          <w:color w:val="auto"/>
        </w:rPr>
        <w:t>设置线性速度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currentBodyNode.body-&gt;SetLinearVelocity( speed * direction );</w:t>
      </w:r>
      <w:r w:rsidR="00F91B04" w:rsidRPr="00F45412">
        <w:rPr>
          <w:rFonts w:hint="eastAsia"/>
          <w:color w:val="auto"/>
        </w:rPr>
        <w:t xml:space="preserve">  </w:t>
      </w:r>
      <w:r w:rsidR="00D05DE8" w:rsidRPr="00F45412">
        <w:rPr>
          <w:rFonts w:hint="eastAsia"/>
          <w:color w:val="auto"/>
        </w:rPr>
        <w:t>//</w:t>
      </w:r>
      <w:r w:rsidR="00D70427" w:rsidRPr="00F45412">
        <w:rPr>
          <w:rFonts w:hint="eastAsia"/>
          <w:color w:val="auto"/>
        </w:rPr>
        <w:t>9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slingShotPandaInHand = NO;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[currentBodyNode spriteInAirState];</w:t>
      </w:r>
      <w:r w:rsidR="00F91B04" w:rsidRPr="00F45412">
        <w:rPr>
          <w:rFonts w:hint="eastAsia"/>
          <w:color w:val="auto"/>
        </w:rPr>
        <w:t xml:space="preserve">        </w:t>
      </w:r>
      <w:r w:rsidR="00D05DE8" w:rsidRPr="00F45412">
        <w:rPr>
          <w:rFonts w:hint="eastAsia"/>
          <w:color w:val="auto"/>
        </w:rPr>
        <w:t>//1</w:t>
      </w:r>
      <w:r w:rsidR="00D70427" w:rsidRPr="00F45412">
        <w:rPr>
          <w:rFonts w:hint="eastAsia"/>
          <w:color w:val="auto"/>
        </w:rPr>
        <w:t>0</w:t>
      </w:r>
    </w:p>
    <w:p w:rsidR="00255D10" w:rsidRPr="00F45412" w:rsidRDefault="00255D10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// </w:t>
      </w:r>
      <w:r w:rsidRPr="00F45412">
        <w:rPr>
          <w:rFonts w:hint="eastAsia"/>
          <w:color w:val="auto"/>
        </w:rPr>
        <w:t>添加熊猫的运行轨迹白点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[self removePreviousDots];</w:t>
      </w:r>
      <w:r w:rsidR="00F91B04" w:rsidRPr="00F45412">
        <w:rPr>
          <w:rFonts w:hint="eastAsia"/>
          <w:color w:val="auto"/>
        </w:rPr>
        <w:t xml:space="preserve">         </w:t>
      </w:r>
      <w:r w:rsidR="00D05DE8" w:rsidRPr="00F45412">
        <w:rPr>
          <w:rFonts w:hint="eastAsia"/>
          <w:color w:val="auto"/>
        </w:rPr>
        <w:t>//1</w:t>
      </w:r>
      <w:r w:rsidR="00D70427" w:rsidRPr="00F45412">
        <w:rPr>
          <w:rFonts w:hint="eastAsia"/>
          <w:color w:val="auto"/>
        </w:rPr>
        <w:t>1</w:t>
      </w:r>
    </w:p>
    <w:p w:rsidR="00255D10" w:rsidRPr="00F45412" w:rsidRDefault="00255D10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dottingOn = YES;  //</w:t>
      </w:r>
      <w:r w:rsidRPr="00F45412">
        <w:rPr>
          <w:rFonts w:hint="eastAsia"/>
          <w:color w:val="auto"/>
        </w:rPr>
        <w:t>正在添加白点中</w:t>
      </w:r>
    </w:p>
    <w:p w:rsidR="00D05DE8" w:rsidRPr="00F45412" w:rsidRDefault="00255D10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[self schedule:@selector(placeWhiteDots:) interval:1.0f/45.0f];  </w:t>
      </w:r>
      <w:r w:rsidR="00F91B04" w:rsidRPr="00F45412">
        <w:rPr>
          <w:rFonts w:hint="eastAsia"/>
          <w:color w:val="auto"/>
        </w:rPr>
        <w:t xml:space="preserve">  </w:t>
      </w:r>
      <w:r w:rsidR="00D05DE8" w:rsidRPr="00F45412">
        <w:rPr>
          <w:rFonts w:hint="eastAsia"/>
          <w:color w:val="auto"/>
        </w:rPr>
        <w:t>//1</w:t>
      </w:r>
      <w:r w:rsidR="00D70427" w:rsidRPr="00F45412">
        <w:rPr>
          <w:rFonts w:hint="eastAsia"/>
          <w:color w:val="auto"/>
        </w:rPr>
        <w:t>2</w:t>
      </w:r>
    </w:p>
    <w:p w:rsidR="00255D10" w:rsidRPr="00F45412" w:rsidRDefault="00255D10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  //</w:t>
      </w:r>
      <w:r w:rsidRPr="00F45412">
        <w:rPr>
          <w:rFonts w:hint="eastAsia"/>
          <w:color w:val="auto"/>
        </w:rPr>
        <w:t>确保在</w:t>
      </w:r>
      <w:r w:rsidRPr="00F45412">
        <w:rPr>
          <w:rFonts w:hint="eastAsia"/>
          <w:color w:val="auto"/>
        </w:rPr>
        <w:t>6</w:t>
      </w:r>
      <w:r w:rsidRPr="00F45412">
        <w:rPr>
          <w:rFonts w:hint="eastAsia"/>
          <w:color w:val="auto"/>
        </w:rPr>
        <w:t>秒后将</w:t>
      </w:r>
      <w:r w:rsidRPr="00F45412">
        <w:rPr>
          <w:rFonts w:hint="eastAsia"/>
          <w:color w:val="auto"/>
        </w:rPr>
        <w:t>throwInProgress</w:t>
      </w:r>
      <w:r w:rsidRPr="00F45412">
        <w:rPr>
          <w:rFonts w:hint="eastAsia"/>
          <w:color w:val="auto"/>
        </w:rPr>
        <w:t>设置为</w:t>
      </w:r>
      <w:r w:rsidRPr="00F45412">
        <w:rPr>
          <w:rFonts w:hint="eastAsia"/>
          <w:color w:val="auto"/>
        </w:rPr>
        <w:t>NO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[self unschedule:@selector(timerAfterThrow:)];</w:t>
      </w:r>
    </w:p>
    <w:p w:rsidR="00255D10" w:rsidRPr="00F45412" w:rsidRDefault="00255D10" w:rsidP="00C06194">
      <w:pPr>
        <w:pStyle w:val="af5"/>
        <w:rPr>
          <w:color w:val="auto"/>
        </w:rPr>
      </w:pPr>
      <w:r w:rsidRPr="00F45412">
        <w:rPr>
          <w:color w:val="auto"/>
        </w:rPr>
        <w:t xml:space="preserve">      [self schedule:@selector(timerAfterThrow:) interval:6.0f];</w:t>
      </w:r>
      <w:r w:rsidR="00F91B04" w:rsidRPr="00F45412">
        <w:rPr>
          <w:rFonts w:hint="eastAsia"/>
          <w:color w:val="auto"/>
        </w:rPr>
        <w:t xml:space="preserve">   </w:t>
      </w:r>
      <w:r w:rsidR="00D05DE8" w:rsidRPr="00F45412">
        <w:rPr>
          <w:rFonts w:hint="eastAsia"/>
          <w:color w:val="auto"/>
        </w:rPr>
        <w:t>//1</w:t>
      </w:r>
      <w:r w:rsidR="00D70427" w:rsidRPr="00F45412">
        <w:rPr>
          <w:rFonts w:hint="eastAsia"/>
          <w:color w:val="auto"/>
        </w:rPr>
        <w:t>3</w:t>
      </w:r>
    </w:p>
    <w:p w:rsidR="00255D10" w:rsidRPr="00F45412" w:rsidRDefault="00255D10" w:rsidP="00C06194">
      <w:pPr>
        <w:pStyle w:val="af5"/>
        <w:rPr>
          <w:color w:val="auto"/>
        </w:rPr>
      </w:pPr>
      <w:r w:rsidRPr="00F45412">
        <w:rPr>
          <w:color w:val="auto"/>
        </w:rPr>
        <w:t xml:space="preserve">      if (location.x &lt; slingShotCenterPosition.x ) {</w:t>
      </w:r>
    </w:p>
    <w:p w:rsidR="00255D10" w:rsidRPr="00F45412" w:rsidRDefault="00255D10" w:rsidP="00C06194">
      <w:pPr>
        <w:pStyle w:val="af5"/>
        <w:rPr>
          <w:color w:val="auto"/>
        </w:rPr>
      </w:pPr>
      <w:r w:rsidRPr="00F45412">
        <w:rPr>
          <w:color w:val="auto"/>
        </w:rPr>
        <w:t xml:space="preserve">        [self startScreenPanToTargetsWithAutoReverseOn];</w:t>
      </w:r>
    </w:p>
    <w:p w:rsidR="00255D10" w:rsidRPr="00F45412" w:rsidRDefault="00255D10" w:rsidP="00495E69">
      <w:pPr>
        <w:pStyle w:val="af5"/>
        <w:rPr>
          <w:color w:val="auto"/>
        </w:rPr>
      </w:pPr>
      <w:r w:rsidRPr="00F45412">
        <w:rPr>
          <w:color w:val="auto"/>
        </w:rPr>
        <w:t xml:space="preserve">      }</w:t>
      </w:r>
    </w:p>
    <w:p w:rsidR="00255D10" w:rsidRPr="00F45412" w:rsidRDefault="00255D10" w:rsidP="00592EC2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   }</w:t>
      </w:r>
      <w:r w:rsidR="00F91B04" w:rsidRPr="00F45412">
        <w:rPr>
          <w:rFonts w:hint="eastAsia"/>
          <w:color w:val="auto"/>
        </w:rPr>
        <w:t xml:space="preserve">               </w:t>
      </w:r>
      <w:r w:rsidR="00D05DE8" w:rsidRPr="00F45412">
        <w:rPr>
          <w:rFonts w:hint="eastAsia"/>
          <w:color w:val="auto"/>
        </w:rPr>
        <w:t>//1</w:t>
      </w:r>
      <w:r w:rsidR="00D70427" w:rsidRPr="00F45412">
        <w:rPr>
          <w:rFonts w:hint="eastAsia"/>
          <w:color w:val="auto"/>
        </w:rPr>
        <w:t>4</w:t>
      </w:r>
    </w:p>
    <w:p w:rsidR="00255D10" w:rsidRPr="00F45412" w:rsidRDefault="00255D10" w:rsidP="00FA512A">
      <w:pPr>
        <w:pStyle w:val="af5"/>
        <w:rPr>
          <w:color w:val="auto"/>
        </w:rPr>
      </w:pPr>
      <w:r w:rsidRPr="00F45412">
        <w:rPr>
          <w:color w:val="auto"/>
        </w:rPr>
        <w:t xml:space="preserve">    else if (continuePanningScreenOnFingerRelease == YES) {</w:t>
      </w:r>
    </w:p>
    <w:p w:rsidR="00255D10" w:rsidRPr="00F45412" w:rsidRDefault="00255D10" w:rsidP="00803442">
      <w:pPr>
        <w:pStyle w:val="af5"/>
        <w:rPr>
          <w:color w:val="auto"/>
        </w:rPr>
      </w:pPr>
      <w:r w:rsidRPr="00F45412">
        <w:rPr>
          <w:color w:val="auto"/>
        </w:rPr>
        <w:t xml:space="preserve">      if ( panningTowardSling == YES) {</w:t>
      </w:r>
    </w:p>
    <w:p w:rsidR="00255D10" w:rsidRPr="00F45412" w:rsidRDefault="00255D10" w:rsidP="00F0128A">
      <w:pPr>
        <w:pStyle w:val="af5"/>
        <w:rPr>
          <w:color w:val="auto"/>
        </w:rPr>
      </w:pPr>
      <w:r w:rsidRPr="00F45412">
        <w:rPr>
          <w:color w:val="auto"/>
        </w:rPr>
        <w:t xml:space="preserve">        [self startScreenPanToSling];</w:t>
      </w:r>
    </w:p>
    <w:p w:rsidR="00255D10" w:rsidRPr="00F45412" w:rsidRDefault="00255D10" w:rsidP="00F0128A">
      <w:pPr>
        <w:pStyle w:val="af5"/>
        <w:rPr>
          <w:color w:val="auto"/>
        </w:rPr>
      </w:pPr>
      <w:r w:rsidRPr="00F45412">
        <w:rPr>
          <w:color w:val="auto"/>
        </w:rPr>
        <w:t xml:space="preserve">      } else {</w:t>
      </w:r>
    </w:p>
    <w:p w:rsidR="00255D10" w:rsidRPr="00F45412" w:rsidRDefault="00255D10" w:rsidP="00786EED">
      <w:pPr>
        <w:pStyle w:val="af5"/>
        <w:rPr>
          <w:color w:val="auto"/>
        </w:rPr>
      </w:pPr>
      <w:r w:rsidRPr="00F45412">
        <w:rPr>
          <w:color w:val="auto"/>
        </w:rPr>
        <w:t xml:space="preserve">        [self startScreenPanToTargets]; 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}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}</w:t>
      </w:r>
      <w:r w:rsidR="00F91B04" w:rsidRPr="00F45412">
        <w:rPr>
          <w:rFonts w:hint="eastAsia"/>
          <w:color w:val="auto"/>
        </w:rPr>
        <w:t xml:space="preserve">               </w:t>
      </w:r>
      <w:r w:rsidR="00D05DE8" w:rsidRPr="00F45412">
        <w:rPr>
          <w:rFonts w:hint="eastAsia"/>
          <w:color w:val="auto"/>
        </w:rPr>
        <w:t>//1</w:t>
      </w:r>
      <w:r w:rsidR="00D70427" w:rsidRPr="00F45412">
        <w:rPr>
          <w:rFonts w:hint="eastAsia"/>
          <w:color w:val="auto"/>
        </w:rPr>
        <w:t>5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>}</w:t>
      </w:r>
    </w:p>
    <w:p w:rsidR="00255D10" w:rsidRPr="00F45412" w:rsidRDefault="00255D10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stretchBeyondRange =0;</w:t>
      </w:r>
      <w:r w:rsidR="00F91B04" w:rsidRPr="00F45412">
        <w:rPr>
          <w:rFonts w:hint="eastAsia"/>
          <w:color w:val="auto"/>
        </w:rPr>
        <w:t xml:space="preserve">           </w:t>
      </w:r>
      <w:r w:rsidR="00D05DE8" w:rsidRPr="00F45412">
        <w:rPr>
          <w:rFonts w:hint="eastAsia"/>
          <w:color w:val="auto"/>
        </w:rPr>
        <w:t>//1</w:t>
      </w:r>
      <w:r w:rsidR="00D70427" w:rsidRPr="00F45412">
        <w:rPr>
          <w:rFonts w:hint="eastAsia"/>
          <w:color w:val="auto"/>
        </w:rPr>
        <w:t>6</w:t>
      </w:r>
    </w:p>
    <w:p w:rsidR="003E2562" w:rsidRPr="00F45412" w:rsidRDefault="00255D10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F976EF" w:rsidRPr="00F45412" w:rsidRDefault="00F976EF" w:rsidP="009D4916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以上方法的实现代码比较复杂，同时也是互动中</w:t>
      </w:r>
      <w:proofErr w:type="gramStart"/>
      <w:r w:rsidRPr="00F45412">
        <w:rPr>
          <w:rFonts w:hint="eastAsia"/>
          <w:kern w:val="0"/>
        </w:rPr>
        <w:t>最</w:t>
      </w:r>
      <w:proofErr w:type="gramEnd"/>
      <w:r w:rsidRPr="00F45412">
        <w:rPr>
          <w:rFonts w:hint="eastAsia"/>
          <w:kern w:val="0"/>
        </w:rPr>
        <w:t>核心的部分之一，因此这里将按照注释的数字顺序一一进行解释：</w:t>
      </w:r>
    </w:p>
    <w:p w:rsidR="00846A96" w:rsidRPr="00F45412" w:rsidRDefault="00D5783D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使用</w:t>
      </w:r>
      <w:r w:rsidRPr="00F45412">
        <w:rPr>
          <w:rFonts w:hint="eastAsia"/>
          <w:kern w:val="0"/>
        </w:rPr>
        <w:t>for</w:t>
      </w:r>
      <w:r w:rsidRPr="00F45412">
        <w:rPr>
          <w:rFonts w:hint="eastAsia"/>
          <w:kern w:val="0"/>
        </w:rPr>
        <w:t>循环遍历触摸点，获取并保存触摸点的位置，并转换为</w:t>
      </w:r>
      <w:r w:rsidRPr="00F45412">
        <w:rPr>
          <w:rFonts w:hint="eastAsia"/>
          <w:kern w:val="0"/>
        </w:rPr>
        <w:t>Cocos2D</w:t>
      </w:r>
      <w:r w:rsidRPr="00F45412">
        <w:rPr>
          <w:rFonts w:hint="eastAsia"/>
          <w:kern w:val="0"/>
        </w:rPr>
        <w:t>世界中的位置</w:t>
      </w:r>
      <w:r w:rsidR="006C22A8" w:rsidRPr="00F45412">
        <w:rPr>
          <w:rFonts w:hint="eastAsia"/>
          <w:kern w:val="0"/>
        </w:rPr>
        <w:t>。</w:t>
      </w:r>
    </w:p>
    <w:p w:rsidR="006C22A8" w:rsidRPr="00F45412" w:rsidRDefault="006C22A8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使用</w:t>
      </w:r>
      <w:r w:rsidRPr="00F45412">
        <w:rPr>
          <w:rFonts w:hint="eastAsia"/>
          <w:kern w:val="0"/>
        </w:rPr>
        <w:t>if</w:t>
      </w:r>
      <w:r w:rsidRPr="00F45412">
        <w:rPr>
          <w:rFonts w:hint="eastAsia"/>
          <w:kern w:val="0"/>
        </w:rPr>
        <w:t>判断，如果触摸结束时熊猫在手中，则播放释放弹弓的音效，同时将所有的屏蔽物体和怪物转换为动态物体。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将已抛投的熊猫数量加</w:t>
      </w:r>
      <w:r w:rsidRPr="00F45412">
        <w:rPr>
          <w:rFonts w:hint="eastAsia"/>
          <w:kern w:val="0"/>
        </w:rPr>
        <w:t>1</w:t>
      </w:r>
      <w:r w:rsidRPr="00F45412">
        <w:rPr>
          <w:rFonts w:hint="eastAsia"/>
          <w:kern w:val="0"/>
        </w:rPr>
        <w:t>，将白点数量设置为</w:t>
      </w:r>
      <w:r w:rsidRPr="00F45412">
        <w:rPr>
          <w:rFonts w:hint="eastAsia"/>
          <w:kern w:val="0"/>
        </w:rPr>
        <w:t>0</w:t>
      </w:r>
      <w:r w:rsidRPr="00F45412">
        <w:rPr>
          <w:rFonts w:hint="eastAsia"/>
          <w:kern w:val="0"/>
        </w:rPr>
        <w:t>，将熊猫在抛投中这个布尔变量设置为</w:t>
      </w:r>
      <w:r w:rsidRPr="00F45412">
        <w:rPr>
          <w:rFonts w:hint="eastAsia"/>
          <w:kern w:val="0"/>
        </w:rPr>
        <w:t>YES</w:t>
      </w:r>
      <w:r w:rsidRPr="00F45412">
        <w:rPr>
          <w:rFonts w:hint="eastAsia"/>
          <w:kern w:val="0"/>
        </w:rPr>
        <w:t>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将当前物体（熊猫）设置为动态物体，并设置其为苏醒状态。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设置弹弓皮带的显示属性为隐藏。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计算熊猫的移动速度。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使用</w:t>
      </w:r>
      <w:r w:rsidRPr="00F45412">
        <w:rPr>
          <w:rFonts w:hint="eastAsia"/>
          <w:kern w:val="0"/>
        </w:rPr>
        <w:t>b2Vec2</w:t>
      </w:r>
      <w:r w:rsidRPr="00F45412">
        <w:rPr>
          <w:rFonts w:hint="eastAsia"/>
          <w:kern w:val="0"/>
        </w:rPr>
        <w:t>变量保存触摸点的位置信息。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判断熊猫从弹弓中心到触摸点的实际运动方向，并将其正交化。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根据所计算出的移动速度和实际运动方向设置熊猫的线性速度。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设置熊猫的视觉显示状态。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删除之前的运动轨迹（白点）</w:t>
      </w:r>
      <w:r w:rsidR="0015700A" w:rsidRPr="00F45412">
        <w:rPr>
          <w:rFonts w:hint="eastAsia"/>
          <w:kern w:val="0"/>
        </w:rPr>
        <w:t>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使用一定的间隔放置白点，从而添加熊猫在空中的运动轨迹。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6</w:t>
      </w:r>
      <w:r w:rsidRPr="00F45412">
        <w:rPr>
          <w:rFonts w:hint="eastAsia"/>
          <w:kern w:val="0"/>
        </w:rPr>
        <w:t>秒将熊猫在抛投中的状态设置为</w:t>
      </w:r>
      <w:r w:rsidRPr="00F45412">
        <w:rPr>
          <w:rFonts w:hint="eastAsia"/>
          <w:kern w:val="0"/>
        </w:rPr>
        <w:t>NO</w:t>
      </w:r>
      <w:r w:rsidRPr="00F45412">
        <w:rPr>
          <w:rFonts w:hint="eastAsia"/>
          <w:kern w:val="0"/>
        </w:rPr>
        <w:t>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如果熊猫的</w:t>
      </w:r>
      <w:r w:rsidRPr="00F45412">
        <w:rPr>
          <w:rFonts w:hint="eastAsia"/>
          <w:kern w:val="0"/>
        </w:rPr>
        <w:t>x</w:t>
      </w:r>
      <w:r w:rsidRPr="00F45412">
        <w:rPr>
          <w:rFonts w:hint="eastAsia"/>
          <w:kern w:val="0"/>
        </w:rPr>
        <w:t>坐标小于弹弓中心点的</w:t>
      </w:r>
      <w:r w:rsidRPr="00F45412">
        <w:rPr>
          <w:rFonts w:hint="eastAsia"/>
          <w:kern w:val="0"/>
        </w:rPr>
        <w:t>x</w:t>
      </w:r>
      <w:r w:rsidRPr="00F45412">
        <w:rPr>
          <w:rFonts w:hint="eastAsia"/>
          <w:kern w:val="0"/>
        </w:rPr>
        <w:t>坐标，则调用方法让场景回复到初始状态。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lastRenderedPageBreak/>
        <w:t>根据参数值的不同选择不同的场景平移方法。</w:t>
      </w:r>
    </w:p>
    <w:p w:rsidR="001F297A" w:rsidRPr="00F45412" w:rsidRDefault="001F297A" w:rsidP="005244D6">
      <w:pPr>
        <w:numPr>
          <w:ilvl w:val="0"/>
          <w:numId w:val="24"/>
        </w:numPr>
        <w:ind w:firstLineChars="0" w:firstLine="426"/>
        <w:rPr>
          <w:rFonts w:hint="eastAsia"/>
          <w:kern w:val="0"/>
        </w:rPr>
      </w:pPr>
      <w:r w:rsidRPr="00F45412">
        <w:rPr>
          <w:rFonts w:hint="eastAsia"/>
          <w:kern w:val="0"/>
        </w:rPr>
        <w:t>设置弹弓拉伸超出范围的变量为</w:t>
      </w:r>
      <w:r w:rsidRPr="00F45412">
        <w:rPr>
          <w:rFonts w:hint="eastAsia"/>
          <w:kern w:val="0"/>
        </w:rPr>
        <w:t>0</w:t>
      </w:r>
      <w:r w:rsidRPr="00F45412">
        <w:rPr>
          <w:rFonts w:hint="eastAsia"/>
          <w:kern w:val="0"/>
        </w:rPr>
        <w:t>。</w:t>
      </w:r>
    </w:p>
    <w:p w:rsidR="00C044D9" w:rsidRPr="00F45412" w:rsidRDefault="00FB33E6" w:rsidP="00262C1C">
      <w:pPr>
        <w:pStyle w:val="6"/>
        <w:rPr>
          <w:rFonts w:hint="eastAsia"/>
        </w:rPr>
      </w:pPr>
      <w:bookmarkStart w:id="26" w:name="_Toc334784257"/>
      <w:bookmarkStart w:id="27" w:name="_Toc337483812"/>
      <w:r w:rsidRPr="00F45412">
        <w:rPr>
          <w:rFonts w:hint="eastAsia"/>
        </w:rPr>
        <w:t>实现游戏的逻辑机制</w:t>
      </w:r>
      <w:bookmarkEnd w:id="26"/>
      <w:bookmarkEnd w:id="27"/>
    </w:p>
    <w:p w:rsidR="00CD4DD8" w:rsidRPr="00F45412" w:rsidRDefault="00CD4DD8" w:rsidP="002D79A2">
      <w:pPr>
        <w:rPr>
          <w:rFonts w:hint="eastAsia"/>
        </w:rPr>
      </w:pPr>
      <w:r w:rsidRPr="00F45412">
        <w:rPr>
          <w:rFonts w:hint="eastAsia"/>
        </w:rPr>
        <w:t>Angry Panda</w:t>
      </w:r>
      <w:r w:rsidRPr="00F45412">
        <w:rPr>
          <w:rFonts w:hint="eastAsia"/>
        </w:rPr>
        <w:t>示例游戏的逻辑机制主要包括和碰撞检测机制相关的方法</w:t>
      </w:r>
      <w:r w:rsidR="00257460" w:rsidRPr="00F45412">
        <w:rPr>
          <w:rFonts w:hint="eastAsia"/>
        </w:rPr>
        <w:t>、</w:t>
      </w:r>
      <w:r w:rsidRPr="00F45412">
        <w:rPr>
          <w:rFonts w:hint="eastAsia"/>
        </w:rPr>
        <w:t>游戏分值的更新与实时显示，以及关卡结束后的场景过渡等，下面将对相关的方法进行简单说明：</w:t>
      </w:r>
    </w:p>
    <w:p w:rsidR="005A32EF" w:rsidRPr="00F45412" w:rsidRDefault="00EB07D0" w:rsidP="00AA4626">
      <w:pPr>
        <w:pStyle w:val="4"/>
        <w:numPr>
          <w:ilvl w:val="0"/>
          <w:numId w:val="42"/>
        </w:numPr>
        <w:ind w:firstLine="422"/>
        <w:rPr>
          <w:rFonts w:hint="eastAsia"/>
        </w:rPr>
      </w:pPr>
      <w:r w:rsidRPr="00F45412">
        <w:rPr>
          <w:rFonts w:hint="eastAsia"/>
        </w:rPr>
        <w:t>和碰撞检测机制相关的方法</w:t>
      </w:r>
    </w:p>
    <w:p w:rsidR="005A32EF" w:rsidRPr="00F45412" w:rsidRDefault="005A32EF" w:rsidP="005244D6">
      <w:pPr>
        <w:numPr>
          <w:ilvl w:val="0"/>
          <w:numId w:val="19"/>
        </w:numPr>
        <w:ind w:firstLineChars="0"/>
      </w:pPr>
      <w:r w:rsidRPr="00F45412">
        <w:t>proceedToNextTurn</w:t>
      </w:r>
      <w:r w:rsidR="00661DC3" w:rsidRPr="00F45412">
        <w:t>：</w:t>
      </w:r>
      <w:r w:rsidRPr="00F45412">
        <w:t>当熊猫碰到地面时切换到下一次抛投。在该方法的实现代码中，首先取消对</w:t>
      </w:r>
      <w:r w:rsidRPr="00F45412">
        <w:t>timerAfterThrow</w:t>
      </w:r>
      <w:r w:rsidRPr="00F45412">
        <w:t>的消息预定，然后在</w:t>
      </w:r>
      <w:r w:rsidRPr="00F45412">
        <w:t>1</w:t>
      </w:r>
      <w:r w:rsidRPr="00F45412">
        <w:t>秒后预定</w:t>
      </w:r>
      <w:r w:rsidRPr="00F45412">
        <w:t>moveNextPandaIntoSling</w:t>
      </w:r>
      <w:r w:rsidRPr="00F45412">
        <w:t>消息。</w:t>
      </w:r>
    </w:p>
    <w:p w:rsidR="005A32EF" w:rsidRPr="00F45412" w:rsidRDefault="005A32EF" w:rsidP="005244D6">
      <w:pPr>
        <w:numPr>
          <w:ilvl w:val="0"/>
          <w:numId w:val="19"/>
        </w:numPr>
        <w:ind w:firstLineChars="0"/>
      </w:pPr>
      <w:r w:rsidRPr="00F45412">
        <w:t>showPandaImpactingStack</w:t>
      </w:r>
      <w:r w:rsidR="00661DC3" w:rsidRPr="00F45412">
        <w:t>：</w:t>
      </w:r>
      <w:r w:rsidRPr="00F45412">
        <w:t>当熊猫碰到</w:t>
      </w:r>
      <w:r w:rsidR="00696356" w:rsidRPr="00F45412">
        <w:t>屏蔽物体</w:t>
      </w:r>
      <w:r w:rsidRPr="00F45412">
        <w:t>时</w:t>
      </w:r>
      <w:r w:rsidR="007B21E0" w:rsidRPr="00F45412">
        <w:rPr>
          <w:rFonts w:hint="eastAsia"/>
        </w:rPr>
        <w:t>显示</w:t>
      </w:r>
      <w:r w:rsidR="00696356" w:rsidRPr="00F45412">
        <w:t>相应的动画。</w:t>
      </w:r>
    </w:p>
    <w:p w:rsidR="00B12DB4" w:rsidRPr="00F45412" w:rsidRDefault="005A32EF" w:rsidP="005244D6">
      <w:pPr>
        <w:numPr>
          <w:ilvl w:val="0"/>
          <w:numId w:val="19"/>
        </w:numPr>
        <w:ind w:firstLineChars="0"/>
      </w:pPr>
      <w:r w:rsidRPr="00F45412">
        <w:t>showPandaOnGround</w:t>
      </w:r>
      <w:r w:rsidR="00661DC3" w:rsidRPr="00F45412">
        <w:t>：</w:t>
      </w:r>
      <w:r w:rsidRPr="00F45412">
        <w:t>当熊猫碰到地面时显示相关的状态。</w:t>
      </w:r>
      <w:r w:rsidR="00F97922" w:rsidRPr="00F45412">
        <w:t>首先判断熊猫是否是和地面发生碰撞的同一个熊猫，如果是，则调用</w:t>
      </w:r>
      <w:r w:rsidR="00F97922" w:rsidRPr="00F45412">
        <w:t>makePandaStaticOnGround</w:t>
      </w:r>
      <w:r w:rsidR="00F97922" w:rsidRPr="00F45412">
        <w:rPr>
          <w:rFonts w:hAnsi="宋体"/>
        </w:rPr>
        <w:t>方法</w:t>
      </w:r>
      <w:r w:rsidR="00F97922" w:rsidRPr="00F45412">
        <w:t>让熊猫变成静态物体，然后使用</w:t>
      </w:r>
      <w:r w:rsidR="00F97922" w:rsidRPr="00F45412">
        <w:t>performSelector</w:t>
      </w:r>
      <w:r w:rsidR="00F97922" w:rsidRPr="00F45412">
        <w:t>方法以调用</w:t>
      </w:r>
      <w:r w:rsidR="00F97922" w:rsidRPr="00F45412">
        <w:t>fadeThenRemove</w:t>
      </w:r>
      <w:r w:rsidR="00F97922" w:rsidRPr="00F45412">
        <w:rPr>
          <w:rFonts w:hAnsi="宋体"/>
        </w:rPr>
        <w:t>方法，在几秒钟后让熊猫淡出并消失。</w:t>
      </w:r>
    </w:p>
    <w:p w:rsidR="005A32EF" w:rsidRPr="00F45412" w:rsidRDefault="005A32EF" w:rsidP="00AA4626">
      <w:pPr>
        <w:pStyle w:val="4"/>
        <w:ind w:firstLine="422"/>
      </w:pPr>
      <w:r w:rsidRPr="00F45412">
        <w:t>游戏分值的更新与实时显示</w:t>
      </w:r>
    </w:p>
    <w:p w:rsidR="005A32EF" w:rsidRPr="00F45412" w:rsidRDefault="005A32EF" w:rsidP="005244D6">
      <w:pPr>
        <w:numPr>
          <w:ilvl w:val="0"/>
          <w:numId w:val="15"/>
        </w:numPr>
        <w:ind w:firstLineChars="0"/>
      </w:pPr>
      <w:r w:rsidRPr="00F45412">
        <w:t>updatePointsLabel</w:t>
      </w:r>
      <w:r w:rsidR="007833D6" w:rsidRPr="00F45412">
        <w:rPr>
          <w:rFonts w:hint="eastAsia"/>
        </w:rPr>
        <w:t>：</w:t>
      </w:r>
      <w:r w:rsidRPr="00F45412">
        <w:t>更新游戏得分标签。</w:t>
      </w:r>
    </w:p>
    <w:p w:rsidR="005A32EF" w:rsidRPr="00F45412" w:rsidRDefault="005A32EF" w:rsidP="005244D6">
      <w:pPr>
        <w:numPr>
          <w:ilvl w:val="0"/>
          <w:numId w:val="15"/>
        </w:numPr>
        <w:ind w:firstLineChars="0"/>
      </w:pPr>
      <w:r w:rsidRPr="00F45412">
        <w:t>somethingJustScored</w:t>
      </w:r>
      <w:r w:rsidR="007833D6" w:rsidRPr="00F45412">
        <w:rPr>
          <w:rFonts w:hint="eastAsia"/>
        </w:rPr>
        <w:t>：</w:t>
      </w:r>
      <w:r w:rsidRPr="00F45412">
        <w:t>辅助方法，当有得分时调用</w:t>
      </w:r>
      <w:r w:rsidR="00E12067" w:rsidRPr="00F45412">
        <w:t>，</w:t>
      </w:r>
      <w:r w:rsidRPr="00F45412">
        <w:t>在该方法的实现代码中，首先设置布尔变量值为</w:t>
      </w:r>
      <w:r w:rsidRPr="00F45412">
        <w:t>YES</w:t>
      </w:r>
      <w:r w:rsidR="00E12067" w:rsidRPr="00F45412">
        <w:t>，</w:t>
      </w:r>
      <w:r w:rsidRPr="00F45412">
        <w:t>然后取消对</w:t>
      </w:r>
      <w:r w:rsidRPr="00F45412">
        <w:t>resetSomethingJustScored</w:t>
      </w:r>
      <w:r w:rsidRPr="00F45412">
        <w:t>的消息预定，</w:t>
      </w:r>
      <w:r w:rsidR="005D470D" w:rsidRPr="00F45412">
        <w:t>最</w:t>
      </w:r>
      <w:r w:rsidRPr="00F45412">
        <w:t>后在</w:t>
      </w:r>
      <w:r w:rsidRPr="00F45412">
        <w:t>3</w:t>
      </w:r>
      <w:r w:rsidRPr="00F45412">
        <w:t>秒后预定</w:t>
      </w:r>
      <w:r w:rsidRPr="00F45412">
        <w:t>resetSomethingJustScored</w:t>
      </w:r>
      <w:r w:rsidRPr="00F45412">
        <w:t>消息。</w:t>
      </w:r>
    </w:p>
    <w:p w:rsidR="005A32EF" w:rsidRPr="00F45412" w:rsidRDefault="005A32EF" w:rsidP="005244D6">
      <w:pPr>
        <w:numPr>
          <w:ilvl w:val="0"/>
          <w:numId w:val="15"/>
        </w:numPr>
        <w:ind w:firstLineChars="0"/>
        <w:rPr>
          <w:rFonts w:hint="eastAsia"/>
        </w:rPr>
      </w:pPr>
      <w:r w:rsidRPr="00F45412">
        <w:t>resetSomethingJustScored</w:t>
      </w:r>
      <w:r w:rsidR="007833D6" w:rsidRPr="00F45412">
        <w:rPr>
          <w:rFonts w:hint="eastAsia"/>
        </w:rPr>
        <w:t>：</w:t>
      </w:r>
      <w:r w:rsidRPr="00F45412">
        <w:rPr>
          <w:rFonts w:hint="eastAsia"/>
        </w:rPr>
        <w:t>重置得分后的属性。</w:t>
      </w:r>
    </w:p>
    <w:p w:rsidR="005A32EF" w:rsidRPr="00F45412" w:rsidRDefault="005A32EF" w:rsidP="005244D6">
      <w:pPr>
        <w:numPr>
          <w:ilvl w:val="0"/>
          <w:numId w:val="15"/>
        </w:numPr>
        <w:ind w:firstLineChars="0"/>
        <w:rPr>
          <w:rFonts w:hint="eastAsia"/>
        </w:rPr>
      </w:pPr>
      <w:r w:rsidRPr="00F45412">
        <w:t>showPoints</w:t>
      </w:r>
      <w:r w:rsidR="007833D6" w:rsidRPr="00F45412">
        <w:rPr>
          <w:rFonts w:hint="eastAsia"/>
        </w:rPr>
        <w:t>：</w:t>
      </w:r>
      <w:r w:rsidRPr="00F45412">
        <w:rPr>
          <w:rFonts w:hint="eastAsia"/>
        </w:rPr>
        <w:t>用于显示游戏中的得分。</w:t>
      </w:r>
    </w:p>
    <w:p w:rsidR="005A32EF" w:rsidRPr="00F45412" w:rsidRDefault="005A32EF" w:rsidP="005244D6">
      <w:pPr>
        <w:numPr>
          <w:ilvl w:val="0"/>
          <w:numId w:val="15"/>
        </w:numPr>
        <w:ind w:firstLineChars="0"/>
        <w:rPr>
          <w:rFonts w:hint="eastAsia"/>
        </w:rPr>
      </w:pPr>
      <w:r w:rsidRPr="00F45412">
        <w:t>showPointsWithImagesForValue</w:t>
      </w:r>
      <w:r w:rsidR="00F520E3" w:rsidRPr="00F45412">
        <w:rPr>
          <w:rFonts w:hint="eastAsia"/>
        </w:rPr>
        <w:t>：</w:t>
      </w:r>
      <w:r w:rsidRPr="00F45412">
        <w:rPr>
          <w:rFonts w:hint="eastAsia"/>
        </w:rPr>
        <w:t>使用分值图片来显示得分。</w:t>
      </w:r>
    </w:p>
    <w:p w:rsidR="005A32EF" w:rsidRPr="00F45412" w:rsidRDefault="001E4C2B" w:rsidP="00AA4626">
      <w:pPr>
        <w:pStyle w:val="4"/>
        <w:ind w:firstLine="422"/>
        <w:rPr>
          <w:rFonts w:hint="eastAsia"/>
        </w:rPr>
      </w:pPr>
      <w:r w:rsidRPr="00F45412">
        <w:rPr>
          <w:rFonts w:hint="eastAsia"/>
        </w:rPr>
        <w:t>关卡结束时的场景过渡</w:t>
      </w:r>
    </w:p>
    <w:p w:rsidR="00067016" w:rsidRPr="00F45412" w:rsidRDefault="00067016" w:rsidP="005244D6">
      <w:pPr>
        <w:numPr>
          <w:ilvl w:val="0"/>
          <w:numId w:val="16"/>
        </w:numPr>
        <w:ind w:firstLineChars="0"/>
        <w:rPr>
          <w:rFonts w:hint="eastAsia"/>
        </w:rPr>
      </w:pPr>
      <w:r w:rsidRPr="00F45412">
        <w:t>doPointBonusForExtraPandas</w:t>
      </w:r>
      <w:r w:rsidR="00286D45" w:rsidRPr="00F45412">
        <w:rPr>
          <w:rFonts w:hint="eastAsia"/>
        </w:rPr>
        <w:t>：</w:t>
      </w:r>
      <w:r w:rsidRPr="00F45412">
        <w:rPr>
          <w:rFonts w:hint="eastAsia"/>
        </w:rPr>
        <w:t>为游戏中剩下的熊猫获得额外奖励得分。</w:t>
      </w:r>
    </w:p>
    <w:p w:rsidR="00067016" w:rsidRPr="00F45412" w:rsidRDefault="00BB2CB3" w:rsidP="005244D6">
      <w:pPr>
        <w:numPr>
          <w:ilvl w:val="0"/>
          <w:numId w:val="16"/>
        </w:numPr>
        <w:ind w:firstLineChars="0"/>
        <w:rPr>
          <w:rFonts w:hint="eastAsia"/>
        </w:rPr>
      </w:pPr>
      <w:r w:rsidRPr="00F45412">
        <w:rPr>
          <w:rFonts w:ascii="宋体" w:hAnsi="宋体" w:cs="宋体"/>
        </w:rPr>
        <w:lastRenderedPageBreak/>
        <w:t>showLevelResult</w:t>
      </w:r>
      <w:r w:rsidR="00286D45" w:rsidRPr="00F45412">
        <w:rPr>
          <w:rFonts w:hint="eastAsia"/>
        </w:rPr>
        <w:t>：</w:t>
      </w:r>
      <w:r w:rsidR="0087257D" w:rsidRPr="00F45412">
        <w:rPr>
          <w:rFonts w:hint="eastAsia"/>
        </w:rPr>
        <w:t>在关卡结束时进入显示当前关卡的游戏结果界面</w:t>
      </w:r>
      <w:r w:rsidR="005D470D" w:rsidRPr="00F45412">
        <w:rPr>
          <w:rFonts w:hint="eastAsia"/>
        </w:rPr>
        <w:t>。</w:t>
      </w:r>
      <w:r w:rsidR="0087257D" w:rsidRPr="00F45412">
        <w:rPr>
          <w:rFonts w:hint="eastAsia"/>
        </w:rPr>
        <w:t>其实现</w:t>
      </w:r>
      <w:r w:rsidR="005D470D" w:rsidRPr="00F45412">
        <w:rPr>
          <w:rFonts w:hint="eastAsia"/>
        </w:rPr>
        <w:t>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724E41" w:rsidRPr="00F45412">
        <w:rPr>
          <w:rFonts w:hint="eastAsia"/>
        </w:rPr>
        <w:t>18</w:t>
      </w:r>
      <w:r w:rsidR="005D470D" w:rsidRPr="00F45412">
        <w:rPr>
          <w:rFonts w:hint="eastAsia"/>
        </w:rPr>
        <w:t>所示。</w:t>
      </w:r>
    </w:p>
    <w:p w:rsidR="005D470D" w:rsidRPr="00F45412" w:rsidRDefault="005D470D" w:rsidP="00632BB9">
      <w:pPr>
        <w:pStyle w:val="1-1"/>
        <w:ind w:firstLine="360"/>
        <w:rPr>
          <w:rFonts w:hint="eastAsia"/>
        </w:rPr>
      </w:pPr>
      <w:r w:rsidRPr="00F45412">
        <w:rPr>
          <w:rFonts w:ascii="宋体" w:cs="宋体"/>
        </w:rPr>
        <w:t>showLevelResult</w:t>
      </w:r>
      <w:r w:rsidRPr="00F45412">
        <w:rPr>
          <w:rFonts w:hint="eastAsia"/>
        </w:rPr>
        <w:t>方法的实现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>-(void) showLevelResult {</w:t>
      </w:r>
    </w:p>
    <w:p w:rsidR="006C3E49" w:rsidRPr="00F45412" w:rsidRDefault="00A66285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 xml:space="preserve">  if ( pointTotalThisRound &gt;= pointsToPassLevel ) </w:t>
      </w:r>
      <w:r w:rsidR="00F91B04" w:rsidRPr="00F45412">
        <w:rPr>
          <w:rFonts w:hint="eastAsia"/>
          <w:color w:val="auto"/>
        </w:rPr>
        <w:t xml:space="preserve">  </w:t>
      </w:r>
      <w:r w:rsidR="006C3E49" w:rsidRPr="00F45412">
        <w:rPr>
          <w:rFonts w:hint="eastAsia"/>
          <w:color w:val="auto"/>
        </w:rPr>
        <w:t>//1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>{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[self doPointBonusForExtraPandas];</w:t>
      </w:r>
      <w:r w:rsidR="00F91B04" w:rsidRPr="00F45412">
        <w:rPr>
          <w:rFonts w:hint="eastAsia"/>
          <w:color w:val="auto"/>
        </w:rPr>
        <w:t xml:space="preserve">   </w:t>
      </w:r>
      <w:r w:rsidR="006C3E49" w:rsidRPr="00F45412">
        <w:rPr>
          <w:rFonts w:hint="eastAsia"/>
          <w:color w:val="auto"/>
        </w:rPr>
        <w:t>//2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GameData *data = [GameData sharedData];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data.currentLevelScore = pointTotalThisRound;</w:t>
      </w:r>
      <w:r w:rsidR="00F91B04" w:rsidRPr="00F45412">
        <w:rPr>
          <w:rFonts w:hint="eastAsia"/>
          <w:color w:val="auto"/>
        </w:rPr>
        <w:t xml:space="preserve">  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[[GameData sharedData] sumOfScoresForAllLevels:pointTotalThisRound];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rFonts w:hint="eastAsia"/>
          <w:color w:val="auto"/>
        </w:rPr>
        <w:t xml:space="preserve">    [[GameData sharedData] setHighScoreForCurrentLevel:pointTotalThisRound]; //</w:t>
      </w:r>
      <w:r w:rsidRPr="00F45412">
        <w:rPr>
          <w:rFonts w:hint="eastAsia"/>
          <w:color w:val="auto"/>
        </w:rPr>
        <w:t>设置最高得分</w:t>
      </w:r>
      <w:r w:rsidR="006C3E49" w:rsidRPr="00F45412">
        <w:rPr>
          <w:rFonts w:hint="eastAsia"/>
          <w:color w:val="auto"/>
        </w:rPr>
        <w:t xml:space="preserve">       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[[GameSounds sharedGameSounds]levelClear];  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[GameData sharedData].currentLevelSolved = YES;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[[GameData sharedData]levelComplete];</w:t>
      </w:r>
      <w:r w:rsidR="00F91B04" w:rsidRPr="00F45412">
        <w:rPr>
          <w:rFonts w:hint="eastAsia"/>
          <w:color w:val="auto"/>
        </w:rPr>
        <w:t xml:space="preserve">    </w:t>
      </w:r>
      <w:r w:rsidR="006C3E49" w:rsidRPr="00F45412">
        <w:rPr>
          <w:rFonts w:hint="eastAsia"/>
          <w:color w:val="auto"/>
        </w:rPr>
        <w:t>//3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} else {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</w:t>
      </w:r>
    </w:p>
    <w:p w:rsidR="00A66285" w:rsidRPr="00F45412" w:rsidRDefault="00A66285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 xml:space="preserve">    [[GameData sharedData] setHighScoreForCurrentLevel:pointTotalThisRound]; //</w:t>
      </w:r>
      <w:r w:rsidRPr="00F45412">
        <w:rPr>
          <w:rFonts w:hint="eastAsia"/>
          <w:color w:val="auto"/>
        </w:rPr>
        <w:t>即便未能通过关卡也会设置最高得分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GameData *data = [GameData sharedData];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data.currentLevelScore = pointTotalThisRound;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[GameData sharedData].currentLevelSolved = NO;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[[GameSounds sharedGameSounds]levelLose];</w:t>
      </w:r>
      <w:r w:rsidR="00F91B04" w:rsidRPr="00F45412">
        <w:rPr>
          <w:rFonts w:hint="eastAsia"/>
          <w:color w:val="auto"/>
        </w:rPr>
        <w:t xml:space="preserve">    </w:t>
      </w:r>
      <w:r w:rsidR="006C3E49" w:rsidRPr="00F45412">
        <w:rPr>
          <w:rFonts w:hint="eastAsia"/>
          <w:color w:val="auto"/>
        </w:rPr>
        <w:t>//4</w:t>
      </w: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}</w:t>
      </w:r>
    </w:p>
    <w:p w:rsidR="00A66285" w:rsidRPr="00F45412" w:rsidRDefault="00A66285" w:rsidP="00155D7A">
      <w:pPr>
        <w:pStyle w:val="af5"/>
        <w:rPr>
          <w:color w:val="auto"/>
        </w:rPr>
      </w:pPr>
    </w:p>
    <w:p w:rsidR="00A66285" w:rsidRPr="00F45412" w:rsidRDefault="00A6628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[self performSelector:@selector(jumpToLevelResultScene) withObject:nil afterDelay:3.0f]; </w:t>
      </w:r>
      <w:r w:rsidR="006C3E49" w:rsidRPr="00F45412">
        <w:rPr>
          <w:rFonts w:hint="eastAsia"/>
          <w:color w:val="auto"/>
        </w:rPr>
        <w:t>//5</w:t>
      </w:r>
    </w:p>
    <w:p w:rsidR="00A66285" w:rsidRPr="00F45412" w:rsidRDefault="00A66285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6C3E49" w:rsidRPr="00F45412" w:rsidRDefault="006C3E49" w:rsidP="00DC537B">
      <w:pPr>
        <w:rPr>
          <w:rFonts w:hint="eastAsia"/>
        </w:rPr>
      </w:pPr>
      <w:r w:rsidRPr="00F45412">
        <w:rPr>
          <w:rFonts w:hint="eastAsia"/>
        </w:rPr>
        <w:t>下面根据代码注释行的编号进行解释：</w:t>
      </w:r>
    </w:p>
    <w:p w:rsidR="006C3E49" w:rsidRPr="00F45412" w:rsidRDefault="00D161E1" w:rsidP="005244D6">
      <w:pPr>
        <w:numPr>
          <w:ilvl w:val="0"/>
          <w:numId w:val="25"/>
        </w:numPr>
        <w:ind w:firstLineChars="0"/>
        <w:rPr>
          <w:rFonts w:hint="eastAsia"/>
        </w:rPr>
      </w:pPr>
      <w:r w:rsidRPr="00F45412">
        <w:rPr>
          <w:rFonts w:hint="eastAsia"/>
        </w:rPr>
        <w:lastRenderedPageBreak/>
        <w:t>判断当前关卡的得分是否大于等于要通关的必需分数。</w:t>
      </w:r>
    </w:p>
    <w:p w:rsidR="00D161E1" w:rsidRPr="00F45412" w:rsidRDefault="00D161E1" w:rsidP="005244D6">
      <w:pPr>
        <w:numPr>
          <w:ilvl w:val="0"/>
          <w:numId w:val="25"/>
        </w:numPr>
        <w:ind w:firstLineChars="0"/>
        <w:rPr>
          <w:rFonts w:hint="eastAsia"/>
        </w:rPr>
      </w:pPr>
      <w:r w:rsidRPr="00F45412">
        <w:rPr>
          <w:rFonts w:hint="eastAsia"/>
        </w:rPr>
        <w:t>如果是，则首先为多出来的熊猫提供奖励分数。</w:t>
      </w:r>
    </w:p>
    <w:p w:rsidR="00D161E1" w:rsidRPr="00F45412" w:rsidRDefault="00D161E1" w:rsidP="005244D6">
      <w:pPr>
        <w:numPr>
          <w:ilvl w:val="0"/>
          <w:numId w:val="25"/>
        </w:numPr>
        <w:ind w:firstLineChars="0"/>
        <w:rPr>
          <w:rFonts w:hint="eastAsia"/>
        </w:rPr>
      </w:pPr>
      <w:r w:rsidRPr="00F45412">
        <w:rPr>
          <w:rFonts w:hint="eastAsia"/>
        </w:rPr>
        <w:t>将当前关卡的相关数据保存到</w:t>
      </w:r>
      <w:r w:rsidRPr="00F45412">
        <w:rPr>
          <w:rFonts w:hint="eastAsia"/>
        </w:rPr>
        <w:t>GameData</w:t>
      </w:r>
      <w:r w:rsidRPr="00F45412">
        <w:rPr>
          <w:rFonts w:hint="eastAsia"/>
        </w:rPr>
        <w:t>中，并使用</w:t>
      </w:r>
      <w:r w:rsidRPr="00F45412">
        <w:rPr>
          <w:rFonts w:hint="eastAsia"/>
        </w:rPr>
        <w:t>GameSounds</w:t>
      </w:r>
      <w:proofErr w:type="gramStart"/>
      <w:r w:rsidRPr="00F45412">
        <w:rPr>
          <w:rFonts w:hint="eastAsia"/>
        </w:rPr>
        <w:t>的单例对象</w:t>
      </w:r>
      <w:proofErr w:type="gramEnd"/>
      <w:r w:rsidRPr="00F45412">
        <w:rPr>
          <w:rFonts w:hint="eastAsia"/>
        </w:rPr>
        <w:t>来播放音效。</w:t>
      </w:r>
    </w:p>
    <w:p w:rsidR="00D161E1" w:rsidRPr="00F45412" w:rsidRDefault="00D161E1" w:rsidP="005244D6">
      <w:pPr>
        <w:numPr>
          <w:ilvl w:val="0"/>
          <w:numId w:val="25"/>
        </w:numPr>
        <w:ind w:firstLineChars="0"/>
        <w:rPr>
          <w:rFonts w:hint="eastAsia"/>
        </w:rPr>
      </w:pPr>
      <w:r w:rsidRPr="00F45412">
        <w:rPr>
          <w:rFonts w:hint="eastAsia"/>
        </w:rPr>
        <w:t>如果当前关卡得分小于要通关的必需分数，仍然需要将当前关卡的相关数据保存到</w:t>
      </w:r>
      <w:r w:rsidRPr="00F45412">
        <w:rPr>
          <w:rFonts w:hint="eastAsia"/>
        </w:rPr>
        <w:t>GameData</w:t>
      </w:r>
      <w:r w:rsidRPr="00F45412">
        <w:rPr>
          <w:rFonts w:hint="eastAsia"/>
        </w:rPr>
        <w:t>中，并使用</w:t>
      </w:r>
      <w:r w:rsidRPr="00F45412">
        <w:rPr>
          <w:rFonts w:hint="eastAsia"/>
        </w:rPr>
        <w:t>GameSounds</w:t>
      </w:r>
      <w:proofErr w:type="gramStart"/>
      <w:r w:rsidRPr="00F45412">
        <w:rPr>
          <w:rFonts w:hint="eastAsia"/>
        </w:rPr>
        <w:t>的单例对象</w:t>
      </w:r>
      <w:proofErr w:type="gramEnd"/>
      <w:r w:rsidRPr="00F45412">
        <w:rPr>
          <w:rFonts w:hint="eastAsia"/>
        </w:rPr>
        <w:t>来播放音效。</w:t>
      </w:r>
    </w:p>
    <w:p w:rsidR="00D161E1" w:rsidRPr="00F45412" w:rsidRDefault="00D161E1" w:rsidP="005244D6">
      <w:pPr>
        <w:numPr>
          <w:ilvl w:val="0"/>
          <w:numId w:val="25"/>
        </w:numPr>
        <w:ind w:firstLineChars="0"/>
        <w:rPr>
          <w:rFonts w:hint="eastAsia"/>
        </w:rPr>
      </w:pPr>
      <w:r w:rsidRPr="00F45412">
        <w:rPr>
          <w:rFonts w:hint="eastAsia"/>
        </w:rPr>
        <w:t>延迟</w:t>
      </w:r>
      <w:r w:rsidRPr="00F45412">
        <w:rPr>
          <w:rFonts w:hint="eastAsia"/>
        </w:rPr>
        <w:t>3</w:t>
      </w:r>
      <w:r w:rsidRPr="00F45412">
        <w:rPr>
          <w:rFonts w:hint="eastAsia"/>
        </w:rPr>
        <w:t>秒后调用</w:t>
      </w:r>
      <w:r w:rsidRPr="00F45412">
        <w:t>jumpToLevelResultScene</w:t>
      </w:r>
      <w:r w:rsidRPr="00F45412">
        <w:rPr>
          <w:rFonts w:hint="eastAsia"/>
        </w:rPr>
        <w:t>方法以切换到游戏关卡结束的场景</w:t>
      </w:r>
      <w:r w:rsidR="00EF4672" w:rsidRPr="00F45412">
        <w:rPr>
          <w:rFonts w:hint="eastAsia"/>
        </w:rPr>
        <w:t>(LevelResult)</w:t>
      </w:r>
      <w:r w:rsidRPr="00F45412">
        <w:rPr>
          <w:rFonts w:hint="eastAsia"/>
        </w:rPr>
        <w:t>。</w:t>
      </w:r>
    </w:p>
    <w:p w:rsidR="0093209D" w:rsidRPr="00F45412" w:rsidRDefault="0093209D" w:rsidP="006E5CF5">
      <w:pPr>
        <w:rPr>
          <w:rFonts w:hint="eastAsia"/>
        </w:rPr>
      </w:pPr>
      <w:r w:rsidRPr="00F45412">
        <w:rPr>
          <w:rFonts w:hint="eastAsia"/>
        </w:rPr>
        <w:t>除了这三大类方法外，</w:t>
      </w:r>
      <w:r w:rsidRPr="00F45412">
        <w:rPr>
          <w:rFonts w:hint="eastAsia"/>
        </w:rPr>
        <w:t>MainScene</w:t>
      </w:r>
      <w:r w:rsidRPr="00F45412">
        <w:rPr>
          <w:rFonts w:hint="eastAsia"/>
        </w:rPr>
        <w:t>类中还有一些辅助性方法，这里就不再一一详述。</w:t>
      </w:r>
    </w:p>
    <w:p w:rsidR="005605A3" w:rsidRPr="00F45412" w:rsidRDefault="005605A3" w:rsidP="006E5CF5">
      <w:pPr>
        <w:rPr>
          <w:rFonts w:hint="eastAsia"/>
        </w:rPr>
      </w:pPr>
      <w:r w:rsidRPr="00F45412">
        <w:rPr>
          <w:rFonts w:hint="eastAsia"/>
        </w:rPr>
        <w:t>下一节将实现游戏中的碰撞检测机制，从而最终完成游戏的核心部分。</w:t>
      </w:r>
    </w:p>
    <w:p w:rsidR="002D5753" w:rsidRPr="00F45412" w:rsidRDefault="002D5753" w:rsidP="005605A3">
      <w:pPr>
        <w:pStyle w:val="20"/>
        <w:ind w:left="425" w:hanging="425"/>
        <w:rPr>
          <w:rFonts w:hint="eastAsia"/>
        </w:rPr>
      </w:pPr>
      <w:bookmarkStart w:id="28" w:name="_Toc334784258"/>
      <w:bookmarkStart w:id="29" w:name="_Toc337483813"/>
      <w:r w:rsidRPr="00F45412">
        <w:rPr>
          <w:rFonts w:hint="eastAsia"/>
        </w:rPr>
        <w:t>游戏中的碰撞检测机制</w:t>
      </w:r>
      <w:bookmarkEnd w:id="28"/>
      <w:bookmarkEnd w:id="29"/>
    </w:p>
    <w:p w:rsidR="005605A3" w:rsidRPr="00F45412" w:rsidRDefault="005605A3" w:rsidP="004C5EF5">
      <w:pPr>
        <w:rPr>
          <w:rFonts w:hint="eastAsia"/>
        </w:rPr>
      </w:pPr>
      <w:r w:rsidRPr="00F45412">
        <w:rPr>
          <w:rFonts w:hint="eastAsia"/>
        </w:rPr>
        <w:t>在完成了</w:t>
      </w:r>
      <w:r w:rsidRPr="00F45412">
        <w:rPr>
          <w:rFonts w:hint="eastAsia"/>
        </w:rPr>
        <w:t>MainScene</w:t>
      </w:r>
      <w:r w:rsidRPr="00F45412">
        <w:rPr>
          <w:rFonts w:hint="eastAsia"/>
        </w:rPr>
        <w:t>类之后，</w:t>
      </w:r>
      <w:r w:rsidRPr="00F45412">
        <w:rPr>
          <w:rFonts w:hint="eastAsia"/>
        </w:rPr>
        <w:t>Angry Panda</w:t>
      </w:r>
      <w:r w:rsidRPr="00F45412">
        <w:rPr>
          <w:rFonts w:hint="eastAsia"/>
        </w:rPr>
        <w:t>游戏已经基本成型，但为了</w:t>
      </w:r>
      <w:r w:rsidR="002D5753" w:rsidRPr="00F45412">
        <w:rPr>
          <w:rFonts w:hint="eastAsia"/>
        </w:rPr>
        <w:t>让</w:t>
      </w:r>
      <w:r w:rsidR="002D5753" w:rsidRPr="00F45412">
        <w:rPr>
          <w:rFonts w:hint="eastAsia"/>
        </w:rPr>
        <w:t>Box2D</w:t>
      </w:r>
      <w:r w:rsidR="002D5753" w:rsidRPr="00F45412">
        <w:rPr>
          <w:rFonts w:hint="eastAsia"/>
        </w:rPr>
        <w:t>世界真正和游戏融合在一起，还需要实现最后一部分，即游戏中的碰撞检测机制。</w:t>
      </w:r>
    </w:p>
    <w:p w:rsidR="002D5753" w:rsidRPr="00F45412" w:rsidRDefault="002D5753" w:rsidP="00262C1C">
      <w:pPr>
        <w:pStyle w:val="1"/>
        <w:rPr>
          <w:rFonts w:hint="eastAsia"/>
          <w:kern w:val="0"/>
        </w:rPr>
      </w:pPr>
      <w:bookmarkStart w:id="30" w:name="_Toc334784259"/>
      <w:bookmarkStart w:id="31" w:name="_Toc337483814"/>
      <w:r w:rsidRPr="00F45412">
        <w:rPr>
          <w:rFonts w:hint="eastAsia"/>
        </w:rPr>
        <w:t>创建</w:t>
      </w:r>
      <w:r w:rsidRPr="00F45412">
        <w:rPr>
          <w:rFonts w:hint="eastAsia"/>
          <w:kern w:val="0"/>
        </w:rPr>
        <w:t>ContactListener</w:t>
      </w:r>
      <w:r w:rsidRPr="00F45412">
        <w:rPr>
          <w:rFonts w:hint="eastAsia"/>
          <w:kern w:val="0"/>
        </w:rPr>
        <w:t>类</w:t>
      </w:r>
      <w:bookmarkEnd w:id="30"/>
      <w:bookmarkEnd w:id="31"/>
    </w:p>
    <w:p w:rsidR="002D5753" w:rsidRPr="00F45412" w:rsidRDefault="002D5753" w:rsidP="00DC537B">
      <w:pPr>
        <w:rPr>
          <w:kern w:val="0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Xcode</w:t>
      </w:r>
      <w:r w:rsidRPr="00F45412">
        <w:rPr>
          <w:rFonts w:hint="eastAsia"/>
          <w:kern w:val="0"/>
        </w:rPr>
        <w:t>中右键单击</w:t>
      </w:r>
      <w:r w:rsidRPr="00F45412">
        <w:rPr>
          <w:kern w:val="0"/>
        </w:rPr>
        <w:t>AngryPanda</w:t>
      </w:r>
      <w:r w:rsidRPr="00F45412">
        <w:rPr>
          <w:rFonts w:hint="eastAsia"/>
          <w:kern w:val="0"/>
        </w:rPr>
        <w:t>组，选择</w:t>
      </w:r>
      <w:r w:rsidRPr="00F45412">
        <w:rPr>
          <w:rFonts w:hint="eastAsia"/>
          <w:kern w:val="0"/>
        </w:rPr>
        <w:t>New File</w:t>
      </w:r>
      <w:r w:rsidRPr="00F45412">
        <w:rPr>
          <w:rFonts w:hint="eastAsia"/>
          <w:kern w:val="0"/>
        </w:rPr>
        <w:t>，然后选择</w:t>
      </w:r>
      <w:r w:rsidRPr="00F45412">
        <w:rPr>
          <w:rFonts w:hint="eastAsia"/>
          <w:kern w:val="0"/>
        </w:rPr>
        <w:t>iOS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Cocoa Touch</w:t>
      </w:r>
      <w:r w:rsidRPr="00F45412">
        <w:rPr>
          <w:rFonts w:hint="eastAsia"/>
          <w:kern w:val="0"/>
        </w:rPr>
        <w:t>→</w:t>
      </w:r>
      <w:r w:rsidRPr="00F45412">
        <w:rPr>
          <w:rFonts w:hint="eastAsia"/>
          <w:kern w:val="0"/>
        </w:rPr>
        <w:t>Objective-C class</w:t>
      </w:r>
      <w:r w:rsidRPr="00F45412">
        <w:rPr>
          <w:rFonts w:hint="eastAsia"/>
          <w:kern w:val="0"/>
        </w:rPr>
        <w:t>，选择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。选择</w:t>
      </w:r>
      <w:r w:rsidRPr="00F45412">
        <w:rPr>
          <w:rFonts w:hint="eastAsia"/>
          <w:kern w:val="0"/>
        </w:rPr>
        <w:t>Subclass of NSObject</w:t>
      </w:r>
      <w:r w:rsidRPr="00F45412">
        <w:rPr>
          <w:rFonts w:hint="eastAsia"/>
          <w:kern w:val="0"/>
        </w:rPr>
        <w:t>，</w:t>
      </w:r>
      <w:r w:rsidR="003A0597" w:rsidRPr="00F45412">
        <w:rPr>
          <w:rFonts w:hint="eastAsia"/>
          <w:kern w:val="0"/>
        </w:rPr>
        <w:t>单击</w:t>
      </w:r>
      <w:r w:rsidRPr="00F45412">
        <w:rPr>
          <w:rFonts w:hint="eastAsia"/>
          <w:kern w:val="0"/>
        </w:rPr>
        <w:t>Next</w:t>
      </w:r>
      <w:r w:rsidRPr="00F45412">
        <w:rPr>
          <w:rFonts w:hint="eastAsia"/>
          <w:kern w:val="0"/>
        </w:rPr>
        <w:t>，将文件命名为</w:t>
      </w:r>
      <w:r w:rsidRPr="00F45412">
        <w:rPr>
          <w:rFonts w:hint="eastAsia"/>
          <w:kern w:val="0"/>
        </w:rPr>
        <w:t>ContactListener.mm</w:t>
      </w:r>
      <w:r w:rsidRPr="00F45412">
        <w:rPr>
          <w:rFonts w:hint="eastAsia"/>
          <w:kern w:val="0"/>
        </w:rPr>
        <w:t>，单击</w:t>
      </w:r>
      <w:r w:rsidRPr="00F45412">
        <w:rPr>
          <w:rFonts w:hint="eastAsia"/>
          <w:kern w:val="0"/>
        </w:rPr>
        <w:t>Save</w:t>
      </w:r>
      <w:r w:rsidRPr="00F45412">
        <w:rPr>
          <w:rFonts w:hint="eastAsia"/>
          <w:kern w:val="0"/>
        </w:rPr>
        <w:t>。</w:t>
      </w:r>
    </w:p>
    <w:p w:rsidR="002D5753" w:rsidRPr="00F45412" w:rsidRDefault="002D5753" w:rsidP="009D4916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在</w:t>
      </w:r>
      <w:r w:rsidRPr="00F45412">
        <w:rPr>
          <w:rFonts w:hint="eastAsia"/>
          <w:kern w:val="0"/>
        </w:rPr>
        <w:t>Xcode</w:t>
      </w:r>
      <w:r w:rsidRPr="00F45412">
        <w:rPr>
          <w:rFonts w:hint="eastAsia"/>
          <w:kern w:val="0"/>
        </w:rPr>
        <w:t>中切换到</w:t>
      </w:r>
      <w:r w:rsidRPr="00F45412">
        <w:rPr>
          <w:rFonts w:hint="eastAsia"/>
          <w:kern w:val="0"/>
        </w:rPr>
        <w:t>ContactListener.h</w:t>
      </w:r>
      <w:r w:rsidRPr="00F45412">
        <w:rPr>
          <w:rFonts w:hint="eastAsia"/>
          <w:kern w:val="0"/>
        </w:rPr>
        <w:t>，并</w:t>
      </w:r>
      <w:r w:rsidR="00D77821" w:rsidRPr="00F45412">
        <w:rPr>
          <w:rFonts w:hint="eastAsia"/>
          <w:kern w:val="0"/>
        </w:rPr>
        <w:t>替换</w:t>
      </w:r>
      <w:r w:rsidRPr="00F45412">
        <w:rPr>
          <w:rFonts w:hint="eastAsia"/>
          <w:kern w:val="0"/>
        </w:rPr>
        <w:t>其中的代码，如代码清单</w:t>
      </w:r>
      <w:r w:rsidRPr="00F45412">
        <w:rPr>
          <w:rFonts w:hint="eastAsia"/>
          <w:kern w:val="0"/>
        </w:rPr>
        <w:t>1</w:t>
      </w:r>
      <w:r w:rsidR="00632BB9" w:rsidRPr="00F45412">
        <w:rPr>
          <w:rFonts w:hint="eastAsia"/>
          <w:kern w:val="0"/>
        </w:rPr>
        <w:t>2</w:t>
      </w:r>
      <w:r w:rsidRPr="00F45412">
        <w:rPr>
          <w:rFonts w:hint="eastAsia"/>
          <w:kern w:val="0"/>
        </w:rPr>
        <w:t>-</w:t>
      </w:r>
      <w:r w:rsidR="00724E41" w:rsidRPr="00F45412">
        <w:rPr>
          <w:rFonts w:hint="eastAsia"/>
          <w:kern w:val="0"/>
        </w:rPr>
        <w:t>19</w:t>
      </w:r>
      <w:r w:rsidRPr="00F45412">
        <w:rPr>
          <w:rFonts w:hint="eastAsia"/>
          <w:kern w:val="0"/>
        </w:rPr>
        <w:t>所示。</w:t>
      </w:r>
    </w:p>
    <w:p w:rsidR="002D5753" w:rsidRPr="00F45412" w:rsidRDefault="002D5753" w:rsidP="00632BB9">
      <w:pPr>
        <w:pStyle w:val="1-1"/>
        <w:ind w:firstLine="360"/>
        <w:rPr>
          <w:rFonts w:hint="eastAsia"/>
          <w:kern w:val="0"/>
        </w:rPr>
      </w:pPr>
      <w:r w:rsidRPr="00F45412">
        <w:rPr>
          <w:rFonts w:hint="eastAsia"/>
          <w:kern w:val="0"/>
        </w:rPr>
        <w:t>ContactListener.h文件</w:t>
      </w:r>
    </w:p>
    <w:p w:rsidR="002D5753" w:rsidRPr="00F45412" w:rsidRDefault="002D5753" w:rsidP="00155D7A">
      <w:pPr>
        <w:pStyle w:val="af5"/>
        <w:rPr>
          <w:color w:val="auto"/>
        </w:rPr>
      </w:pPr>
      <w:r w:rsidRPr="00F45412">
        <w:rPr>
          <w:color w:val="auto"/>
        </w:rPr>
        <w:t>#import "Box2D.h"</w:t>
      </w:r>
    </w:p>
    <w:p w:rsidR="002D5753" w:rsidRPr="00F45412" w:rsidRDefault="002D5753" w:rsidP="00356416">
      <w:pPr>
        <w:pStyle w:val="af5"/>
        <w:rPr>
          <w:rFonts w:hint="eastAsia"/>
          <w:color w:val="auto"/>
          <w:lang w:eastAsia="zh-CN"/>
        </w:rPr>
      </w:pPr>
      <w:r w:rsidRPr="00F45412">
        <w:rPr>
          <w:color w:val="auto"/>
        </w:rPr>
        <w:t>#import "GameSounds.h"</w:t>
      </w:r>
    </w:p>
    <w:p w:rsidR="002D5753" w:rsidRPr="00F45412" w:rsidRDefault="002D5753" w:rsidP="00155D7A">
      <w:pPr>
        <w:pStyle w:val="af5"/>
        <w:rPr>
          <w:color w:val="auto"/>
        </w:rPr>
      </w:pPr>
      <w:r w:rsidRPr="00F45412">
        <w:rPr>
          <w:color w:val="auto"/>
        </w:rPr>
        <w:t>class ContactListener : public b2ContactListener</w:t>
      </w:r>
    </w:p>
    <w:p w:rsidR="002D5753" w:rsidRPr="00F45412" w:rsidRDefault="002D5753" w:rsidP="00155D7A">
      <w:pPr>
        <w:pStyle w:val="af5"/>
        <w:rPr>
          <w:color w:val="auto"/>
        </w:rPr>
      </w:pPr>
      <w:r w:rsidRPr="00F45412">
        <w:rPr>
          <w:color w:val="auto"/>
        </w:rPr>
        <w:t>{</w:t>
      </w:r>
    </w:p>
    <w:p w:rsidR="002D5753" w:rsidRPr="00F45412" w:rsidRDefault="002D5753" w:rsidP="00155D7A">
      <w:pPr>
        <w:pStyle w:val="af5"/>
        <w:rPr>
          <w:color w:val="auto"/>
        </w:rPr>
      </w:pPr>
      <w:r w:rsidRPr="00F45412">
        <w:rPr>
          <w:color w:val="auto"/>
        </w:rPr>
        <w:t>private:</w:t>
      </w:r>
    </w:p>
    <w:p w:rsidR="002D575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2D5753" w:rsidRPr="00F45412">
        <w:rPr>
          <w:color w:val="auto"/>
        </w:rPr>
        <w:t>void BeginContact(b2Contact* contact);</w:t>
      </w:r>
    </w:p>
    <w:p w:rsidR="002D575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2D5753" w:rsidRPr="00F45412">
        <w:rPr>
          <w:color w:val="auto"/>
        </w:rPr>
        <w:t>void PreSolve(b2Contact* contact, const b2Manifold* oldManifold);</w:t>
      </w:r>
    </w:p>
    <w:p w:rsidR="002D575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</w:t>
      </w:r>
      <w:r w:rsidR="002D5753" w:rsidRPr="00F45412">
        <w:rPr>
          <w:color w:val="auto"/>
        </w:rPr>
        <w:t>void PostSolve(b2Contact* contact, const b2ContactImpulse* impulse);</w:t>
      </w:r>
    </w:p>
    <w:p w:rsidR="002D5753" w:rsidRPr="00F45412" w:rsidRDefault="00F91B04" w:rsidP="00155D7A">
      <w:pPr>
        <w:pStyle w:val="af5"/>
        <w:rPr>
          <w:color w:val="auto"/>
        </w:rPr>
      </w:pPr>
      <w:r w:rsidRPr="00F45412">
        <w:rPr>
          <w:color w:val="auto"/>
        </w:rPr>
        <w:lastRenderedPageBreak/>
        <w:t xml:space="preserve"> </w:t>
      </w:r>
      <w:r w:rsidR="002D5753" w:rsidRPr="00F45412">
        <w:rPr>
          <w:color w:val="auto"/>
        </w:rPr>
        <w:t>void EndContact(b2Contact* contact);</w:t>
      </w:r>
    </w:p>
    <w:p w:rsidR="002D5753" w:rsidRPr="00F45412" w:rsidRDefault="002D5753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};</w:t>
      </w:r>
    </w:p>
    <w:p w:rsidR="00286D45" w:rsidRPr="00F45412" w:rsidRDefault="002D5753" w:rsidP="00DC537B">
      <w:pPr>
        <w:rPr>
          <w:rFonts w:hint="eastAsia"/>
        </w:rPr>
      </w:pPr>
      <w:r w:rsidRPr="00F45412">
        <w:rPr>
          <w:rFonts w:hint="eastAsia"/>
        </w:rPr>
        <w:t>以上代码比较简单，定义</w:t>
      </w:r>
      <w:r w:rsidRPr="00F45412">
        <w:rPr>
          <w:rFonts w:hint="eastAsia"/>
        </w:rPr>
        <w:t>ContactListener</w:t>
      </w:r>
      <w:r w:rsidRPr="00F45412">
        <w:rPr>
          <w:rFonts w:hint="eastAsia"/>
        </w:rPr>
        <w:t>类，其继承自</w:t>
      </w:r>
      <w:r w:rsidRPr="00F45412">
        <w:rPr>
          <w:rFonts w:hint="eastAsia"/>
        </w:rPr>
        <w:t>b2ContactListener</w:t>
      </w:r>
      <w:r w:rsidRPr="00F45412">
        <w:rPr>
          <w:rFonts w:hint="eastAsia"/>
        </w:rPr>
        <w:t>。</w:t>
      </w:r>
    </w:p>
    <w:p w:rsidR="002D5753" w:rsidRPr="00F45412" w:rsidRDefault="00286D45" w:rsidP="00AA4626">
      <w:pPr>
        <w:pStyle w:val="af4"/>
        <w:rPr>
          <w:rFonts w:hint="eastAsia"/>
        </w:rPr>
      </w:pPr>
      <w:r w:rsidRPr="00F45412">
        <w:rPr>
          <w:rFonts w:hint="eastAsia"/>
          <w:lang w:eastAsia="zh-CN"/>
        </w:rPr>
        <w:t>提示</w:t>
      </w:r>
      <w:r w:rsidRPr="00F45412">
        <w:rPr>
          <w:rFonts w:hint="eastAsia"/>
          <w:lang w:eastAsia="zh-CN"/>
        </w:rPr>
        <w:t xml:space="preserve"> </w:t>
      </w:r>
      <w:r w:rsidR="002D5753" w:rsidRPr="00F45412">
        <w:rPr>
          <w:rFonts w:hint="eastAsia"/>
        </w:rPr>
        <w:t>本书</w:t>
      </w:r>
      <w:r w:rsidR="00D03079" w:rsidRPr="00F45412">
        <w:rPr>
          <w:rFonts w:hint="eastAsia"/>
        </w:rPr>
        <w:t>第</w:t>
      </w:r>
      <w:r w:rsidR="00D03079" w:rsidRPr="00F45412">
        <w:t>9</w:t>
      </w:r>
      <w:r w:rsidR="002D5753" w:rsidRPr="00F45412">
        <w:rPr>
          <w:rFonts w:hint="eastAsia"/>
        </w:rPr>
        <w:t>章详细讲解</w:t>
      </w:r>
      <w:r w:rsidRPr="00F45412">
        <w:rPr>
          <w:rFonts w:hint="eastAsia"/>
          <w:lang w:eastAsia="zh-CN"/>
        </w:rPr>
        <w:t>过</w:t>
      </w:r>
      <w:r w:rsidRPr="00F45412">
        <w:rPr>
          <w:rFonts w:hint="eastAsia"/>
        </w:rPr>
        <w:t>b2ContactListener</w:t>
      </w:r>
      <w:r w:rsidR="002D5753" w:rsidRPr="00F45412">
        <w:rPr>
          <w:rFonts w:hint="eastAsia"/>
        </w:rPr>
        <w:t>，其主要作用是负责监听和处理</w:t>
      </w:r>
      <w:r w:rsidR="002D5753" w:rsidRPr="00F45412">
        <w:rPr>
          <w:rFonts w:hint="eastAsia"/>
        </w:rPr>
        <w:t>Box2D</w:t>
      </w:r>
      <w:r w:rsidR="002D5753" w:rsidRPr="00F45412">
        <w:rPr>
          <w:rFonts w:hint="eastAsia"/>
        </w:rPr>
        <w:t>世界中发生的物体碰撞。</w:t>
      </w:r>
    </w:p>
    <w:p w:rsidR="00633ED5" w:rsidRPr="00F45412" w:rsidRDefault="00633ED5" w:rsidP="00DC537B">
      <w:pPr>
        <w:rPr>
          <w:rFonts w:hint="eastAsia"/>
        </w:rPr>
      </w:pPr>
      <w:r w:rsidRPr="00F45412">
        <w:rPr>
          <w:rFonts w:hint="eastAsia"/>
        </w:rPr>
        <w:t>打开示例项目中的</w:t>
      </w:r>
      <w:r w:rsidRPr="00F45412">
        <w:rPr>
          <w:rFonts w:hint="eastAsia"/>
        </w:rPr>
        <w:t>ContactListener.mm</w:t>
      </w:r>
      <w:r w:rsidRPr="00F45412">
        <w:rPr>
          <w:rFonts w:hint="eastAsia"/>
        </w:rPr>
        <w:t>，并将其中的代码粘贴到你所创建的项目文件中。限于篇幅，这里就不再列出所有的实现代码。</w:t>
      </w:r>
    </w:p>
    <w:p w:rsidR="002D5753" w:rsidRPr="00F45412" w:rsidRDefault="00886974" w:rsidP="00262C1C">
      <w:pPr>
        <w:pStyle w:val="1"/>
        <w:rPr>
          <w:rFonts w:hint="eastAsia"/>
          <w:kern w:val="0"/>
        </w:rPr>
      </w:pPr>
      <w:bookmarkStart w:id="32" w:name="_Toc334784260"/>
      <w:bookmarkStart w:id="33" w:name="_Toc337483815"/>
      <w:r w:rsidRPr="00F45412">
        <w:rPr>
          <w:rFonts w:hint="eastAsia"/>
          <w:kern w:val="0"/>
        </w:rPr>
        <w:t>碰撞检测机制的</w:t>
      </w:r>
      <w:r w:rsidR="00633ED5" w:rsidRPr="00F45412">
        <w:rPr>
          <w:rFonts w:hint="eastAsia"/>
          <w:kern w:val="0"/>
        </w:rPr>
        <w:t>实现</w:t>
      </w:r>
      <w:bookmarkEnd w:id="32"/>
      <w:bookmarkEnd w:id="33"/>
    </w:p>
    <w:p w:rsidR="00633ED5" w:rsidRPr="00F45412" w:rsidRDefault="00633ED5" w:rsidP="00461DE5">
      <w:pPr>
        <w:rPr>
          <w:rFonts w:hint="eastAsia"/>
        </w:rPr>
      </w:pPr>
      <w:r w:rsidRPr="00F45412">
        <w:rPr>
          <w:rFonts w:hint="eastAsia"/>
        </w:rPr>
        <w:t>碰撞检测和处理机制的核心部分在</w:t>
      </w:r>
      <w:r w:rsidRPr="00F45412">
        <w:t>ContactListener::BeginContact</w:t>
      </w:r>
      <w:r w:rsidRPr="00F45412">
        <w:rPr>
          <w:rFonts w:hint="eastAsia"/>
        </w:rPr>
        <w:t>中。</w:t>
      </w:r>
    </w:p>
    <w:p w:rsidR="002D5753" w:rsidRPr="00F45412" w:rsidRDefault="00886974" w:rsidP="00461DE5">
      <w:pPr>
        <w:rPr>
          <w:rFonts w:hint="eastAsia"/>
        </w:rPr>
      </w:pPr>
      <w:r w:rsidRPr="00F45412">
        <w:rPr>
          <w:rFonts w:hint="eastAsia"/>
        </w:rPr>
        <w:t>在</w:t>
      </w:r>
      <w:r w:rsidRPr="00F45412">
        <w:rPr>
          <w:rFonts w:hint="eastAsia"/>
        </w:rPr>
        <w:t>Angry Panda</w:t>
      </w:r>
      <w:r w:rsidRPr="00F45412">
        <w:rPr>
          <w:rFonts w:hint="eastAsia"/>
        </w:rPr>
        <w:t>这款示例游戏中，碰撞检测机制的</w:t>
      </w:r>
      <w:r w:rsidR="002D5753" w:rsidRPr="00F45412">
        <w:rPr>
          <w:rFonts w:hint="eastAsia"/>
        </w:rPr>
        <w:t>逻辑判断过程分为</w:t>
      </w:r>
      <w:r w:rsidR="00757F3A" w:rsidRPr="00F45412">
        <w:rPr>
          <w:rFonts w:hint="eastAsia"/>
        </w:rPr>
        <w:t>6</w:t>
      </w:r>
      <w:r w:rsidR="002D5753" w:rsidRPr="00F45412">
        <w:rPr>
          <w:rFonts w:hint="eastAsia"/>
        </w:rPr>
        <w:t>种情况：</w:t>
      </w:r>
    </w:p>
    <w:p w:rsidR="00286D45" w:rsidRPr="00F45412" w:rsidRDefault="002D5753" w:rsidP="00AA4626">
      <w:pPr>
        <w:numPr>
          <w:ilvl w:val="0"/>
          <w:numId w:val="43"/>
        </w:numPr>
        <w:ind w:firstLineChars="0"/>
        <w:rPr>
          <w:rFonts w:hint="eastAsia"/>
        </w:rPr>
      </w:pPr>
      <w:r w:rsidRPr="00F45412">
        <w:rPr>
          <w:rFonts w:hint="eastAsia"/>
        </w:rPr>
        <w:t>碰撞的两个物体中有一个是熊猫，另一个是地平面，即熊猫碰到地平面上。</w:t>
      </w:r>
    </w:p>
    <w:p w:rsidR="002D5753" w:rsidRPr="00F45412" w:rsidRDefault="002D5753" w:rsidP="00286D45">
      <w:pPr>
        <w:rPr>
          <w:rFonts w:hint="eastAsia"/>
        </w:rPr>
      </w:pPr>
      <w:r w:rsidRPr="00F45412">
        <w:rPr>
          <w:rFonts w:hint="eastAsia"/>
        </w:rPr>
        <w:t>判断方式</w:t>
      </w:r>
      <w:r w:rsidR="00757F3A" w:rsidRPr="00F45412">
        <w:rPr>
          <w:rFonts w:hint="eastAsia"/>
        </w:rPr>
        <w:t>：</w:t>
      </w:r>
      <w:r w:rsidRPr="00F45412">
        <w:rPr>
          <w:rFonts w:hint="eastAsia"/>
        </w:rPr>
        <w:t>使用</w:t>
      </w:r>
      <w:r w:rsidRPr="00F45412">
        <w:rPr>
          <w:rFonts w:hint="eastAsia"/>
        </w:rPr>
        <w:t>isKindOfClass</w:t>
      </w:r>
      <w:r w:rsidRPr="00F45412">
        <w:rPr>
          <w:rFonts w:hint="eastAsia"/>
        </w:rPr>
        <w:t>方法。此时将停止绘制飞行轨迹，显示熊猫在地面上的状态，并前进到下一回合。</w:t>
      </w:r>
    </w:p>
    <w:p w:rsidR="00286D45" w:rsidRPr="00F45412" w:rsidRDefault="002D5753" w:rsidP="00E023C7">
      <w:pPr>
        <w:numPr>
          <w:ilvl w:val="0"/>
          <w:numId w:val="43"/>
        </w:numPr>
        <w:ind w:firstLineChars="0"/>
        <w:rPr>
          <w:rFonts w:hint="eastAsia"/>
        </w:rPr>
      </w:pPr>
      <w:r w:rsidRPr="00F45412">
        <w:rPr>
          <w:rFonts w:hint="eastAsia"/>
        </w:rPr>
        <w:t>碰撞的两个物体中有一个是熊猫，而另一个是遮挡物，即熊猫碰到遮挡物上。</w:t>
      </w:r>
    </w:p>
    <w:p w:rsidR="002D5753" w:rsidRPr="00F45412" w:rsidRDefault="00757F3A" w:rsidP="00286D45">
      <w:pPr>
        <w:rPr>
          <w:rFonts w:hint="eastAsia"/>
        </w:rPr>
      </w:pPr>
      <w:r w:rsidRPr="00F45412">
        <w:rPr>
          <w:rFonts w:hint="eastAsia"/>
        </w:rPr>
        <w:t>判断方式：</w:t>
      </w:r>
      <w:r w:rsidR="002D5753" w:rsidRPr="00F45412">
        <w:rPr>
          <w:rFonts w:hint="eastAsia"/>
        </w:rPr>
        <w:t>使用</w:t>
      </w:r>
      <w:r w:rsidR="002D5753" w:rsidRPr="00F45412">
        <w:rPr>
          <w:rFonts w:hint="eastAsia"/>
        </w:rPr>
        <w:t>isKindOfClass</w:t>
      </w:r>
      <w:r w:rsidR="002D5753" w:rsidRPr="00F45412">
        <w:rPr>
          <w:rFonts w:hint="eastAsia"/>
        </w:rPr>
        <w:t>方法进行判断。此时会播放一个音效，停止绘制在空中的轨迹，并调用熊猫撞击遮挡物时触发的方法，播放分解动画。此时如果和熊猫碰撞时会有得分，则显示新的得分。</w:t>
      </w:r>
    </w:p>
    <w:p w:rsidR="00286D45" w:rsidRPr="00F45412" w:rsidRDefault="002D5753" w:rsidP="00AA4626">
      <w:pPr>
        <w:numPr>
          <w:ilvl w:val="0"/>
          <w:numId w:val="43"/>
        </w:numPr>
        <w:ind w:firstLineChars="0"/>
        <w:rPr>
          <w:rFonts w:hint="eastAsia"/>
        </w:rPr>
      </w:pPr>
      <w:r w:rsidRPr="00F45412">
        <w:rPr>
          <w:rFonts w:hint="eastAsia"/>
        </w:rPr>
        <w:t>碰撞的两个物体中有一个是熊猫，而另一个是外星怪物，即熊猫碰到外星怪物上。</w:t>
      </w:r>
    </w:p>
    <w:p w:rsidR="002D5753" w:rsidRPr="00F45412" w:rsidRDefault="00757F3A" w:rsidP="00286D45">
      <w:pPr>
        <w:rPr>
          <w:rFonts w:hint="eastAsia"/>
        </w:rPr>
      </w:pPr>
      <w:r w:rsidRPr="00F45412">
        <w:rPr>
          <w:rFonts w:hint="eastAsia"/>
        </w:rPr>
        <w:t>判断方式：</w:t>
      </w:r>
      <w:r w:rsidR="002D5753" w:rsidRPr="00F45412">
        <w:rPr>
          <w:rFonts w:hint="eastAsia"/>
        </w:rPr>
        <w:t>此时会首先停止控制在空中的轨迹，然后调用熊猫撞击外星怪物的方法。此时如果和熊猫碰撞时有份，则显示新的得分，并让怪物受到伤害或分解。</w:t>
      </w:r>
    </w:p>
    <w:p w:rsidR="00286D45" w:rsidRPr="00F45412" w:rsidRDefault="002D5753" w:rsidP="00AA4626">
      <w:pPr>
        <w:numPr>
          <w:ilvl w:val="0"/>
          <w:numId w:val="43"/>
        </w:numPr>
        <w:ind w:firstLineChars="0"/>
        <w:rPr>
          <w:rFonts w:hint="eastAsia"/>
        </w:rPr>
      </w:pPr>
      <w:r w:rsidRPr="00F45412">
        <w:rPr>
          <w:rFonts w:hint="eastAsia"/>
        </w:rPr>
        <w:t>碰撞的两个物体中有一个是遮挡物，而另一个是外星怪物，即遮挡物碰到外星怪物。</w:t>
      </w:r>
    </w:p>
    <w:p w:rsidR="002D5753" w:rsidRPr="00F45412" w:rsidRDefault="00757F3A" w:rsidP="00286D45">
      <w:pPr>
        <w:rPr>
          <w:rFonts w:hint="eastAsia"/>
        </w:rPr>
      </w:pPr>
      <w:r w:rsidRPr="00F45412">
        <w:rPr>
          <w:rFonts w:hint="eastAsia"/>
        </w:rPr>
        <w:t>判断方式：</w:t>
      </w:r>
      <w:r w:rsidR="002D5753" w:rsidRPr="00F45412">
        <w:rPr>
          <w:rFonts w:hint="eastAsia"/>
        </w:rPr>
        <w:t>此时主要显示新的得分，并让外星怪物受到伤害或分解。</w:t>
      </w:r>
    </w:p>
    <w:p w:rsidR="00286D45" w:rsidRPr="00F45412" w:rsidRDefault="002D5753" w:rsidP="00AA4626">
      <w:pPr>
        <w:numPr>
          <w:ilvl w:val="0"/>
          <w:numId w:val="43"/>
        </w:numPr>
        <w:ind w:firstLineChars="0"/>
        <w:rPr>
          <w:rFonts w:hint="eastAsia"/>
        </w:rPr>
      </w:pPr>
      <w:r w:rsidRPr="00F45412">
        <w:rPr>
          <w:rFonts w:hint="eastAsia"/>
        </w:rPr>
        <w:t>外星怪物碰到地平面上</w:t>
      </w:r>
      <w:r w:rsidR="00286D45" w:rsidRPr="00F45412">
        <w:rPr>
          <w:rFonts w:hint="eastAsia"/>
        </w:rPr>
        <w:t>。</w:t>
      </w:r>
    </w:p>
    <w:p w:rsidR="002D5753" w:rsidRPr="00F45412" w:rsidRDefault="00757F3A" w:rsidP="00286D45">
      <w:pPr>
        <w:rPr>
          <w:rFonts w:hint="eastAsia"/>
        </w:rPr>
      </w:pPr>
      <w:bookmarkStart w:id="34" w:name="_GoBack"/>
      <w:r w:rsidRPr="00F45412">
        <w:rPr>
          <w:rFonts w:hint="eastAsia"/>
        </w:rPr>
        <w:t>判断方式</w:t>
      </w:r>
      <w:bookmarkEnd w:id="34"/>
      <w:r w:rsidRPr="00F45412">
        <w:rPr>
          <w:rFonts w:hint="eastAsia"/>
        </w:rPr>
        <w:t>：</w:t>
      </w:r>
      <w:r w:rsidR="002D5753" w:rsidRPr="00F45412">
        <w:rPr>
          <w:rFonts w:hint="eastAsia"/>
        </w:rPr>
        <w:t>此时主要显示新的得分，并让外星怪物受到伤害或分解。</w:t>
      </w:r>
    </w:p>
    <w:p w:rsidR="00286D45" w:rsidRPr="00F45412" w:rsidRDefault="002D5753" w:rsidP="00AA4626">
      <w:pPr>
        <w:numPr>
          <w:ilvl w:val="0"/>
          <w:numId w:val="43"/>
        </w:numPr>
        <w:ind w:firstLineChars="0"/>
        <w:rPr>
          <w:rFonts w:hint="eastAsia"/>
        </w:rPr>
      </w:pPr>
      <w:r w:rsidRPr="00F45412">
        <w:rPr>
          <w:rFonts w:hint="eastAsia"/>
        </w:rPr>
        <w:t>遮挡物碰到地平面上</w:t>
      </w:r>
      <w:r w:rsidR="00286D45" w:rsidRPr="00F45412">
        <w:rPr>
          <w:rFonts w:hint="eastAsia"/>
        </w:rPr>
        <w:t>。</w:t>
      </w:r>
    </w:p>
    <w:p w:rsidR="002D5753" w:rsidRPr="00F45412" w:rsidRDefault="00757F3A" w:rsidP="00286D45">
      <w:pPr>
        <w:rPr>
          <w:rFonts w:hint="eastAsia"/>
        </w:rPr>
      </w:pPr>
      <w:r w:rsidRPr="00F45412">
        <w:rPr>
          <w:rFonts w:hint="eastAsia"/>
        </w:rPr>
        <w:lastRenderedPageBreak/>
        <w:t>判断方式：</w:t>
      </w:r>
      <w:r w:rsidR="002D5753" w:rsidRPr="00F45412">
        <w:rPr>
          <w:rFonts w:hint="eastAsia"/>
        </w:rPr>
        <w:t>此时主要显示新的得分，并让遮挡物分解。</w:t>
      </w:r>
    </w:p>
    <w:p w:rsidR="002D5753" w:rsidRPr="00F45412" w:rsidRDefault="002D5753" w:rsidP="00461DE5">
      <w:pPr>
        <w:rPr>
          <w:rFonts w:hint="eastAsia"/>
        </w:rPr>
      </w:pPr>
      <w:r w:rsidRPr="00F45412">
        <w:rPr>
          <w:rFonts w:hint="eastAsia"/>
        </w:rPr>
        <w:t>以上代码虽然看起来复杂，但只要看懂其中的一种情况，其他都完全类似。</w:t>
      </w:r>
    </w:p>
    <w:p w:rsidR="00633ED5" w:rsidRPr="00F45412" w:rsidRDefault="00633ED5" w:rsidP="00461DE5">
      <w:pPr>
        <w:rPr>
          <w:rFonts w:hint="eastAsia"/>
        </w:rPr>
      </w:pPr>
      <w:r w:rsidRPr="00F45412">
        <w:rPr>
          <w:rFonts w:hint="eastAsia"/>
        </w:rPr>
        <w:t>这</w:t>
      </w:r>
      <w:r w:rsidR="00E2716A" w:rsidRPr="00F45412">
        <w:rPr>
          <w:rFonts w:hint="eastAsia"/>
        </w:rPr>
        <w:t>6</w:t>
      </w:r>
      <w:r w:rsidRPr="00F45412">
        <w:rPr>
          <w:rFonts w:hint="eastAsia"/>
        </w:rPr>
        <w:t>种情况的方法实现代码类似，以第一种情况为例</w:t>
      </w:r>
      <w:r w:rsidR="00E2716A" w:rsidRPr="00F45412">
        <w:rPr>
          <w:rFonts w:hint="eastAsia"/>
        </w:rPr>
        <w:t>，</w:t>
      </w:r>
      <w:r w:rsidRPr="00F45412">
        <w:rPr>
          <w:rFonts w:hint="eastAsia"/>
        </w:rPr>
        <w:t>相关代码</w:t>
      </w:r>
      <w:r w:rsidR="00053E67" w:rsidRPr="00F45412">
        <w:rPr>
          <w:rFonts w:hint="eastAsia"/>
        </w:rPr>
        <w:t>如</w:t>
      </w:r>
      <w:r w:rsidR="00A84140" w:rsidRPr="00F45412">
        <w:rPr>
          <w:rFonts w:hint="eastAsia"/>
        </w:rPr>
        <w:t>代码清单</w:t>
      </w:r>
      <w:r w:rsidR="00A84140" w:rsidRPr="00F45412">
        <w:rPr>
          <w:rFonts w:hint="eastAsia"/>
        </w:rPr>
        <w:t>12-</w:t>
      </w:r>
      <w:r w:rsidR="00724E41" w:rsidRPr="00F45412">
        <w:rPr>
          <w:rFonts w:hint="eastAsia"/>
        </w:rPr>
        <w:t>20</w:t>
      </w:r>
      <w:r w:rsidR="00053E67" w:rsidRPr="00F45412">
        <w:rPr>
          <w:rFonts w:hint="eastAsia"/>
        </w:rPr>
        <w:t>所示</w:t>
      </w:r>
      <w:r w:rsidR="00EB4A73" w:rsidRPr="00F45412">
        <w:rPr>
          <w:rFonts w:hint="eastAsia"/>
        </w:rPr>
        <w:t>。</w:t>
      </w:r>
    </w:p>
    <w:p w:rsidR="00EB4A73" w:rsidRPr="00F45412" w:rsidRDefault="00053E67" w:rsidP="00632BB9">
      <w:pPr>
        <w:pStyle w:val="1-1"/>
        <w:ind w:firstLine="360"/>
        <w:rPr>
          <w:rFonts w:hint="eastAsia"/>
          <w:lang w:eastAsia="zh-CN"/>
        </w:rPr>
      </w:pPr>
      <w:r w:rsidRPr="00F45412">
        <w:rPr>
          <w:rFonts w:hint="eastAsia"/>
        </w:rPr>
        <w:t>熊猫碰到地平面上的</w:t>
      </w:r>
      <w:r w:rsidR="00BA047D" w:rsidRPr="00F45412">
        <w:rPr>
          <w:rFonts w:hint="eastAsia"/>
          <w:lang w:eastAsia="zh-CN"/>
        </w:rPr>
        <w:t>碰撞检测机制</w:t>
      </w:r>
    </w:p>
    <w:p w:rsidR="00633ED5" w:rsidRPr="00F45412" w:rsidRDefault="00633ED5" w:rsidP="00C06194">
      <w:pPr>
        <w:pStyle w:val="af5"/>
        <w:rPr>
          <w:color w:val="auto"/>
        </w:rPr>
      </w:pPr>
      <w:r w:rsidRPr="00F45412">
        <w:rPr>
          <w:color w:val="auto"/>
        </w:rPr>
        <w:t>b2Body* bodyA = contact-&gt;GetFixtureA()-&gt;GetBody();</w:t>
      </w:r>
    </w:p>
    <w:p w:rsidR="00633ED5" w:rsidRPr="00F45412" w:rsidRDefault="00633ED5" w:rsidP="00495E69">
      <w:pPr>
        <w:pStyle w:val="af5"/>
        <w:rPr>
          <w:color w:val="auto"/>
        </w:rPr>
      </w:pPr>
      <w:r w:rsidRPr="00F45412">
        <w:rPr>
          <w:color w:val="auto"/>
        </w:rPr>
        <w:t>b2Body* bodyB = contact-&gt;GetFixtureB()-&gt;GetBody();</w:t>
      </w:r>
      <w:r w:rsidR="00F91B04" w:rsidRPr="00F45412">
        <w:rPr>
          <w:rFonts w:hint="eastAsia"/>
          <w:color w:val="auto"/>
        </w:rPr>
        <w:t xml:space="preserve">   </w:t>
      </w:r>
      <w:r w:rsidRPr="00F45412">
        <w:rPr>
          <w:rFonts w:hint="eastAsia"/>
          <w:color w:val="auto"/>
        </w:rPr>
        <w:t>//1</w:t>
      </w:r>
    </w:p>
    <w:p w:rsidR="00633ED5" w:rsidRPr="00F45412" w:rsidRDefault="00633ED5" w:rsidP="00803442">
      <w:pPr>
        <w:pStyle w:val="af5"/>
        <w:rPr>
          <w:color w:val="auto"/>
        </w:rPr>
      </w:pPr>
      <w:r w:rsidRPr="00F45412">
        <w:rPr>
          <w:color w:val="auto"/>
        </w:rPr>
        <w:t>PhysicsNode* physicsNodeA = (PhysicsNode*)bodyA-&gt;GetUserData();</w:t>
      </w:r>
    </w:p>
    <w:p w:rsidR="00633ED5" w:rsidRPr="00F45412" w:rsidRDefault="00633ED5" w:rsidP="00155D7A">
      <w:pPr>
        <w:pStyle w:val="af5"/>
        <w:rPr>
          <w:color w:val="auto"/>
        </w:rPr>
      </w:pPr>
      <w:r w:rsidRPr="00F45412">
        <w:rPr>
          <w:color w:val="auto"/>
        </w:rPr>
        <w:t>PhysicsNode* physicsNodeB = (PhysicsNode*)bodyB-&gt;GetUserData();</w:t>
      </w:r>
      <w:r w:rsidR="00F91B04" w:rsidRPr="00F45412">
        <w:rPr>
          <w:rFonts w:hint="eastAsia"/>
          <w:color w:val="auto"/>
        </w:rPr>
        <w:t xml:space="preserve"> </w:t>
      </w:r>
      <w:r w:rsidRPr="00F45412">
        <w:rPr>
          <w:rFonts w:hint="eastAsia"/>
          <w:color w:val="auto"/>
        </w:rPr>
        <w:t>//2</w:t>
      </w:r>
      <w:r w:rsidR="00F91B04" w:rsidRPr="00F45412">
        <w:rPr>
          <w:rFonts w:hint="eastAsia"/>
          <w:color w:val="auto"/>
        </w:rPr>
        <w:t xml:space="preserve"> </w:t>
      </w:r>
    </w:p>
    <w:p w:rsidR="00633ED5" w:rsidRPr="00F45412" w:rsidRDefault="00633ED5" w:rsidP="00155D7A">
      <w:pPr>
        <w:pStyle w:val="af5"/>
        <w:rPr>
          <w:rFonts w:hint="eastAsia"/>
          <w:color w:val="auto"/>
        </w:rPr>
      </w:pPr>
      <w:r w:rsidRPr="00F45412">
        <w:rPr>
          <w:rFonts w:hint="eastAsia"/>
          <w:color w:val="auto"/>
        </w:rPr>
        <w:t>//</w:t>
      </w:r>
      <w:r w:rsidRPr="00F45412">
        <w:rPr>
          <w:rFonts w:hint="eastAsia"/>
          <w:color w:val="auto"/>
        </w:rPr>
        <w:t>熊猫碰到地平面上</w:t>
      </w:r>
    </w:p>
    <w:p w:rsidR="00633ED5" w:rsidRPr="00F45412" w:rsidRDefault="00633ED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if ([physicsNodeA isKindOfClass:[Panda class]] &amp;&amp; [physicsNodeB isKindOfClass:[GroundPlane class]])</w:t>
      </w:r>
      <w:r w:rsidR="00F91B04" w:rsidRPr="00F45412">
        <w:rPr>
          <w:rFonts w:hint="eastAsia"/>
          <w:color w:val="auto"/>
        </w:rPr>
        <w:t xml:space="preserve">  </w:t>
      </w:r>
      <w:r w:rsidRPr="00F45412">
        <w:rPr>
          <w:rFonts w:hint="eastAsia"/>
          <w:color w:val="auto"/>
        </w:rPr>
        <w:t>//3</w:t>
      </w:r>
    </w:p>
    <w:p w:rsidR="00633ED5" w:rsidRPr="00F45412" w:rsidRDefault="00633ED5" w:rsidP="00155D7A">
      <w:pPr>
        <w:pStyle w:val="af5"/>
        <w:rPr>
          <w:color w:val="auto"/>
        </w:rPr>
      </w:pPr>
      <w:r w:rsidRPr="00F45412">
        <w:rPr>
          <w:color w:val="auto"/>
        </w:rPr>
        <w:t>{</w:t>
      </w:r>
    </w:p>
    <w:p w:rsidR="00633ED5" w:rsidRPr="00F45412" w:rsidRDefault="00633ED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Panda* thePanda = (Panda*)physicsNodeA;</w:t>
      </w:r>
    </w:p>
    <w:p w:rsidR="00633ED5" w:rsidRPr="00F45412" w:rsidRDefault="00633ED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[[MainScene sharedScene] stopDotting];</w:t>
      </w:r>
    </w:p>
    <w:p w:rsidR="00633ED5" w:rsidRPr="00F45412" w:rsidRDefault="00633ED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[[MainScene sharedScene] showPandaOnGround:thePanda ];</w:t>
      </w:r>
    </w:p>
    <w:p w:rsidR="00633ED5" w:rsidRPr="00F45412" w:rsidRDefault="00633ED5" w:rsidP="00555C20">
      <w:pPr>
        <w:pStyle w:val="af5"/>
        <w:rPr>
          <w:rFonts w:hint="eastAsia"/>
          <w:color w:val="auto"/>
          <w:lang w:eastAsia="zh-CN"/>
        </w:rPr>
      </w:pPr>
      <w:r w:rsidRPr="00F45412">
        <w:rPr>
          <w:color w:val="auto"/>
        </w:rPr>
        <w:t xml:space="preserve">        [[MainScene sharedScene] proceedToNextTurn:thePanda ];</w:t>
      </w:r>
      <w:r w:rsidR="00F91B04" w:rsidRPr="00F45412">
        <w:rPr>
          <w:rFonts w:hint="eastAsia"/>
          <w:color w:val="auto"/>
        </w:rPr>
        <w:t xml:space="preserve">  </w:t>
      </w:r>
      <w:r w:rsidRPr="00F45412">
        <w:rPr>
          <w:rFonts w:hint="eastAsia"/>
          <w:color w:val="auto"/>
        </w:rPr>
        <w:t>//4</w:t>
      </w:r>
    </w:p>
    <w:p w:rsidR="00633ED5" w:rsidRPr="00F45412" w:rsidRDefault="00633ED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} </w:t>
      </w:r>
    </w:p>
    <w:p w:rsidR="00633ED5" w:rsidRPr="00F45412" w:rsidRDefault="00633ED5" w:rsidP="00C06194">
      <w:pPr>
        <w:pStyle w:val="af5"/>
        <w:rPr>
          <w:color w:val="auto"/>
        </w:rPr>
      </w:pPr>
      <w:r w:rsidRPr="00F45412">
        <w:rPr>
          <w:color w:val="auto"/>
        </w:rPr>
        <w:t xml:space="preserve">    else  if ([physicsNodeA isKindOfClass:[GroundPlane class]] &amp;&amp; [physicsNodeB isKindOfClass:[Panda class]])</w:t>
      </w:r>
      <w:r w:rsidR="00F91B04" w:rsidRPr="00F45412">
        <w:rPr>
          <w:rFonts w:hint="eastAsia"/>
          <w:color w:val="auto"/>
        </w:rPr>
        <w:t xml:space="preserve">   </w:t>
      </w:r>
      <w:r w:rsidRPr="00F45412">
        <w:rPr>
          <w:rFonts w:hint="eastAsia"/>
          <w:color w:val="auto"/>
        </w:rPr>
        <w:t xml:space="preserve">    //5</w:t>
      </w:r>
    </w:p>
    <w:p w:rsidR="00633ED5" w:rsidRPr="00F45412" w:rsidRDefault="00633ED5" w:rsidP="00495E69">
      <w:pPr>
        <w:pStyle w:val="af5"/>
        <w:rPr>
          <w:color w:val="auto"/>
        </w:rPr>
      </w:pPr>
      <w:r w:rsidRPr="00F45412">
        <w:rPr>
          <w:color w:val="auto"/>
        </w:rPr>
        <w:t>{</w:t>
      </w:r>
    </w:p>
    <w:p w:rsidR="00633ED5" w:rsidRPr="00F45412" w:rsidRDefault="00633ED5" w:rsidP="00592EC2">
      <w:pPr>
        <w:pStyle w:val="af5"/>
        <w:rPr>
          <w:color w:val="auto"/>
        </w:rPr>
      </w:pPr>
      <w:r w:rsidRPr="00F45412">
        <w:rPr>
          <w:color w:val="auto"/>
        </w:rPr>
        <w:t xml:space="preserve">        Panda* thePanda = (Panda*)physicsNodeB;</w:t>
      </w:r>
    </w:p>
    <w:p w:rsidR="00633ED5" w:rsidRPr="00F45412" w:rsidRDefault="00633ED5" w:rsidP="00803442">
      <w:pPr>
        <w:pStyle w:val="af5"/>
        <w:rPr>
          <w:color w:val="auto"/>
        </w:rPr>
      </w:pPr>
      <w:r w:rsidRPr="00F45412">
        <w:rPr>
          <w:color w:val="auto"/>
        </w:rPr>
        <w:t xml:space="preserve">        [[MainScene sharedScene] stopDotting];</w:t>
      </w:r>
    </w:p>
    <w:p w:rsidR="00633ED5" w:rsidRPr="00F45412" w:rsidRDefault="00633ED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[[MainScene sharedScene] showPandaOnGround:thePanda ];</w:t>
      </w:r>
    </w:p>
    <w:p w:rsidR="00633ED5" w:rsidRPr="00F45412" w:rsidRDefault="00633ED5" w:rsidP="00155D7A">
      <w:pPr>
        <w:pStyle w:val="af5"/>
        <w:rPr>
          <w:color w:val="auto"/>
        </w:rPr>
      </w:pPr>
      <w:r w:rsidRPr="00F45412">
        <w:rPr>
          <w:color w:val="auto"/>
        </w:rPr>
        <w:t xml:space="preserve">        [[MainScene sharedScene] proceedToNextTurn:thePanda];</w:t>
      </w:r>
      <w:r w:rsidR="00F91B04" w:rsidRPr="00F45412">
        <w:rPr>
          <w:rFonts w:hint="eastAsia"/>
          <w:color w:val="auto"/>
        </w:rPr>
        <w:t xml:space="preserve">   </w:t>
      </w:r>
      <w:r w:rsidRPr="00F45412">
        <w:rPr>
          <w:rFonts w:hint="eastAsia"/>
          <w:color w:val="auto"/>
        </w:rPr>
        <w:t>//6</w:t>
      </w:r>
    </w:p>
    <w:p w:rsidR="00633ED5" w:rsidRPr="00F45412" w:rsidRDefault="00633ED5" w:rsidP="00155D7A">
      <w:pPr>
        <w:pStyle w:val="af5"/>
        <w:rPr>
          <w:rFonts w:hint="eastAsia"/>
          <w:color w:val="auto"/>
        </w:rPr>
      </w:pPr>
      <w:r w:rsidRPr="00F45412">
        <w:rPr>
          <w:color w:val="auto"/>
        </w:rPr>
        <w:t>}</w:t>
      </w:r>
    </w:p>
    <w:p w:rsidR="00633ED5" w:rsidRPr="00F45412" w:rsidRDefault="00633ED5" w:rsidP="009E6446">
      <w:pPr>
        <w:rPr>
          <w:rFonts w:hint="eastAsia"/>
        </w:rPr>
      </w:pPr>
      <w:r w:rsidRPr="00F45412">
        <w:rPr>
          <w:rFonts w:hint="eastAsia"/>
        </w:rPr>
        <w:t>下面按照代码行的注释顺序依次进行解释：</w:t>
      </w:r>
    </w:p>
    <w:p w:rsidR="000A23A4" w:rsidRPr="00F45412" w:rsidRDefault="00633ED5" w:rsidP="00633ED5">
      <w:pPr>
        <w:tabs>
          <w:tab w:val="left" w:pos="5760"/>
        </w:tabs>
        <w:rPr>
          <w:rFonts w:hint="eastAsia"/>
        </w:rPr>
      </w:pPr>
      <w:r w:rsidRPr="00F45412">
        <w:rPr>
          <w:rFonts w:hint="eastAsia"/>
        </w:rPr>
        <w:t>1</w:t>
      </w:r>
      <w:r w:rsidR="00632BB9" w:rsidRPr="00F45412">
        <w:rPr>
          <w:rFonts w:hint="eastAsia"/>
        </w:rPr>
        <w:t>）</w:t>
      </w:r>
      <w:r w:rsidRPr="00F45412">
        <w:rPr>
          <w:rFonts w:hint="eastAsia"/>
        </w:rPr>
        <w:t>定义两个</w:t>
      </w:r>
      <w:r w:rsidRPr="00F45412">
        <w:rPr>
          <w:rFonts w:hint="eastAsia"/>
        </w:rPr>
        <w:t>b2Body</w:t>
      </w:r>
      <w:r w:rsidRPr="00F45412">
        <w:rPr>
          <w:rFonts w:hint="eastAsia"/>
        </w:rPr>
        <w:t>物体，并从碰撞集合中使用</w:t>
      </w:r>
      <w:r w:rsidRPr="00F45412">
        <w:rPr>
          <w:rFonts w:hint="eastAsia"/>
        </w:rPr>
        <w:t>GetFixture()</w:t>
      </w:r>
      <w:r w:rsidRPr="00F45412">
        <w:rPr>
          <w:rFonts w:hint="eastAsia"/>
        </w:rPr>
        <w:t>和</w:t>
      </w:r>
      <w:r w:rsidRPr="00F45412">
        <w:rPr>
          <w:rFonts w:hint="eastAsia"/>
        </w:rPr>
        <w:t>GetBody()</w:t>
      </w:r>
      <w:r w:rsidRPr="00F45412">
        <w:rPr>
          <w:rFonts w:hint="eastAsia"/>
        </w:rPr>
        <w:t>方法获取了</w:t>
      </w:r>
      <w:r w:rsidR="000A23A4" w:rsidRPr="00F45412">
        <w:rPr>
          <w:rFonts w:hint="eastAsia"/>
        </w:rPr>
        <w:t>发生碰撞的两个</w:t>
      </w:r>
      <w:r w:rsidRPr="00F45412">
        <w:rPr>
          <w:rFonts w:hint="eastAsia"/>
        </w:rPr>
        <w:t>物体，并赋予所定义的</w:t>
      </w:r>
      <w:r w:rsidR="000A23A4" w:rsidRPr="00F45412">
        <w:rPr>
          <w:rFonts w:hint="eastAsia"/>
        </w:rPr>
        <w:t>b2Body</w:t>
      </w:r>
      <w:r w:rsidRPr="00F45412">
        <w:rPr>
          <w:rFonts w:hint="eastAsia"/>
        </w:rPr>
        <w:t>物体。</w:t>
      </w:r>
    </w:p>
    <w:p w:rsidR="00633ED5" w:rsidRPr="00F45412" w:rsidRDefault="000A23A4" w:rsidP="00633ED5">
      <w:pPr>
        <w:tabs>
          <w:tab w:val="left" w:pos="5760"/>
        </w:tabs>
        <w:rPr>
          <w:rFonts w:hint="eastAsia"/>
        </w:rPr>
      </w:pPr>
      <w:r w:rsidRPr="00F45412">
        <w:rPr>
          <w:rFonts w:hint="eastAsia"/>
        </w:rPr>
        <w:t>2</w:t>
      </w:r>
      <w:r w:rsidR="00632BB9" w:rsidRPr="00F45412">
        <w:rPr>
          <w:rFonts w:hint="eastAsia"/>
        </w:rPr>
        <w:t>）</w:t>
      </w:r>
      <w:r w:rsidR="00633ED5" w:rsidRPr="00F45412">
        <w:rPr>
          <w:rFonts w:hint="eastAsia"/>
        </w:rPr>
        <w:t>定义两个</w:t>
      </w:r>
      <w:r w:rsidR="00633ED5" w:rsidRPr="00F45412">
        <w:rPr>
          <w:rFonts w:hint="eastAsia"/>
        </w:rPr>
        <w:t>BodyNode</w:t>
      </w:r>
      <w:r w:rsidR="00633ED5" w:rsidRPr="00F45412">
        <w:rPr>
          <w:rFonts w:hint="eastAsia"/>
        </w:rPr>
        <w:t>物体，并使用</w:t>
      </w:r>
      <w:r w:rsidR="00633ED5" w:rsidRPr="00F45412">
        <w:rPr>
          <w:rFonts w:hint="eastAsia"/>
        </w:rPr>
        <w:t>GetUserData()</w:t>
      </w:r>
      <w:r w:rsidR="00633ED5" w:rsidRPr="00F45412">
        <w:rPr>
          <w:rFonts w:hint="eastAsia"/>
        </w:rPr>
        <w:t>方法将物体转换成</w:t>
      </w:r>
      <w:r w:rsidR="00633ED5" w:rsidRPr="00F45412">
        <w:rPr>
          <w:rFonts w:hint="eastAsia"/>
        </w:rPr>
        <w:t>BodyNode</w:t>
      </w:r>
      <w:r w:rsidR="00633ED5" w:rsidRPr="00F45412">
        <w:rPr>
          <w:rFonts w:hint="eastAsia"/>
        </w:rPr>
        <w:t>物体</w:t>
      </w:r>
      <w:r w:rsidR="00633ED5" w:rsidRPr="00F45412">
        <w:rPr>
          <w:rFonts w:hint="eastAsia"/>
        </w:rPr>
        <w:lastRenderedPageBreak/>
        <w:t>并赋予所定义的物体。</w:t>
      </w:r>
    </w:p>
    <w:p w:rsidR="00633ED5" w:rsidRPr="00F45412" w:rsidRDefault="009A18BE" w:rsidP="002D5753">
      <w:pPr>
        <w:tabs>
          <w:tab w:val="left" w:pos="5760"/>
        </w:tabs>
        <w:rPr>
          <w:rFonts w:hint="eastAsia"/>
          <w:kern w:val="0"/>
        </w:rPr>
      </w:pPr>
      <w:r w:rsidRPr="00F45412">
        <w:rPr>
          <w:rFonts w:hint="eastAsia"/>
          <w:kern w:val="0"/>
        </w:rPr>
        <w:t>3</w:t>
      </w:r>
      <w:r w:rsidR="00632BB9" w:rsidRPr="00F45412">
        <w:rPr>
          <w:rFonts w:hint="eastAsia"/>
          <w:kern w:val="0"/>
        </w:rPr>
        <w:t>）</w:t>
      </w:r>
      <w:r w:rsidRPr="00F45412">
        <w:rPr>
          <w:rFonts w:hint="eastAsia"/>
          <w:kern w:val="0"/>
        </w:rPr>
        <w:t>判断当出现碰撞物体</w:t>
      </w:r>
      <w:r w:rsidRPr="00F45412">
        <w:rPr>
          <w:rFonts w:hint="eastAsia"/>
          <w:kern w:val="0"/>
        </w:rPr>
        <w:t>A</w:t>
      </w:r>
      <w:r w:rsidRPr="00F45412">
        <w:rPr>
          <w:rFonts w:hint="eastAsia"/>
          <w:kern w:val="0"/>
        </w:rPr>
        <w:t>属于熊猫，碰撞物体</w:t>
      </w:r>
      <w:r w:rsidRPr="00F45412">
        <w:rPr>
          <w:rFonts w:hint="eastAsia"/>
          <w:kern w:val="0"/>
        </w:rPr>
        <w:t>B</w:t>
      </w:r>
      <w:r w:rsidRPr="00F45412">
        <w:rPr>
          <w:rFonts w:hint="eastAsia"/>
          <w:kern w:val="0"/>
        </w:rPr>
        <w:t>属于地平面物体时，</w:t>
      </w:r>
    </w:p>
    <w:p w:rsidR="009A18BE" w:rsidRPr="00F45412" w:rsidRDefault="009A18BE" w:rsidP="002D5753">
      <w:pPr>
        <w:tabs>
          <w:tab w:val="left" w:pos="5760"/>
        </w:tabs>
        <w:rPr>
          <w:rFonts w:hint="eastAsia"/>
          <w:kern w:val="0"/>
        </w:rPr>
      </w:pPr>
      <w:r w:rsidRPr="00F45412">
        <w:rPr>
          <w:rFonts w:hint="eastAsia"/>
          <w:kern w:val="0"/>
        </w:rPr>
        <w:t>4</w:t>
      </w:r>
      <w:r w:rsidR="00632BB9" w:rsidRPr="00F45412">
        <w:rPr>
          <w:rFonts w:hint="eastAsia"/>
          <w:kern w:val="0"/>
        </w:rPr>
        <w:t>）</w:t>
      </w:r>
      <w:r w:rsidRPr="00F45412">
        <w:rPr>
          <w:rFonts w:hint="eastAsia"/>
          <w:kern w:val="0"/>
        </w:rPr>
        <w:t>创建一个</w:t>
      </w:r>
      <w:r w:rsidRPr="00F45412">
        <w:rPr>
          <w:rFonts w:hint="eastAsia"/>
          <w:kern w:val="0"/>
        </w:rPr>
        <w:t>Panda</w:t>
      </w:r>
      <w:r w:rsidRPr="00F45412">
        <w:rPr>
          <w:rFonts w:hint="eastAsia"/>
          <w:kern w:val="0"/>
        </w:rPr>
        <w:t>对象，并将碰撞物体</w:t>
      </w:r>
      <w:r w:rsidRPr="00F45412">
        <w:rPr>
          <w:rFonts w:hint="eastAsia"/>
          <w:kern w:val="0"/>
        </w:rPr>
        <w:t>A</w:t>
      </w:r>
      <w:r w:rsidRPr="00F45412">
        <w:rPr>
          <w:rFonts w:hint="eastAsia"/>
          <w:kern w:val="0"/>
        </w:rPr>
        <w:t>赋予该对象，使用</w:t>
      </w:r>
      <w:r w:rsidRPr="00F45412">
        <w:rPr>
          <w:rFonts w:hint="eastAsia"/>
          <w:kern w:val="0"/>
        </w:rPr>
        <w:t>MainScene</w:t>
      </w:r>
      <w:proofErr w:type="gramStart"/>
      <w:r w:rsidRPr="00F45412">
        <w:rPr>
          <w:rFonts w:hint="eastAsia"/>
          <w:kern w:val="0"/>
        </w:rPr>
        <w:t>的单例停止</w:t>
      </w:r>
      <w:proofErr w:type="gramEnd"/>
      <w:r w:rsidRPr="00F45412">
        <w:rPr>
          <w:rFonts w:hint="eastAsia"/>
          <w:kern w:val="0"/>
        </w:rPr>
        <w:t>描绘熊猫在空中的运行轨迹，显示熊猫在地面上的状态，并准备好抛投下一个熊猫。</w:t>
      </w:r>
    </w:p>
    <w:p w:rsidR="009A18BE" w:rsidRPr="00F45412" w:rsidRDefault="009A18BE" w:rsidP="002D5753">
      <w:pPr>
        <w:tabs>
          <w:tab w:val="left" w:pos="5760"/>
        </w:tabs>
        <w:rPr>
          <w:rFonts w:hint="eastAsia"/>
          <w:kern w:val="0"/>
        </w:rPr>
      </w:pPr>
      <w:r w:rsidRPr="00F45412">
        <w:rPr>
          <w:rFonts w:hint="eastAsia"/>
          <w:kern w:val="0"/>
        </w:rPr>
        <w:t>5</w:t>
      </w:r>
      <w:r w:rsidR="00632BB9" w:rsidRPr="00F45412">
        <w:rPr>
          <w:rFonts w:hint="eastAsia"/>
          <w:kern w:val="0"/>
        </w:rPr>
        <w:t>）</w:t>
      </w:r>
      <w:r w:rsidRPr="00F45412">
        <w:rPr>
          <w:rFonts w:hint="eastAsia"/>
          <w:kern w:val="0"/>
        </w:rPr>
        <w:t>判断当出现碰撞物体</w:t>
      </w:r>
      <w:r w:rsidRPr="00F45412">
        <w:rPr>
          <w:rFonts w:hint="eastAsia"/>
          <w:kern w:val="0"/>
        </w:rPr>
        <w:t>A</w:t>
      </w:r>
      <w:r w:rsidRPr="00F45412">
        <w:rPr>
          <w:rFonts w:hint="eastAsia"/>
          <w:kern w:val="0"/>
        </w:rPr>
        <w:t>属于地平面物体，碰撞物体</w:t>
      </w:r>
      <w:r w:rsidRPr="00F45412">
        <w:rPr>
          <w:rFonts w:hint="eastAsia"/>
          <w:kern w:val="0"/>
        </w:rPr>
        <w:t>B</w:t>
      </w:r>
      <w:r w:rsidRPr="00F45412">
        <w:rPr>
          <w:rFonts w:hint="eastAsia"/>
          <w:kern w:val="0"/>
        </w:rPr>
        <w:t>属于熊猫时，</w:t>
      </w:r>
    </w:p>
    <w:p w:rsidR="009A18BE" w:rsidRPr="00F45412" w:rsidRDefault="009A18BE" w:rsidP="002D5753">
      <w:pPr>
        <w:tabs>
          <w:tab w:val="left" w:pos="5760"/>
        </w:tabs>
        <w:rPr>
          <w:rFonts w:hint="eastAsia"/>
          <w:kern w:val="0"/>
        </w:rPr>
      </w:pPr>
      <w:r w:rsidRPr="00F45412">
        <w:rPr>
          <w:rFonts w:hint="eastAsia"/>
          <w:kern w:val="0"/>
        </w:rPr>
        <w:t>6</w:t>
      </w:r>
      <w:r w:rsidR="00632BB9" w:rsidRPr="00F45412">
        <w:rPr>
          <w:rFonts w:hint="eastAsia"/>
          <w:kern w:val="0"/>
        </w:rPr>
        <w:t>）</w:t>
      </w:r>
      <w:r w:rsidRPr="00F45412">
        <w:rPr>
          <w:rFonts w:hint="eastAsia"/>
          <w:kern w:val="0"/>
        </w:rPr>
        <w:t>创建一个</w:t>
      </w:r>
      <w:r w:rsidRPr="00F45412">
        <w:rPr>
          <w:rFonts w:hint="eastAsia"/>
          <w:kern w:val="0"/>
        </w:rPr>
        <w:t>Panda</w:t>
      </w:r>
      <w:r w:rsidRPr="00F45412">
        <w:rPr>
          <w:rFonts w:hint="eastAsia"/>
          <w:kern w:val="0"/>
        </w:rPr>
        <w:t>对象，并将碰撞物体</w:t>
      </w:r>
      <w:r w:rsidRPr="00F45412">
        <w:rPr>
          <w:rFonts w:hint="eastAsia"/>
          <w:kern w:val="0"/>
        </w:rPr>
        <w:t>B</w:t>
      </w:r>
      <w:r w:rsidRPr="00F45412">
        <w:rPr>
          <w:rFonts w:hint="eastAsia"/>
          <w:kern w:val="0"/>
        </w:rPr>
        <w:t>赋予该对象，使用</w:t>
      </w:r>
      <w:r w:rsidRPr="00F45412">
        <w:rPr>
          <w:rFonts w:hint="eastAsia"/>
          <w:kern w:val="0"/>
        </w:rPr>
        <w:t>MainScene</w:t>
      </w:r>
      <w:proofErr w:type="gramStart"/>
      <w:r w:rsidRPr="00F45412">
        <w:rPr>
          <w:rFonts w:hint="eastAsia"/>
          <w:kern w:val="0"/>
        </w:rPr>
        <w:t>的单例停止</w:t>
      </w:r>
      <w:proofErr w:type="gramEnd"/>
      <w:r w:rsidRPr="00F45412">
        <w:rPr>
          <w:rFonts w:hint="eastAsia"/>
          <w:kern w:val="0"/>
        </w:rPr>
        <w:t>描绘熊猫在空中的运行轨迹，显示熊猫在地面上的状态，并准备好抛投下一个熊猫。</w:t>
      </w:r>
    </w:p>
    <w:p w:rsidR="006F5F9D" w:rsidRPr="00F45412" w:rsidRDefault="006F5F9D" w:rsidP="002D5753">
      <w:pPr>
        <w:tabs>
          <w:tab w:val="left" w:pos="5760"/>
        </w:tabs>
        <w:rPr>
          <w:rFonts w:hint="eastAsia"/>
          <w:kern w:val="0"/>
        </w:rPr>
      </w:pPr>
      <w:r w:rsidRPr="00F45412">
        <w:rPr>
          <w:rFonts w:hint="eastAsia"/>
          <w:kern w:val="0"/>
        </w:rPr>
        <w:t>其余</w:t>
      </w:r>
      <w:r w:rsidR="00E2716A" w:rsidRPr="00F45412">
        <w:rPr>
          <w:rFonts w:hint="eastAsia"/>
          <w:kern w:val="0"/>
        </w:rPr>
        <w:t>5</w:t>
      </w:r>
      <w:r w:rsidRPr="00F45412">
        <w:rPr>
          <w:rFonts w:hint="eastAsia"/>
          <w:kern w:val="0"/>
        </w:rPr>
        <w:t>种情况的代码与之类似，这里就不再一一解释。</w:t>
      </w:r>
    </w:p>
    <w:p w:rsidR="00633ED5" w:rsidRPr="00F45412" w:rsidRDefault="002D5753" w:rsidP="002D5753">
      <w:pPr>
        <w:tabs>
          <w:tab w:val="left" w:pos="5760"/>
        </w:tabs>
        <w:rPr>
          <w:rFonts w:hint="eastAsia"/>
          <w:kern w:val="0"/>
        </w:rPr>
      </w:pPr>
      <w:r w:rsidRPr="00F45412">
        <w:rPr>
          <w:rFonts w:hint="eastAsia"/>
          <w:kern w:val="0"/>
        </w:rPr>
        <w:t>至此，游戏的碰撞检测机制也已准备就绪。</w:t>
      </w:r>
    </w:p>
    <w:p w:rsidR="002D5753" w:rsidRPr="00F45412" w:rsidRDefault="002D5753" w:rsidP="002D5753">
      <w:pPr>
        <w:tabs>
          <w:tab w:val="left" w:pos="5760"/>
        </w:tabs>
        <w:rPr>
          <w:rFonts w:hint="eastAsia"/>
          <w:kern w:val="0"/>
        </w:rPr>
      </w:pPr>
      <w:r w:rsidRPr="00F45412">
        <w:rPr>
          <w:rFonts w:hint="eastAsia"/>
          <w:kern w:val="0"/>
        </w:rPr>
        <w:t>编译运行项目，</w:t>
      </w:r>
      <w:r w:rsidRPr="00F45412">
        <w:rPr>
          <w:rFonts w:hint="eastAsia"/>
          <w:kern w:val="0"/>
        </w:rPr>
        <w:t>Angry Birds</w:t>
      </w:r>
      <w:r w:rsidRPr="00F45412">
        <w:rPr>
          <w:rFonts w:hint="eastAsia"/>
          <w:kern w:val="0"/>
        </w:rPr>
        <w:t>游戏就完成了。</w:t>
      </w:r>
      <w:r w:rsidR="005C6E45" w:rsidRPr="00F45412">
        <w:rPr>
          <w:rFonts w:ascii="宋体" w:cs="宋体" w:hint="eastAsia"/>
          <w:kern w:val="0"/>
        </w:rPr>
        <w:t>在模拟器中使用鼠标拉动弹弓</w:t>
      </w:r>
      <w:r w:rsidRPr="00F45412">
        <w:rPr>
          <w:rFonts w:hint="eastAsia"/>
          <w:kern w:val="0"/>
        </w:rPr>
        <w:t>如</w:t>
      </w:r>
      <w:r w:rsidR="00A84140" w:rsidRPr="00F45412">
        <w:rPr>
          <w:rFonts w:hint="eastAsia"/>
          <w:kern w:val="0"/>
        </w:rPr>
        <w:t>图</w:t>
      </w:r>
      <w:r w:rsidR="00A84140" w:rsidRPr="00F45412">
        <w:rPr>
          <w:rFonts w:hint="eastAsia"/>
          <w:kern w:val="0"/>
        </w:rPr>
        <w:t>12-</w:t>
      </w:r>
      <w:r w:rsidR="00EF2C86" w:rsidRPr="00F45412">
        <w:rPr>
          <w:rFonts w:hint="eastAsia"/>
          <w:kern w:val="0"/>
        </w:rPr>
        <w:t>6</w:t>
      </w:r>
      <w:r w:rsidR="005C6E45" w:rsidRPr="00F45412">
        <w:rPr>
          <w:rFonts w:hint="eastAsia"/>
          <w:kern w:val="0"/>
        </w:rPr>
        <w:t>所示。</w:t>
      </w:r>
    </w:p>
    <w:p w:rsidR="001D2251" w:rsidRPr="00F45412" w:rsidRDefault="00977925" w:rsidP="00977925">
      <w:pPr>
        <w:tabs>
          <w:tab w:val="left" w:pos="5760"/>
        </w:tabs>
        <w:jc w:val="center"/>
        <w:rPr>
          <w:kern w:val="0"/>
        </w:rPr>
      </w:pPr>
      <w:r w:rsidRPr="00F45412">
        <w:rPr>
          <w:rFonts w:hint="eastAsia"/>
          <w:kern w:val="0"/>
        </w:rPr>
        <w:pict>
          <v:shape id="_x0000_i1030" type="#_x0000_t75" style="width:283.15pt;height:176.8pt">
            <v:imagedata r:id="rId13" o:title="pandainsling2" croptop="4161f" cropleft="10516f" cropright="10109f"/>
          </v:shape>
        </w:pict>
      </w:r>
    </w:p>
    <w:p w:rsidR="00185F51" w:rsidRPr="00F45412" w:rsidRDefault="00185F51" w:rsidP="00632BB9">
      <w:pPr>
        <w:pStyle w:val="1-10"/>
        <w:rPr>
          <w:rFonts w:hint="eastAsia"/>
          <w:kern w:val="0"/>
        </w:rPr>
      </w:pPr>
      <w:r w:rsidRPr="00F45412">
        <w:rPr>
          <w:rFonts w:hint="eastAsia"/>
          <w:kern w:val="0"/>
          <w:lang w:val="en-US" w:eastAsia="zh-CN"/>
        </w:rPr>
        <w:t>在模拟器中使用鼠标拉动弹弓</w:t>
      </w:r>
    </w:p>
    <w:p w:rsidR="005C6E45" w:rsidRPr="00F45412" w:rsidRDefault="005C6E45" w:rsidP="005C6E45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释放鼠标后，熊猫在空中飞行并留下白色轨迹</w:t>
      </w:r>
      <w:r w:rsidR="00742E49" w:rsidRPr="00F45412">
        <w:rPr>
          <w:rFonts w:hint="eastAsia"/>
          <w:kern w:val="0"/>
        </w:rPr>
        <w:t>，如</w:t>
      </w:r>
      <w:r w:rsidR="00A84140" w:rsidRPr="00F45412">
        <w:rPr>
          <w:rFonts w:hint="eastAsia"/>
          <w:kern w:val="0"/>
        </w:rPr>
        <w:t>图</w:t>
      </w:r>
      <w:r w:rsidR="00A84140" w:rsidRPr="00F45412">
        <w:rPr>
          <w:rFonts w:hint="eastAsia"/>
          <w:kern w:val="0"/>
        </w:rPr>
        <w:t>12-</w:t>
      </w:r>
      <w:r w:rsidR="00EF2C86" w:rsidRPr="00F45412">
        <w:rPr>
          <w:rFonts w:hint="eastAsia"/>
          <w:kern w:val="0"/>
        </w:rPr>
        <w:t>7</w:t>
      </w:r>
      <w:r w:rsidR="00742E49" w:rsidRPr="00F45412">
        <w:rPr>
          <w:rFonts w:hint="eastAsia"/>
          <w:kern w:val="0"/>
        </w:rPr>
        <w:t>所示。</w:t>
      </w:r>
    </w:p>
    <w:p w:rsidR="00185F51" w:rsidRPr="00F45412" w:rsidRDefault="00501DD0" w:rsidP="00185F51">
      <w:pPr>
        <w:pStyle w:val="1-10"/>
        <w:numPr>
          <w:ilvl w:val="0"/>
          <w:numId w:val="0"/>
        </w:numPr>
        <w:rPr>
          <w:rFonts w:ascii="宋体" w:cs="宋体" w:hint="eastAsia"/>
          <w:kern w:val="0"/>
          <w:lang w:val="en-US" w:eastAsia="zh-CN"/>
        </w:rPr>
      </w:pPr>
      <w:r w:rsidRPr="00F45412">
        <w:rPr>
          <w:rFonts w:ascii="宋体" w:cs="宋体" w:hint="eastAsia"/>
          <w:kern w:val="0"/>
        </w:rPr>
        <w:pict>
          <v:shape id="_x0000_i1031" type="#_x0000_t75" style="width:279.4pt;height:174.1pt">
            <v:imagedata r:id="rId14" o:title="pandainair2" croptop="5041f" cropleft="10909f" cropright="10514f"/>
          </v:shape>
        </w:pict>
      </w:r>
    </w:p>
    <w:p w:rsidR="00B33657" w:rsidRPr="00F45412" w:rsidRDefault="00B33657" w:rsidP="00632BB9">
      <w:pPr>
        <w:pStyle w:val="1-10"/>
        <w:rPr>
          <w:rFonts w:hint="eastAsia"/>
          <w:kern w:val="0"/>
        </w:rPr>
      </w:pPr>
      <w:r w:rsidRPr="00F45412">
        <w:rPr>
          <w:rFonts w:hint="eastAsia"/>
          <w:kern w:val="0"/>
          <w:lang w:val="en-US" w:eastAsia="zh-CN"/>
        </w:rPr>
        <w:t>熊猫在空中飞行并</w:t>
      </w:r>
      <w:r w:rsidR="00C8259E" w:rsidRPr="00F45412">
        <w:rPr>
          <w:rFonts w:hint="eastAsia"/>
          <w:kern w:val="0"/>
          <w:lang w:val="en-US" w:eastAsia="zh-CN"/>
        </w:rPr>
        <w:t>留下白色轨迹</w:t>
      </w:r>
    </w:p>
    <w:p w:rsidR="00742E49" w:rsidRPr="00F45412" w:rsidRDefault="00742E49" w:rsidP="00632BB9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lastRenderedPageBreak/>
        <w:t>熊猫碰到屏障物体和外星怪物后，会产生相应的分值，如</w:t>
      </w:r>
      <w:r w:rsidR="00A84140" w:rsidRPr="00F45412">
        <w:rPr>
          <w:rFonts w:hint="eastAsia"/>
          <w:kern w:val="0"/>
        </w:rPr>
        <w:t>图</w:t>
      </w:r>
      <w:r w:rsidR="00A84140" w:rsidRPr="00F45412">
        <w:rPr>
          <w:rFonts w:hint="eastAsia"/>
          <w:kern w:val="0"/>
        </w:rPr>
        <w:t>12-</w:t>
      </w:r>
      <w:r w:rsidR="00EF2C86" w:rsidRPr="00F45412">
        <w:rPr>
          <w:rFonts w:hint="eastAsia"/>
          <w:kern w:val="0"/>
        </w:rPr>
        <w:t>8</w:t>
      </w:r>
      <w:r w:rsidRPr="00F45412">
        <w:rPr>
          <w:rFonts w:hint="eastAsia"/>
          <w:kern w:val="0"/>
        </w:rPr>
        <w:t>所示。</w:t>
      </w:r>
    </w:p>
    <w:p w:rsidR="00093057" w:rsidRPr="00F45412" w:rsidRDefault="00501DD0" w:rsidP="00093057">
      <w:pPr>
        <w:pStyle w:val="1-10"/>
        <w:numPr>
          <w:ilvl w:val="0"/>
          <w:numId w:val="0"/>
        </w:numPr>
        <w:rPr>
          <w:rFonts w:ascii="宋体" w:cs="宋体" w:hint="eastAsia"/>
          <w:kern w:val="0"/>
          <w:lang w:val="en-US" w:eastAsia="zh-CN"/>
        </w:rPr>
      </w:pPr>
      <w:r w:rsidRPr="00F45412">
        <w:rPr>
          <w:rFonts w:ascii="宋体" w:cs="宋体" w:hint="eastAsia"/>
          <w:kern w:val="0"/>
        </w:rPr>
        <w:pict>
          <v:shape id="_x0000_i1032" type="#_x0000_t75" style="width:282.65pt;height:174.1pt">
            <v:imagedata r:id="rId15" o:title="pandaimpact" croptop="4392f" cropleft="10659f" cropright="10344f"/>
          </v:shape>
        </w:pict>
      </w:r>
    </w:p>
    <w:p w:rsidR="00093057" w:rsidRPr="00F45412" w:rsidRDefault="00093057" w:rsidP="00632BB9">
      <w:pPr>
        <w:pStyle w:val="1-10"/>
        <w:rPr>
          <w:rFonts w:hint="eastAsia"/>
          <w:kern w:val="0"/>
          <w:lang w:val="en-US" w:eastAsia="zh-CN"/>
        </w:rPr>
      </w:pPr>
      <w:r w:rsidRPr="00F45412">
        <w:rPr>
          <w:rFonts w:hint="eastAsia"/>
          <w:kern w:val="0"/>
          <w:lang w:val="en-US" w:eastAsia="zh-CN"/>
        </w:rPr>
        <w:t>熊猫碰到屏</w:t>
      </w:r>
      <w:r w:rsidR="00742E49" w:rsidRPr="00F45412">
        <w:rPr>
          <w:rFonts w:hint="eastAsia"/>
          <w:kern w:val="0"/>
        </w:rPr>
        <w:t>障</w:t>
      </w:r>
      <w:r w:rsidRPr="00F45412">
        <w:rPr>
          <w:rFonts w:hint="eastAsia"/>
          <w:kern w:val="0"/>
          <w:lang w:val="en-US" w:eastAsia="zh-CN"/>
        </w:rPr>
        <w:t>物体和外星怪物</w:t>
      </w:r>
      <w:r w:rsidR="00906E30" w:rsidRPr="00F45412">
        <w:rPr>
          <w:rFonts w:hint="eastAsia"/>
          <w:kern w:val="0"/>
          <w:lang w:val="en-US" w:eastAsia="zh-CN"/>
        </w:rPr>
        <w:t>的效果</w:t>
      </w:r>
    </w:p>
    <w:p w:rsidR="00DE5344" w:rsidRPr="00F45412" w:rsidRDefault="001527C7" w:rsidP="00262C1C">
      <w:pPr>
        <w:pStyle w:val="20"/>
        <w:rPr>
          <w:rFonts w:hint="eastAsia"/>
        </w:rPr>
      </w:pPr>
      <w:bookmarkStart w:id="35" w:name="_Toc334784261"/>
      <w:bookmarkStart w:id="36" w:name="_Toc337483816"/>
      <w:r w:rsidRPr="00F45412">
        <w:rPr>
          <w:rFonts w:hint="eastAsia"/>
        </w:rPr>
        <w:t>本章小结</w:t>
      </w:r>
      <w:bookmarkEnd w:id="35"/>
      <w:bookmarkEnd w:id="36"/>
    </w:p>
    <w:p w:rsidR="001527C7" w:rsidRPr="00F45412" w:rsidRDefault="001527C7" w:rsidP="001527C7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本章在第</w:t>
      </w:r>
      <w:r w:rsidRPr="00F45412">
        <w:rPr>
          <w:rFonts w:hint="eastAsia"/>
          <w:kern w:val="0"/>
        </w:rPr>
        <w:t>1</w:t>
      </w:r>
      <w:r w:rsidR="00262C1C" w:rsidRPr="00F45412">
        <w:rPr>
          <w:rFonts w:hint="eastAsia"/>
          <w:kern w:val="0"/>
        </w:rPr>
        <w:t>1</w:t>
      </w:r>
      <w:r w:rsidRPr="00F45412">
        <w:rPr>
          <w:rFonts w:hint="eastAsia"/>
          <w:kern w:val="0"/>
        </w:rPr>
        <w:t>章的基础上学习使用</w:t>
      </w:r>
      <w:r w:rsidRPr="00F45412">
        <w:rPr>
          <w:rFonts w:hint="eastAsia"/>
          <w:kern w:val="0"/>
        </w:rPr>
        <w:t>Box2D</w:t>
      </w:r>
      <w:r w:rsidRPr="00F45412">
        <w:rPr>
          <w:rFonts w:hint="eastAsia"/>
          <w:kern w:val="0"/>
        </w:rPr>
        <w:t>物理引擎创建游戏中的各类物体，构建游戏的主场景，实现游戏的交互机制，并使用碰撞检测机制来完成最终的互动。关卡场景中的整个游戏世界都是</w:t>
      </w:r>
      <w:proofErr w:type="gramStart"/>
      <w:r w:rsidRPr="00F45412">
        <w:rPr>
          <w:rFonts w:hint="eastAsia"/>
          <w:kern w:val="0"/>
        </w:rPr>
        <w:t>基于第</w:t>
      </w:r>
      <w:r w:rsidR="00262C1C" w:rsidRPr="00F45412">
        <w:rPr>
          <w:rFonts w:hint="eastAsia"/>
          <w:kern w:val="0"/>
        </w:rPr>
        <w:t>9</w:t>
      </w:r>
      <w:proofErr w:type="gramEnd"/>
      <w:r w:rsidRPr="00F45412">
        <w:rPr>
          <w:rFonts w:hint="eastAsia"/>
          <w:kern w:val="0"/>
        </w:rPr>
        <w:t>章的</w:t>
      </w:r>
      <w:r w:rsidRPr="00F45412">
        <w:rPr>
          <w:rFonts w:hint="eastAsia"/>
          <w:kern w:val="0"/>
        </w:rPr>
        <w:t>Box2D</w:t>
      </w:r>
      <w:r w:rsidRPr="00F45412">
        <w:rPr>
          <w:rFonts w:hint="eastAsia"/>
          <w:kern w:val="0"/>
        </w:rPr>
        <w:t>物理引擎来构建的。</w:t>
      </w:r>
    </w:p>
    <w:p w:rsidR="001527C7" w:rsidRPr="00F45412" w:rsidRDefault="001527C7" w:rsidP="00374DFB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通过</w:t>
      </w:r>
      <w:r w:rsidRPr="00F45412">
        <w:rPr>
          <w:rFonts w:hint="eastAsia"/>
          <w:kern w:val="0"/>
        </w:rPr>
        <w:t>Angry Panda</w:t>
      </w:r>
      <w:r w:rsidRPr="00F45412">
        <w:rPr>
          <w:rFonts w:hint="eastAsia"/>
          <w:kern w:val="0"/>
        </w:rPr>
        <w:t>项目的设计与实现充分结合之前所学习的</w:t>
      </w:r>
      <w:r w:rsidRPr="00F45412">
        <w:rPr>
          <w:rFonts w:hint="eastAsia"/>
          <w:kern w:val="0"/>
        </w:rPr>
        <w:t>Cocos2D</w:t>
      </w:r>
      <w:r w:rsidRPr="00F45412">
        <w:rPr>
          <w:rFonts w:hint="eastAsia"/>
          <w:kern w:val="0"/>
        </w:rPr>
        <w:t>理论知识，带领开发者</w:t>
      </w:r>
      <w:proofErr w:type="gramStart"/>
      <w:r w:rsidRPr="00F45412">
        <w:rPr>
          <w:rFonts w:hint="eastAsia"/>
          <w:kern w:val="0"/>
        </w:rPr>
        <w:t>一</w:t>
      </w:r>
      <w:proofErr w:type="gramEnd"/>
      <w:r w:rsidRPr="00F45412">
        <w:rPr>
          <w:rFonts w:hint="eastAsia"/>
          <w:kern w:val="0"/>
        </w:rPr>
        <w:t>步步熟悉如何在实际的项目中使用基础篇所学习到的知识。</w:t>
      </w:r>
    </w:p>
    <w:p w:rsidR="009465F7" w:rsidRPr="00F45412" w:rsidRDefault="001527C7" w:rsidP="009012F5">
      <w:pPr>
        <w:rPr>
          <w:rFonts w:hint="eastAsia"/>
          <w:kern w:val="0"/>
        </w:rPr>
      </w:pPr>
      <w:r w:rsidRPr="00F45412">
        <w:rPr>
          <w:rFonts w:hint="eastAsia"/>
          <w:kern w:val="0"/>
        </w:rPr>
        <w:t>从第</w:t>
      </w:r>
      <w:r w:rsidRPr="00F45412">
        <w:rPr>
          <w:rFonts w:hint="eastAsia"/>
          <w:kern w:val="0"/>
        </w:rPr>
        <w:t>1</w:t>
      </w:r>
      <w:r w:rsidR="00262C1C" w:rsidRPr="00F45412">
        <w:rPr>
          <w:rFonts w:hint="eastAsia"/>
          <w:kern w:val="0"/>
        </w:rPr>
        <w:t>3</w:t>
      </w:r>
      <w:r w:rsidRPr="00F45412">
        <w:rPr>
          <w:rFonts w:hint="eastAsia"/>
          <w:kern w:val="0"/>
        </w:rPr>
        <w:t>章开始，将介绍</w:t>
      </w:r>
      <w:r w:rsidRPr="00F45412">
        <w:rPr>
          <w:rFonts w:hint="eastAsia"/>
          <w:kern w:val="0"/>
        </w:rPr>
        <w:t>Cocos2D</w:t>
      </w:r>
      <w:r w:rsidRPr="00F45412">
        <w:rPr>
          <w:rFonts w:hint="eastAsia"/>
          <w:kern w:val="0"/>
        </w:rPr>
        <w:t>比较高级的知识。</w:t>
      </w:r>
    </w:p>
    <w:p w:rsidR="00D8626E" w:rsidRPr="00F45412" w:rsidRDefault="00D8626E" w:rsidP="009012F5">
      <w:pPr>
        <w:rPr>
          <w:rFonts w:hint="eastAsia"/>
          <w:kern w:val="0"/>
        </w:rPr>
      </w:pPr>
    </w:p>
    <w:p w:rsidR="00D8626E" w:rsidRPr="00F45412" w:rsidRDefault="00D8626E" w:rsidP="00F45412">
      <w:pPr>
        <w:pStyle w:val="21"/>
        <w:tabs>
          <w:tab w:val="right" w:leader="dot" w:pos="8920"/>
        </w:tabs>
        <w:ind w:leftChars="0" w:left="0" w:firstLine="360"/>
        <w:jc w:val="center"/>
      </w:pPr>
    </w:p>
    <w:sectPr w:rsidR="00D8626E" w:rsidRPr="00F45412" w:rsidSect="00906E30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720" w:footer="720" w:gutter="0"/>
      <w:pgNumType w:start="623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6C6C" w:rsidRDefault="00A76C6C" w:rsidP="002D5753">
      <w:r>
        <w:separator/>
      </w:r>
    </w:p>
  </w:endnote>
  <w:endnote w:type="continuationSeparator" w:id="0">
    <w:p w:rsidR="00A76C6C" w:rsidRDefault="00A76C6C" w:rsidP="002D57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FF Intelligent Condensed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楷体">
    <w:altName w:val="Arial Unicode MS"/>
    <w:charset w:val="86"/>
    <w:family w:val="modern"/>
    <w:pitch w:val="fixed"/>
    <w:sig w:usb0="00000000" w:usb1="38CF7CFA" w:usb2="00000016" w:usb3="00000000" w:csb0="00040001" w:csb1="00000000"/>
  </w:font>
  <w:font w:name="方正细等线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Menlo Regular">
    <w:altName w:val="Arial"/>
    <w:charset w:val="00"/>
    <w:family w:val="auto"/>
    <w:pitch w:val="variable"/>
    <w:sig w:usb0="00000000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2A8A" w:rsidRDefault="00642A8A" w:rsidP="000931EC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2A8A" w:rsidRDefault="00642A8A" w:rsidP="00A84140">
    <w:pPr>
      <w:pStyle w:val="a6"/>
      <w:ind w:firstLine="360"/>
      <w:jc w:val="center"/>
      <w:rPr>
        <w:rFonts w:hint="eastAsia"/>
        <w:lang w:eastAsia="zh-CN"/>
      </w:rPr>
    </w:pPr>
    <w:r>
      <w:fldChar w:fldCharType="begin"/>
    </w:r>
    <w:r>
      <w:instrText xml:space="preserve"> PAGE   \* MERGEFORMAT </w:instrText>
    </w:r>
    <w:r>
      <w:fldChar w:fldCharType="separate"/>
    </w:r>
    <w:r w:rsidR="00E023C7" w:rsidRPr="00E023C7">
      <w:rPr>
        <w:noProof/>
        <w:lang w:val="zh-CN"/>
      </w:rPr>
      <w:t>677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2A8A" w:rsidRDefault="00642A8A" w:rsidP="000931EC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6C6C" w:rsidRDefault="00A76C6C" w:rsidP="002D5753">
      <w:r>
        <w:separator/>
      </w:r>
    </w:p>
  </w:footnote>
  <w:footnote w:type="continuationSeparator" w:id="0">
    <w:p w:rsidR="00A76C6C" w:rsidRDefault="00A76C6C" w:rsidP="002D57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2A8A" w:rsidRDefault="00642A8A" w:rsidP="000931EC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2A8A" w:rsidRDefault="00642A8A" w:rsidP="00262C1C">
    <w:pPr>
      <w:pStyle w:val="a5"/>
      <w:tabs>
        <w:tab w:val="clear" w:pos="8306"/>
        <w:tab w:val="center" w:pos="4153"/>
      </w:tabs>
      <w:ind w:firstLineChars="0" w:firstLine="0"/>
      <w:jc w:val="left"/>
    </w:pPr>
    <w:r w:rsidRPr="00262C1C">
      <w:rPr>
        <w:rFonts w:ascii="Times New Roman"/>
      </w:rPr>
      <w:t>《</w:t>
    </w:r>
    <w:r w:rsidRPr="00262C1C">
      <w:rPr>
        <w:rFonts w:ascii="Times New Roman" w:hAnsi="Times New Roman"/>
      </w:rPr>
      <w:t>Cocos2D</w:t>
    </w:r>
    <w:r w:rsidRPr="00262C1C">
      <w:rPr>
        <w:rFonts w:ascii="Times New Roman"/>
      </w:rPr>
      <w:t>权</w:t>
    </w:r>
    <w:r>
      <w:rPr>
        <w:rFonts w:hint="eastAsia"/>
      </w:rPr>
      <w:t>威指南》</w:t>
    </w:r>
    <w:r w:rsidRPr="002C24F6">
      <w:rPr>
        <w:rFonts w:hint="eastAsia"/>
      </w:rPr>
      <w:t>第</w:t>
    </w:r>
    <w:r w:rsidRPr="002C24F6">
      <w:rPr>
        <w:rFonts w:hint="eastAsia"/>
      </w:rPr>
      <w:t>1</w:t>
    </w:r>
    <w:r>
      <w:rPr>
        <w:rFonts w:hint="eastAsia"/>
        <w:lang w:eastAsia="zh-CN"/>
      </w:rPr>
      <w:t>2</w:t>
    </w:r>
    <w:r w:rsidRPr="002C24F6">
      <w:rPr>
        <w:rFonts w:hint="eastAsia"/>
      </w:rPr>
      <w:t>章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42A8A" w:rsidRDefault="00642A8A" w:rsidP="000931EC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97004C8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2"/>
    <w:multiLevelType w:val="multilevel"/>
    <w:tmpl w:val="00000002"/>
    <w:lvl w:ilvl="0">
      <w:start w:val="1"/>
      <w:numFmt w:val="bullet"/>
      <w:pStyle w:val="a"/>
      <w:lvlText w:val=""/>
      <w:lvlJc w:val="left"/>
      <w:pPr>
        <w:ind w:left="9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2">
    <w:nsid w:val="0050378A"/>
    <w:multiLevelType w:val="hybridMultilevel"/>
    <w:tmpl w:val="D8A8652A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E8A69EE"/>
    <w:multiLevelType w:val="hybridMultilevel"/>
    <w:tmpl w:val="89B0B936"/>
    <w:lvl w:ilvl="0" w:tplc="D9AE7A72">
      <w:start w:val="1"/>
      <w:numFmt w:val="decimal"/>
      <w:lvlText w:val="方式%1 "/>
      <w:lvlJc w:val="left"/>
      <w:pPr>
        <w:ind w:left="840" w:hanging="420"/>
      </w:pPr>
      <w:rPr>
        <w:rFonts w:hint="eastAsia"/>
      </w:rPr>
    </w:lvl>
    <w:lvl w:ilvl="1" w:tplc="D9AE7A72">
      <w:start w:val="1"/>
      <w:numFmt w:val="decimal"/>
      <w:lvlText w:val="方式%2 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0AA7757"/>
    <w:multiLevelType w:val="hybridMultilevel"/>
    <w:tmpl w:val="1D3C0046"/>
    <w:lvl w:ilvl="0" w:tplc="0D1059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91D11CE"/>
    <w:multiLevelType w:val="hybridMultilevel"/>
    <w:tmpl w:val="EC18008E"/>
    <w:lvl w:ilvl="0" w:tplc="A9AA6930">
      <w:start w:val="1"/>
      <w:numFmt w:val="decimal"/>
      <w:pStyle w:val="1-1"/>
      <w:lvlText w:val="代码清单12-%1 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B13568E"/>
    <w:multiLevelType w:val="hybridMultilevel"/>
    <w:tmpl w:val="AAA881F0"/>
    <w:lvl w:ilvl="0" w:tplc="633C8BD4">
      <w:start w:val="1"/>
      <w:numFmt w:val="decimal"/>
      <w:pStyle w:val="3"/>
      <w:lvlText w:val="12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E5B4306"/>
    <w:multiLevelType w:val="hybridMultilevel"/>
    <w:tmpl w:val="1EA4E7DA"/>
    <w:lvl w:ilvl="0" w:tplc="0D10599E">
      <w:start w:val="1"/>
      <w:numFmt w:val="bullet"/>
      <w:lvlText w:val="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>
    <w:nsid w:val="1F08316F"/>
    <w:multiLevelType w:val="hybridMultilevel"/>
    <w:tmpl w:val="56C4FE74"/>
    <w:lvl w:ilvl="0" w:tplc="32766446">
      <w:start w:val="1"/>
      <w:numFmt w:val="decimal"/>
      <w:pStyle w:val="5"/>
      <w:lvlText w:val="10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0A390E"/>
    <w:multiLevelType w:val="hybridMultilevel"/>
    <w:tmpl w:val="B7FCDF7E"/>
    <w:lvl w:ilvl="0" w:tplc="3524F298">
      <w:start w:val="1"/>
      <w:numFmt w:val="decimal"/>
      <w:pStyle w:val="4"/>
      <w:lvlText w:val="%1."/>
      <w:lvlJc w:val="left"/>
      <w:pPr>
        <w:ind w:left="420" w:hanging="420"/>
      </w:pPr>
      <w:rPr>
        <w:rFonts w:hint="default"/>
      </w:rPr>
    </w:lvl>
    <w:lvl w:ilvl="1" w:tplc="BE069136">
      <w:start w:val="1"/>
      <w:numFmt w:val="decimal"/>
      <w:lvlText w:val="（%2）"/>
      <w:lvlJc w:val="left"/>
      <w:pPr>
        <w:ind w:left="1335" w:hanging="915"/>
      </w:pPr>
      <w:rPr>
        <w:rFonts w:hint="default"/>
      </w:rPr>
    </w:lvl>
    <w:lvl w:ilvl="2" w:tplc="6450AD6E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C240FB5"/>
    <w:multiLevelType w:val="hybridMultilevel"/>
    <w:tmpl w:val="AC8AA09C"/>
    <w:lvl w:ilvl="0" w:tplc="9080E6FA">
      <w:start w:val="1"/>
      <w:numFmt w:val="decimal"/>
      <w:pStyle w:val="2"/>
      <w:lvlText w:val="10.4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4A0538"/>
    <w:multiLevelType w:val="hybridMultilevel"/>
    <w:tmpl w:val="ED5C86BE"/>
    <w:lvl w:ilvl="0" w:tplc="F24858F4">
      <w:start w:val="1"/>
      <w:numFmt w:val="decimal"/>
      <w:pStyle w:val="40"/>
      <w:lvlText w:val="10.5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8A5853"/>
    <w:multiLevelType w:val="hybridMultilevel"/>
    <w:tmpl w:val="39DE7978"/>
    <w:lvl w:ilvl="0" w:tplc="6C7A1E40">
      <w:start w:val="1"/>
      <w:numFmt w:val="decimal"/>
      <w:lvlText w:val="情况%1 "/>
      <w:lvlJc w:val="left"/>
      <w:pPr>
        <w:ind w:left="840" w:hanging="420"/>
      </w:pPr>
      <w:rPr>
        <w:rFonts w:eastAsia="宋体" w:hint="default"/>
        <w:b/>
        <w:sz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2D972E0"/>
    <w:multiLevelType w:val="hybridMultilevel"/>
    <w:tmpl w:val="7C5C5EF4"/>
    <w:lvl w:ilvl="0" w:tplc="04090011">
      <w:start w:val="1"/>
      <w:numFmt w:val="decimal"/>
      <w:lvlText w:val="%1)"/>
      <w:lvlJc w:val="left"/>
      <w:pPr>
        <w:ind w:left="0" w:hanging="420"/>
      </w:pPr>
      <w:rPr>
        <w:rFonts w:hint="eastAsia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4">
    <w:nsid w:val="334355B0"/>
    <w:multiLevelType w:val="hybridMultilevel"/>
    <w:tmpl w:val="86CCB810"/>
    <w:lvl w:ilvl="0" w:tplc="71C61720">
      <w:start w:val="1"/>
      <w:numFmt w:val="decimal"/>
      <w:pStyle w:val="1"/>
      <w:lvlText w:val="12.3.%1"/>
      <w:lvlJc w:val="left"/>
      <w:pPr>
        <w:ind w:left="420" w:hanging="420"/>
      </w:pPr>
      <w:rPr>
        <w:rFonts w:ascii="Times New Roman" w:hAnsi="Times New Roman" w:hint="eastAsia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7E3320D"/>
    <w:multiLevelType w:val="hybridMultilevel"/>
    <w:tmpl w:val="49047796"/>
    <w:lvl w:ilvl="0" w:tplc="04090011">
      <w:start w:val="1"/>
      <w:numFmt w:val="decimal"/>
      <w:lvlText w:val="%1)"/>
      <w:lvlJc w:val="left"/>
      <w:pPr>
        <w:ind w:left="988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3A4764FE"/>
    <w:multiLevelType w:val="hybridMultilevel"/>
    <w:tmpl w:val="57E41C42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DE77856"/>
    <w:multiLevelType w:val="hybridMultilevel"/>
    <w:tmpl w:val="92880C8C"/>
    <w:lvl w:ilvl="0" w:tplc="0D1059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404C608A"/>
    <w:multiLevelType w:val="hybridMultilevel"/>
    <w:tmpl w:val="986CE87A"/>
    <w:lvl w:ilvl="0" w:tplc="0D10599E">
      <w:start w:val="1"/>
      <w:numFmt w:val="bullet"/>
      <w:lvlText w:val=""/>
      <w:lvlJc w:val="left"/>
      <w:pPr>
        <w:ind w:left="1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5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</w:abstractNum>
  <w:abstractNum w:abstractNumId="19">
    <w:nsid w:val="43223724"/>
    <w:multiLevelType w:val="hybridMultilevel"/>
    <w:tmpl w:val="C884E866"/>
    <w:lvl w:ilvl="0" w:tplc="04090011">
      <w:start w:val="1"/>
      <w:numFmt w:val="decimal"/>
      <w:lvlText w:val="%1)"/>
      <w:lvlJc w:val="left"/>
      <w:pPr>
        <w:ind w:left="0" w:hanging="360"/>
      </w:pPr>
      <w:rPr>
        <w:rFonts w:hint="eastAsia"/>
        <w:b/>
        <w:i w:val="0"/>
      </w:rPr>
    </w:lvl>
    <w:lvl w:ilvl="1" w:tplc="D864F414">
      <w:start w:val="1"/>
      <w:numFmt w:val="decimal"/>
      <w:lvlText w:val="%2."/>
      <w:lvlJc w:val="left"/>
      <w:pPr>
        <w:ind w:left="4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20">
    <w:nsid w:val="474D1F1D"/>
    <w:multiLevelType w:val="hybridMultilevel"/>
    <w:tmpl w:val="4BF8C674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4B6368F9"/>
    <w:multiLevelType w:val="hybridMultilevel"/>
    <w:tmpl w:val="DDF826BE"/>
    <w:lvl w:ilvl="0" w:tplc="0D1059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4DF86E6A"/>
    <w:multiLevelType w:val="hybridMultilevel"/>
    <w:tmpl w:val="F274E1F0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AC46C79"/>
    <w:multiLevelType w:val="hybridMultilevel"/>
    <w:tmpl w:val="A2168CC4"/>
    <w:lvl w:ilvl="0" w:tplc="E9DA081E">
      <w:start w:val="1"/>
      <w:numFmt w:val="decimal"/>
      <w:pStyle w:val="1-10"/>
      <w:lvlText w:val="图12-%1 "/>
      <w:lvlJc w:val="left"/>
      <w:pPr>
        <w:ind w:left="410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5FDB1436"/>
    <w:multiLevelType w:val="hybridMultilevel"/>
    <w:tmpl w:val="8E1421FE"/>
    <w:lvl w:ilvl="0" w:tplc="62FA7060">
      <w:start w:val="1"/>
      <w:numFmt w:val="decimal"/>
      <w:pStyle w:val="a0"/>
      <w:lvlText w:val="%1."/>
      <w:lvlJc w:val="left"/>
      <w:pPr>
        <w:ind w:left="1380" w:hanging="8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25">
    <w:nsid w:val="60270457"/>
    <w:multiLevelType w:val="hybridMultilevel"/>
    <w:tmpl w:val="7B9ED65A"/>
    <w:lvl w:ilvl="0" w:tplc="CC6C0A12">
      <w:start w:val="1"/>
      <w:numFmt w:val="decimal"/>
      <w:pStyle w:val="50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5A11290"/>
    <w:multiLevelType w:val="hybridMultilevel"/>
    <w:tmpl w:val="97E23734"/>
    <w:lvl w:ilvl="0" w:tplc="6B063F2A">
      <w:start w:val="1"/>
      <w:numFmt w:val="decimal"/>
      <w:lvlText w:val="%1)"/>
      <w:lvlJc w:val="left"/>
      <w:pPr>
        <w:ind w:left="840" w:hanging="420"/>
      </w:pPr>
      <w:rPr>
        <w:rFonts w:eastAsia="宋体" w:hint="default"/>
        <w:sz w:val="21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6B9051E9"/>
    <w:multiLevelType w:val="hybridMultilevel"/>
    <w:tmpl w:val="2B46A57C"/>
    <w:lvl w:ilvl="0" w:tplc="6B063F2A">
      <w:start w:val="1"/>
      <w:numFmt w:val="decimal"/>
      <w:lvlText w:val="%1)"/>
      <w:lvlJc w:val="left"/>
      <w:pPr>
        <w:ind w:left="840" w:hanging="420"/>
      </w:pPr>
      <w:rPr>
        <w:rFonts w:eastAsia="宋体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6BD10702"/>
    <w:multiLevelType w:val="hybridMultilevel"/>
    <w:tmpl w:val="04580492"/>
    <w:lvl w:ilvl="0" w:tplc="6B063F2A">
      <w:start w:val="1"/>
      <w:numFmt w:val="decimal"/>
      <w:lvlText w:val="%1)"/>
      <w:lvlJc w:val="left"/>
      <w:pPr>
        <w:ind w:left="840" w:hanging="420"/>
      </w:pPr>
      <w:rPr>
        <w:rFonts w:eastAsia="宋体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D2C7CD9"/>
    <w:multiLevelType w:val="hybridMultilevel"/>
    <w:tmpl w:val="C9E0369A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703A2FF5"/>
    <w:multiLevelType w:val="hybridMultilevel"/>
    <w:tmpl w:val="072098C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717D0D41"/>
    <w:multiLevelType w:val="hybridMultilevel"/>
    <w:tmpl w:val="690A2720"/>
    <w:lvl w:ilvl="0" w:tplc="04090011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32">
    <w:nsid w:val="75E064B0"/>
    <w:multiLevelType w:val="hybridMultilevel"/>
    <w:tmpl w:val="14844EC0"/>
    <w:lvl w:ilvl="0" w:tplc="74CEA714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78546E39"/>
    <w:multiLevelType w:val="hybridMultilevel"/>
    <w:tmpl w:val="7B1EA448"/>
    <w:lvl w:ilvl="0" w:tplc="6B063F2A">
      <w:start w:val="1"/>
      <w:numFmt w:val="decimal"/>
      <w:lvlText w:val="%1)"/>
      <w:lvlJc w:val="left"/>
      <w:pPr>
        <w:ind w:left="840" w:hanging="420"/>
      </w:pPr>
      <w:rPr>
        <w:rFonts w:eastAsia="宋体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7CF63CA0"/>
    <w:multiLevelType w:val="hybridMultilevel"/>
    <w:tmpl w:val="312829D4"/>
    <w:lvl w:ilvl="0" w:tplc="2E26F20A">
      <w:start w:val="1"/>
      <w:numFmt w:val="decimal"/>
      <w:pStyle w:val="6"/>
      <w:lvlText w:val="12.2.%1"/>
      <w:lvlJc w:val="left"/>
      <w:pPr>
        <w:ind w:left="2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630" w:hanging="420"/>
      </w:pPr>
    </w:lvl>
    <w:lvl w:ilvl="2" w:tplc="0409001B" w:tentative="1">
      <w:start w:val="1"/>
      <w:numFmt w:val="lowerRoman"/>
      <w:lvlText w:val="%3."/>
      <w:lvlJc w:val="right"/>
      <w:pPr>
        <w:ind w:left="1050" w:hanging="420"/>
      </w:pPr>
    </w:lvl>
    <w:lvl w:ilvl="3" w:tplc="0409000F" w:tentative="1">
      <w:start w:val="1"/>
      <w:numFmt w:val="decimal"/>
      <w:lvlText w:val="%4."/>
      <w:lvlJc w:val="left"/>
      <w:pPr>
        <w:ind w:left="1470" w:hanging="420"/>
      </w:pPr>
    </w:lvl>
    <w:lvl w:ilvl="4" w:tplc="04090019" w:tentative="1">
      <w:start w:val="1"/>
      <w:numFmt w:val="lowerLetter"/>
      <w:lvlText w:val="%5)"/>
      <w:lvlJc w:val="left"/>
      <w:pPr>
        <w:ind w:left="1890" w:hanging="420"/>
      </w:pPr>
    </w:lvl>
    <w:lvl w:ilvl="5" w:tplc="0409001B" w:tentative="1">
      <w:start w:val="1"/>
      <w:numFmt w:val="lowerRoman"/>
      <w:lvlText w:val="%6."/>
      <w:lvlJc w:val="right"/>
      <w:pPr>
        <w:ind w:left="2310" w:hanging="420"/>
      </w:pPr>
    </w:lvl>
    <w:lvl w:ilvl="6" w:tplc="0409000F" w:tentative="1">
      <w:start w:val="1"/>
      <w:numFmt w:val="decimal"/>
      <w:lvlText w:val="%7."/>
      <w:lvlJc w:val="left"/>
      <w:pPr>
        <w:ind w:left="2730" w:hanging="420"/>
      </w:pPr>
    </w:lvl>
    <w:lvl w:ilvl="7" w:tplc="04090019" w:tentative="1">
      <w:start w:val="1"/>
      <w:numFmt w:val="lowerLetter"/>
      <w:lvlText w:val="%8)"/>
      <w:lvlJc w:val="left"/>
      <w:pPr>
        <w:ind w:left="3150" w:hanging="420"/>
      </w:pPr>
    </w:lvl>
    <w:lvl w:ilvl="8" w:tplc="0409001B" w:tentative="1">
      <w:start w:val="1"/>
      <w:numFmt w:val="lowerRoman"/>
      <w:lvlText w:val="%9."/>
      <w:lvlJc w:val="right"/>
      <w:pPr>
        <w:ind w:left="3570" w:hanging="420"/>
      </w:pPr>
    </w:lvl>
  </w:abstractNum>
  <w:abstractNum w:abstractNumId="35">
    <w:nsid w:val="7CF807BB"/>
    <w:multiLevelType w:val="hybridMultilevel"/>
    <w:tmpl w:val="856E51D8"/>
    <w:lvl w:ilvl="0" w:tplc="49DE59DE">
      <w:start w:val="1"/>
      <w:numFmt w:val="decimal"/>
      <w:pStyle w:val="20"/>
      <w:lvlText w:val="1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D3E14AF"/>
    <w:multiLevelType w:val="hybridMultilevel"/>
    <w:tmpl w:val="16AE6896"/>
    <w:lvl w:ilvl="0" w:tplc="6B063F2A">
      <w:start w:val="1"/>
      <w:numFmt w:val="decimal"/>
      <w:lvlText w:val="%1)"/>
      <w:lvlJc w:val="left"/>
      <w:pPr>
        <w:ind w:left="840" w:hanging="420"/>
      </w:pPr>
      <w:rPr>
        <w:rFonts w:eastAsia="宋体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F0826FB"/>
    <w:multiLevelType w:val="hybridMultilevel"/>
    <w:tmpl w:val="672A20C0"/>
    <w:lvl w:ilvl="0" w:tplc="0D10599E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7FE00829"/>
    <w:multiLevelType w:val="hybridMultilevel"/>
    <w:tmpl w:val="648CDE7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4"/>
  </w:num>
  <w:num w:numId="2">
    <w:abstractNumId w:val="9"/>
  </w:num>
  <w:num w:numId="3">
    <w:abstractNumId w:val="5"/>
  </w:num>
  <w:num w:numId="4">
    <w:abstractNumId w:val="23"/>
  </w:num>
  <w:num w:numId="5">
    <w:abstractNumId w:val="14"/>
  </w:num>
  <w:num w:numId="6">
    <w:abstractNumId w:val="10"/>
  </w:num>
  <w:num w:numId="7">
    <w:abstractNumId w:val="11"/>
  </w:num>
  <w:num w:numId="8">
    <w:abstractNumId w:val="8"/>
  </w:num>
  <w:num w:numId="9">
    <w:abstractNumId w:val="1"/>
  </w:num>
  <w:num w:numId="10">
    <w:abstractNumId w:val="18"/>
  </w:num>
  <w:num w:numId="11">
    <w:abstractNumId w:val="13"/>
  </w:num>
  <w:num w:numId="12">
    <w:abstractNumId w:val="19"/>
  </w:num>
  <w:num w:numId="13">
    <w:abstractNumId w:val="3"/>
  </w:num>
  <w:num w:numId="14">
    <w:abstractNumId w:val="7"/>
  </w:num>
  <w:num w:numId="15">
    <w:abstractNumId w:val="37"/>
  </w:num>
  <w:num w:numId="16">
    <w:abstractNumId w:val="17"/>
  </w:num>
  <w:num w:numId="17">
    <w:abstractNumId w:val="4"/>
  </w:num>
  <w:num w:numId="18">
    <w:abstractNumId w:val="15"/>
  </w:num>
  <w:num w:numId="19">
    <w:abstractNumId w:val="21"/>
  </w:num>
  <w:num w:numId="20">
    <w:abstractNumId w:val="24"/>
    <w:lvlOverride w:ilvl="0">
      <w:startOverride w:val="1"/>
    </w:lvlOverride>
  </w:num>
  <w:num w:numId="21">
    <w:abstractNumId w:val="35"/>
  </w:num>
  <w:num w:numId="22">
    <w:abstractNumId w:val="6"/>
  </w:num>
  <w:num w:numId="23">
    <w:abstractNumId w:val="34"/>
  </w:num>
  <w:num w:numId="24">
    <w:abstractNumId w:val="31"/>
  </w:num>
  <w:num w:numId="25">
    <w:abstractNumId w:val="38"/>
  </w:num>
  <w:num w:numId="26">
    <w:abstractNumId w:val="0"/>
  </w:num>
  <w:num w:numId="27">
    <w:abstractNumId w:val="22"/>
  </w:num>
  <w:num w:numId="28">
    <w:abstractNumId w:val="20"/>
  </w:num>
  <w:num w:numId="29">
    <w:abstractNumId w:val="28"/>
  </w:num>
  <w:num w:numId="30">
    <w:abstractNumId w:val="33"/>
  </w:num>
  <w:num w:numId="31">
    <w:abstractNumId w:val="27"/>
  </w:num>
  <w:num w:numId="32">
    <w:abstractNumId w:val="36"/>
  </w:num>
  <w:num w:numId="33">
    <w:abstractNumId w:val="25"/>
  </w:num>
  <w:num w:numId="34">
    <w:abstractNumId w:val="25"/>
    <w:lvlOverride w:ilvl="0">
      <w:startOverride w:val="1"/>
    </w:lvlOverride>
  </w:num>
  <w:num w:numId="35">
    <w:abstractNumId w:val="25"/>
    <w:lvlOverride w:ilvl="0">
      <w:startOverride w:val="1"/>
    </w:lvlOverride>
  </w:num>
  <w:num w:numId="36">
    <w:abstractNumId w:val="25"/>
    <w:lvlOverride w:ilvl="0">
      <w:startOverride w:val="1"/>
    </w:lvlOverride>
  </w:num>
  <w:num w:numId="37">
    <w:abstractNumId w:val="16"/>
  </w:num>
  <w:num w:numId="38">
    <w:abstractNumId w:val="32"/>
  </w:num>
  <w:num w:numId="39">
    <w:abstractNumId w:val="25"/>
    <w:lvlOverride w:ilvl="0">
      <w:startOverride w:val="1"/>
    </w:lvlOverride>
  </w:num>
  <w:num w:numId="40">
    <w:abstractNumId w:val="25"/>
    <w:lvlOverride w:ilvl="0">
      <w:startOverride w:val="1"/>
    </w:lvlOverride>
  </w:num>
  <w:num w:numId="41">
    <w:abstractNumId w:val="29"/>
  </w:num>
  <w:num w:numId="42">
    <w:abstractNumId w:val="9"/>
    <w:lvlOverride w:ilvl="0">
      <w:startOverride w:val="1"/>
    </w:lvlOverride>
  </w:num>
  <w:num w:numId="43">
    <w:abstractNumId w:val="12"/>
  </w:num>
  <w:num w:numId="44">
    <w:abstractNumId w:val="9"/>
    <w:lvlOverride w:ilvl="0">
      <w:startOverride w:val="1"/>
    </w:lvlOverride>
  </w:num>
  <w:num w:numId="45">
    <w:abstractNumId w:val="9"/>
    <w:lvlOverride w:ilvl="0">
      <w:startOverride w:val="1"/>
    </w:lvlOverride>
  </w:num>
  <w:num w:numId="46">
    <w:abstractNumId w:val="9"/>
    <w:lvlOverride w:ilvl="0">
      <w:startOverride w:val="1"/>
    </w:lvlOverride>
  </w:num>
  <w:num w:numId="47">
    <w:abstractNumId w:val="9"/>
    <w:lvlOverride w:ilvl="0">
      <w:startOverride w:val="1"/>
    </w:lvlOverride>
  </w:num>
  <w:num w:numId="48">
    <w:abstractNumId w:val="9"/>
    <w:lvlOverride w:ilvl="0">
      <w:startOverride w:val="1"/>
    </w:lvlOverride>
  </w:num>
  <w:num w:numId="49">
    <w:abstractNumId w:val="9"/>
    <w:lvlOverride w:ilvl="0">
      <w:startOverride w:val="1"/>
    </w:lvlOverride>
  </w:num>
  <w:num w:numId="50">
    <w:abstractNumId w:val="2"/>
  </w:num>
  <w:num w:numId="51">
    <w:abstractNumId w:val="26"/>
  </w:num>
  <w:num w:numId="52">
    <w:abstractNumId w:val="3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grammar="clean"/>
  <w:attachedTemplate r:id="rId1"/>
  <w:linkStyles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A4798"/>
    <w:rsid w:val="00001453"/>
    <w:rsid w:val="000037BF"/>
    <w:rsid w:val="000043DB"/>
    <w:rsid w:val="000052B9"/>
    <w:rsid w:val="00006158"/>
    <w:rsid w:val="00007639"/>
    <w:rsid w:val="00011787"/>
    <w:rsid w:val="00016C03"/>
    <w:rsid w:val="00031607"/>
    <w:rsid w:val="00034C4A"/>
    <w:rsid w:val="0004403E"/>
    <w:rsid w:val="00045B8C"/>
    <w:rsid w:val="00050FBD"/>
    <w:rsid w:val="00052162"/>
    <w:rsid w:val="00053B46"/>
    <w:rsid w:val="00053E67"/>
    <w:rsid w:val="00060D0A"/>
    <w:rsid w:val="00067016"/>
    <w:rsid w:val="00080B11"/>
    <w:rsid w:val="00086960"/>
    <w:rsid w:val="0009031E"/>
    <w:rsid w:val="000908B5"/>
    <w:rsid w:val="00091C14"/>
    <w:rsid w:val="00093057"/>
    <w:rsid w:val="000931EC"/>
    <w:rsid w:val="0009697C"/>
    <w:rsid w:val="000A1A43"/>
    <w:rsid w:val="000A1EE0"/>
    <w:rsid w:val="000A23A4"/>
    <w:rsid w:val="000A5A9E"/>
    <w:rsid w:val="000A7D33"/>
    <w:rsid w:val="000C08AE"/>
    <w:rsid w:val="000C37CD"/>
    <w:rsid w:val="000E4DAB"/>
    <w:rsid w:val="000F107D"/>
    <w:rsid w:val="000F2251"/>
    <w:rsid w:val="000F7481"/>
    <w:rsid w:val="0011104D"/>
    <w:rsid w:val="00114F18"/>
    <w:rsid w:val="00114F9F"/>
    <w:rsid w:val="001171C3"/>
    <w:rsid w:val="00121306"/>
    <w:rsid w:val="00123D53"/>
    <w:rsid w:val="001240AC"/>
    <w:rsid w:val="00144CB2"/>
    <w:rsid w:val="00147733"/>
    <w:rsid w:val="001527C7"/>
    <w:rsid w:val="00153576"/>
    <w:rsid w:val="00155D7A"/>
    <w:rsid w:val="0015700A"/>
    <w:rsid w:val="00157A31"/>
    <w:rsid w:val="00162709"/>
    <w:rsid w:val="00167ED7"/>
    <w:rsid w:val="001736B0"/>
    <w:rsid w:val="00181684"/>
    <w:rsid w:val="001824F7"/>
    <w:rsid w:val="00185244"/>
    <w:rsid w:val="00185F51"/>
    <w:rsid w:val="001863DD"/>
    <w:rsid w:val="001926EB"/>
    <w:rsid w:val="001A3473"/>
    <w:rsid w:val="001A5235"/>
    <w:rsid w:val="001A5ADF"/>
    <w:rsid w:val="001A7909"/>
    <w:rsid w:val="001B222E"/>
    <w:rsid w:val="001B3B5A"/>
    <w:rsid w:val="001B74F1"/>
    <w:rsid w:val="001B7C2F"/>
    <w:rsid w:val="001C3795"/>
    <w:rsid w:val="001C51DF"/>
    <w:rsid w:val="001D2251"/>
    <w:rsid w:val="001D41EB"/>
    <w:rsid w:val="001D508D"/>
    <w:rsid w:val="001E4C2B"/>
    <w:rsid w:val="001E4F68"/>
    <w:rsid w:val="001F09F2"/>
    <w:rsid w:val="001F1691"/>
    <w:rsid w:val="001F297A"/>
    <w:rsid w:val="001F3C63"/>
    <w:rsid w:val="001F799A"/>
    <w:rsid w:val="002050E4"/>
    <w:rsid w:val="00206CD4"/>
    <w:rsid w:val="00206CF7"/>
    <w:rsid w:val="00214482"/>
    <w:rsid w:val="00216A9D"/>
    <w:rsid w:val="002176CE"/>
    <w:rsid w:val="00220C2C"/>
    <w:rsid w:val="00226CE9"/>
    <w:rsid w:val="00230B8F"/>
    <w:rsid w:val="0023165C"/>
    <w:rsid w:val="002332E8"/>
    <w:rsid w:val="00235CD8"/>
    <w:rsid w:val="00255D10"/>
    <w:rsid w:val="00257460"/>
    <w:rsid w:val="002629F9"/>
    <w:rsid w:val="00262C1C"/>
    <w:rsid w:val="002731AF"/>
    <w:rsid w:val="00280652"/>
    <w:rsid w:val="00286D45"/>
    <w:rsid w:val="002878D8"/>
    <w:rsid w:val="002A4798"/>
    <w:rsid w:val="002A6B69"/>
    <w:rsid w:val="002B23C1"/>
    <w:rsid w:val="002B321B"/>
    <w:rsid w:val="002B5887"/>
    <w:rsid w:val="002C24F6"/>
    <w:rsid w:val="002C301F"/>
    <w:rsid w:val="002C4010"/>
    <w:rsid w:val="002C4B6E"/>
    <w:rsid w:val="002D3781"/>
    <w:rsid w:val="002D5753"/>
    <w:rsid w:val="002D79A2"/>
    <w:rsid w:val="002E1449"/>
    <w:rsid w:val="002E1C3F"/>
    <w:rsid w:val="002E3212"/>
    <w:rsid w:val="002E5221"/>
    <w:rsid w:val="002E7023"/>
    <w:rsid w:val="002F28B4"/>
    <w:rsid w:val="002F3357"/>
    <w:rsid w:val="002F4BA2"/>
    <w:rsid w:val="002F5322"/>
    <w:rsid w:val="00301078"/>
    <w:rsid w:val="00305417"/>
    <w:rsid w:val="003079D7"/>
    <w:rsid w:val="00307E25"/>
    <w:rsid w:val="0031433F"/>
    <w:rsid w:val="003168ED"/>
    <w:rsid w:val="003172DD"/>
    <w:rsid w:val="003227F8"/>
    <w:rsid w:val="00322F30"/>
    <w:rsid w:val="00325D47"/>
    <w:rsid w:val="00327E7B"/>
    <w:rsid w:val="003339AF"/>
    <w:rsid w:val="003369D0"/>
    <w:rsid w:val="003402BC"/>
    <w:rsid w:val="0034152B"/>
    <w:rsid w:val="003415FD"/>
    <w:rsid w:val="003420B1"/>
    <w:rsid w:val="003431EC"/>
    <w:rsid w:val="003453CC"/>
    <w:rsid w:val="00350FA9"/>
    <w:rsid w:val="00351F81"/>
    <w:rsid w:val="00356416"/>
    <w:rsid w:val="003617BD"/>
    <w:rsid w:val="00362A33"/>
    <w:rsid w:val="00374DFB"/>
    <w:rsid w:val="003875AF"/>
    <w:rsid w:val="003904F9"/>
    <w:rsid w:val="00394ACD"/>
    <w:rsid w:val="00396288"/>
    <w:rsid w:val="003962B9"/>
    <w:rsid w:val="003A0597"/>
    <w:rsid w:val="003A23D5"/>
    <w:rsid w:val="003A5830"/>
    <w:rsid w:val="003A585A"/>
    <w:rsid w:val="003A5EB2"/>
    <w:rsid w:val="003B1206"/>
    <w:rsid w:val="003B19AC"/>
    <w:rsid w:val="003C2B78"/>
    <w:rsid w:val="003D0630"/>
    <w:rsid w:val="003D0CAD"/>
    <w:rsid w:val="003D728A"/>
    <w:rsid w:val="003E1FC5"/>
    <w:rsid w:val="003E2562"/>
    <w:rsid w:val="003E494F"/>
    <w:rsid w:val="003F722D"/>
    <w:rsid w:val="003F7C97"/>
    <w:rsid w:val="00403531"/>
    <w:rsid w:val="00405477"/>
    <w:rsid w:val="00407F3C"/>
    <w:rsid w:val="00407F8B"/>
    <w:rsid w:val="004112E4"/>
    <w:rsid w:val="00411F3F"/>
    <w:rsid w:val="004150EB"/>
    <w:rsid w:val="00417B1D"/>
    <w:rsid w:val="00420DBB"/>
    <w:rsid w:val="00421245"/>
    <w:rsid w:val="00421C1E"/>
    <w:rsid w:val="00421CD2"/>
    <w:rsid w:val="00421DD0"/>
    <w:rsid w:val="00422680"/>
    <w:rsid w:val="00427C8A"/>
    <w:rsid w:val="00432CBD"/>
    <w:rsid w:val="00432E3C"/>
    <w:rsid w:val="00437312"/>
    <w:rsid w:val="004429E6"/>
    <w:rsid w:val="00457B49"/>
    <w:rsid w:val="004603D3"/>
    <w:rsid w:val="0046180C"/>
    <w:rsid w:val="00461DE5"/>
    <w:rsid w:val="004670B8"/>
    <w:rsid w:val="00467172"/>
    <w:rsid w:val="00471163"/>
    <w:rsid w:val="00472122"/>
    <w:rsid w:val="00475F78"/>
    <w:rsid w:val="00477F4D"/>
    <w:rsid w:val="00480A55"/>
    <w:rsid w:val="00485BBF"/>
    <w:rsid w:val="00486F15"/>
    <w:rsid w:val="00487413"/>
    <w:rsid w:val="00487FFE"/>
    <w:rsid w:val="0049231F"/>
    <w:rsid w:val="00492AEE"/>
    <w:rsid w:val="0049463F"/>
    <w:rsid w:val="00494A66"/>
    <w:rsid w:val="00495E69"/>
    <w:rsid w:val="004A0B35"/>
    <w:rsid w:val="004A44F4"/>
    <w:rsid w:val="004A47CE"/>
    <w:rsid w:val="004A7667"/>
    <w:rsid w:val="004B1740"/>
    <w:rsid w:val="004B17B2"/>
    <w:rsid w:val="004B3196"/>
    <w:rsid w:val="004B515D"/>
    <w:rsid w:val="004B5E96"/>
    <w:rsid w:val="004B73DE"/>
    <w:rsid w:val="004C0F9B"/>
    <w:rsid w:val="004C3320"/>
    <w:rsid w:val="004C3D8D"/>
    <w:rsid w:val="004C5EF5"/>
    <w:rsid w:val="004C6B9C"/>
    <w:rsid w:val="004D296E"/>
    <w:rsid w:val="004D3775"/>
    <w:rsid w:val="004D5F37"/>
    <w:rsid w:val="004D62E4"/>
    <w:rsid w:val="004D6E5B"/>
    <w:rsid w:val="004D7651"/>
    <w:rsid w:val="004D7E55"/>
    <w:rsid w:val="004E43CD"/>
    <w:rsid w:val="004F6CB3"/>
    <w:rsid w:val="005003B8"/>
    <w:rsid w:val="00501B62"/>
    <w:rsid w:val="00501DD0"/>
    <w:rsid w:val="0050406D"/>
    <w:rsid w:val="00505B57"/>
    <w:rsid w:val="00506CBC"/>
    <w:rsid w:val="005147DD"/>
    <w:rsid w:val="005228FD"/>
    <w:rsid w:val="005244D6"/>
    <w:rsid w:val="005249E9"/>
    <w:rsid w:val="0053216E"/>
    <w:rsid w:val="00533973"/>
    <w:rsid w:val="00535B7D"/>
    <w:rsid w:val="005447A9"/>
    <w:rsid w:val="00555C20"/>
    <w:rsid w:val="005602A9"/>
    <w:rsid w:val="005605A3"/>
    <w:rsid w:val="00564F7C"/>
    <w:rsid w:val="00566906"/>
    <w:rsid w:val="00570D6F"/>
    <w:rsid w:val="00570DD5"/>
    <w:rsid w:val="00586C6F"/>
    <w:rsid w:val="00592EC2"/>
    <w:rsid w:val="005936ED"/>
    <w:rsid w:val="005A01E4"/>
    <w:rsid w:val="005A1025"/>
    <w:rsid w:val="005A1E46"/>
    <w:rsid w:val="005A2FBF"/>
    <w:rsid w:val="005A32EF"/>
    <w:rsid w:val="005A49A1"/>
    <w:rsid w:val="005B0AED"/>
    <w:rsid w:val="005B31A6"/>
    <w:rsid w:val="005B37C8"/>
    <w:rsid w:val="005B5E40"/>
    <w:rsid w:val="005C1305"/>
    <w:rsid w:val="005C2B20"/>
    <w:rsid w:val="005C3895"/>
    <w:rsid w:val="005C4474"/>
    <w:rsid w:val="005C4CA2"/>
    <w:rsid w:val="005C6E45"/>
    <w:rsid w:val="005C6FD8"/>
    <w:rsid w:val="005D470D"/>
    <w:rsid w:val="005D66DB"/>
    <w:rsid w:val="005E1D06"/>
    <w:rsid w:val="005F08DA"/>
    <w:rsid w:val="005F62E2"/>
    <w:rsid w:val="005F6376"/>
    <w:rsid w:val="005F6EE6"/>
    <w:rsid w:val="005F7E2F"/>
    <w:rsid w:val="006005AA"/>
    <w:rsid w:val="00600C4D"/>
    <w:rsid w:val="0060140A"/>
    <w:rsid w:val="00605F14"/>
    <w:rsid w:val="006069E0"/>
    <w:rsid w:val="00611303"/>
    <w:rsid w:val="00622569"/>
    <w:rsid w:val="00622E36"/>
    <w:rsid w:val="00622FB3"/>
    <w:rsid w:val="0062594D"/>
    <w:rsid w:val="00625DFE"/>
    <w:rsid w:val="006326ED"/>
    <w:rsid w:val="00632BB9"/>
    <w:rsid w:val="00633ED5"/>
    <w:rsid w:val="00634ABE"/>
    <w:rsid w:val="00634FA6"/>
    <w:rsid w:val="00642A8A"/>
    <w:rsid w:val="006469AA"/>
    <w:rsid w:val="0065551F"/>
    <w:rsid w:val="00661DC3"/>
    <w:rsid w:val="00661F02"/>
    <w:rsid w:val="00667DB3"/>
    <w:rsid w:val="00681638"/>
    <w:rsid w:val="0068312E"/>
    <w:rsid w:val="006844A2"/>
    <w:rsid w:val="006844BE"/>
    <w:rsid w:val="006876A8"/>
    <w:rsid w:val="006879B8"/>
    <w:rsid w:val="006908DD"/>
    <w:rsid w:val="0069317B"/>
    <w:rsid w:val="00694F48"/>
    <w:rsid w:val="00696356"/>
    <w:rsid w:val="006A32C8"/>
    <w:rsid w:val="006A730C"/>
    <w:rsid w:val="006B0978"/>
    <w:rsid w:val="006C22A8"/>
    <w:rsid w:val="006C341F"/>
    <w:rsid w:val="006C3E49"/>
    <w:rsid w:val="006C5ED2"/>
    <w:rsid w:val="006C64E6"/>
    <w:rsid w:val="006D1130"/>
    <w:rsid w:val="006D6435"/>
    <w:rsid w:val="006D6B2D"/>
    <w:rsid w:val="006D6D92"/>
    <w:rsid w:val="006D7A55"/>
    <w:rsid w:val="006E0B2E"/>
    <w:rsid w:val="006E4D4B"/>
    <w:rsid w:val="006E5CF5"/>
    <w:rsid w:val="006F0327"/>
    <w:rsid w:val="006F1834"/>
    <w:rsid w:val="006F2F85"/>
    <w:rsid w:val="006F5DD9"/>
    <w:rsid w:val="006F5F9D"/>
    <w:rsid w:val="006F7D99"/>
    <w:rsid w:val="00715834"/>
    <w:rsid w:val="00721750"/>
    <w:rsid w:val="00722941"/>
    <w:rsid w:val="0072295D"/>
    <w:rsid w:val="00723576"/>
    <w:rsid w:val="00724E41"/>
    <w:rsid w:val="00732A31"/>
    <w:rsid w:val="00734CAA"/>
    <w:rsid w:val="00737490"/>
    <w:rsid w:val="00742E49"/>
    <w:rsid w:val="00746B01"/>
    <w:rsid w:val="00747AD5"/>
    <w:rsid w:val="007511EA"/>
    <w:rsid w:val="007569C8"/>
    <w:rsid w:val="00757F3A"/>
    <w:rsid w:val="00761D6B"/>
    <w:rsid w:val="00762387"/>
    <w:rsid w:val="00764470"/>
    <w:rsid w:val="007661BE"/>
    <w:rsid w:val="007677D2"/>
    <w:rsid w:val="00767BBD"/>
    <w:rsid w:val="00774B58"/>
    <w:rsid w:val="00776235"/>
    <w:rsid w:val="0078235E"/>
    <w:rsid w:val="007833D6"/>
    <w:rsid w:val="00786EED"/>
    <w:rsid w:val="0078774D"/>
    <w:rsid w:val="00790738"/>
    <w:rsid w:val="007937F0"/>
    <w:rsid w:val="00794B1D"/>
    <w:rsid w:val="007964E3"/>
    <w:rsid w:val="007A2F70"/>
    <w:rsid w:val="007A4354"/>
    <w:rsid w:val="007A7D70"/>
    <w:rsid w:val="007B1F75"/>
    <w:rsid w:val="007B21E0"/>
    <w:rsid w:val="007B2659"/>
    <w:rsid w:val="007B6DBF"/>
    <w:rsid w:val="007B7BB1"/>
    <w:rsid w:val="007C0E1A"/>
    <w:rsid w:val="007C3EC5"/>
    <w:rsid w:val="007D5DDF"/>
    <w:rsid w:val="007E1D57"/>
    <w:rsid w:val="007E2C28"/>
    <w:rsid w:val="007E6889"/>
    <w:rsid w:val="007E6ED8"/>
    <w:rsid w:val="00802CF4"/>
    <w:rsid w:val="00802DFA"/>
    <w:rsid w:val="00803442"/>
    <w:rsid w:val="0081226B"/>
    <w:rsid w:val="00813A8E"/>
    <w:rsid w:val="00816EB1"/>
    <w:rsid w:val="00820F04"/>
    <w:rsid w:val="008278FB"/>
    <w:rsid w:val="00827CFC"/>
    <w:rsid w:val="008357A4"/>
    <w:rsid w:val="00835AB3"/>
    <w:rsid w:val="0083724D"/>
    <w:rsid w:val="008431C7"/>
    <w:rsid w:val="00843577"/>
    <w:rsid w:val="00843E88"/>
    <w:rsid w:val="008452A5"/>
    <w:rsid w:val="00846A96"/>
    <w:rsid w:val="00850A5A"/>
    <w:rsid w:val="00853072"/>
    <w:rsid w:val="00853AFD"/>
    <w:rsid w:val="0085428A"/>
    <w:rsid w:val="008606AD"/>
    <w:rsid w:val="008607DA"/>
    <w:rsid w:val="008621D9"/>
    <w:rsid w:val="00863594"/>
    <w:rsid w:val="0087257D"/>
    <w:rsid w:val="0087328F"/>
    <w:rsid w:val="00875B55"/>
    <w:rsid w:val="00877419"/>
    <w:rsid w:val="00886974"/>
    <w:rsid w:val="00891F34"/>
    <w:rsid w:val="00892194"/>
    <w:rsid w:val="00892CF0"/>
    <w:rsid w:val="00893F34"/>
    <w:rsid w:val="008B1DDB"/>
    <w:rsid w:val="008B4143"/>
    <w:rsid w:val="008C02D3"/>
    <w:rsid w:val="008C667F"/>
    <w:rsid w:val="008D20B6"/>
    <w:rsid w:val="008D59E4"/>
    <w:rsid w:val="008D6513"/>
    <w:rsid w:val="008E036F"/>
    <w:rsid w:val="008E3562"/>
    <w:rsid w:val="008F3CBF"/>
    <w:rsid w:val="008F4856"/>
    <w:rsid w:val="009012F5"/>
    <w:rsid w:val="009015CC"/>
    <w:rsid w:val="00901D95"/>
    <w:rsid w:val="00902ABF"/>
    <w:rsid w:val="00905DE1"/>
    <w:rsid w:val="00906E30"/>
    <w:rsid w:val="00911F10"/>
    <w:rsid w:val="009152EC"/>
    <w:rsid w:val="0091658A"/>
    <w:rsid w:val="0091674E"/>
    <w:rsid w:val="00922F93"/>
    <w:rsid w:val="00926B97"/>
    <w:rsid w:val="00927607"/>
    <w:rsid w:val="00927D90"/>
    <w:rsid w:val="009318B7"/>
    <w:rsid w:val="0093209D"/>
    <w:rsid w:val="00940B59"/>
    <w:rsid w:val="0094285B"/>
    <w:rsid w:val="009465F7"/>
    <w:rsid w:val="009479C0"/>
    <w:rsid w:val="00952F70"/>
    <w:rsid w:val="00957F3F"/>
    <w:rsid w:val="00967761"/>
    <w:rsid w:val="0097457C"/>
    <w:rsid w:val="00975E7F"/>
    <w:rsid w:val="00977925"/>
    <w:rsid w:val="00981BB8"/>
    <w:rsid w:val="00987B66"/>
    <w:rsid w:val="009A0505"/>
    <w:rsid w:val="009A18BE"/>
    <w:rsid w:val="009B1A58"/>
    <w:rsid w:val="009B3105"/>
    <w:rsid w:val="009B77E6"/>
    <w:rsid w:val="009C0B86"/>
    <w:rsid w:val="009C5A86"/>
    <w:rsid w:val="009D0404"/>
    <w:rsid w:val="009D2E38"/>
    <w:rsid w:val="009D4916"/>
    <w:rsid w:val="009D53B2"/>
    <w:rsid w:val="009D5A43"/>
    <w:rsid w:val="009D715F"/>
    <w:rsid w:val="009D723C"/>
    <w:rsid w:val="009E4561"/>
    <w:rsid w:val="009E47AC"/>
    <w:rsid w:val="009E6446"/>
    <w:rsid w:val="009F1EB1"/>
    <w:rsid w:val="009F7736"/>
    <w:rsid w:val="00A03366"/>
    <w:rsid w:val="00A065CC"/>
    <w:rsid w:val="00A07D07"/>
    <w:rsid w:val="00A107D7"/>
    <w:rsid w:val="00A11920"/>
    <w:rsid w:val="00A12A4A"/>
    <w:rsid w:val="00A15AD7"/>
    <w:rsid w:val="00A15FFD"/>
    <w:rsid w:val="00A2309F"/>
    <w:rsid w:val="00A26587"/>
    <w:rsid w:val="00A31E34"/>
    <w:rsid w:val="00A428AC"/>
    <w:rsid w:val="00A4362F"/>
    <w:rsid w:val="00A46FA0"/>
    <w:rsid w:val="00A47674"/>
    <w:rsid w:val="00A628B3"/>
    <w:rsid w:val="00A66285"/>
    <w:rsid w:val="00A76B87"/>
    <w:rsid w:val="00A76C6C"/>
    <w:rsid w:val="00A772F9"/>
    <w:rsid w:val="00A808CB"/>
    <w:rsid w:val="00A84140"/>
    <w:rsid w:val="00A92675"/>
    <w:rsid w:val="00A95B74"/>
    <w:rsid w:val="00A95CC0"/>
    <w:rsid w:val="00AA3A58"/>
    <w:rsid w:val="00AA4626"/>
    <w:rsid w:val="00AA53D3"/>
    <w:rsid w:val="00AB028B"/>
    <w:rsid w:val="00AB332C"/>
    <w:rsid w:val="00AB3CFA"/>
    <w:rsid w:val="00AB51CF"/>
    <w:rsid w:val="00AC0F18"/>
    <w:rsid w:val="00AC1731"/>
    <w:rsid w:val="00AC287D"/>
    <w:rsid w:val="00AC2EC5"/>
    <w:rsid w:val="00AC785A"/>
    <w:rsid w:val="00AD6D15"/>
    <w:rsid w:val="00AE21BB"/>
    <w:rsid w:val="00AE490E"/>
    <w:rsid w:val="00AF0663"/>
    <w:rsid w:val="00AF0FBC"/>
    <w:rsid w:val="00AF5FF9"/>
    <w:rsid w:val="00B010FA"/>
    <w:rsid w:val="00B0201B"/>
    <w:rsid w:val="00B02340"/>
    <w:rsid w:val="00B05520"/>
    <w:rsid w:val="00B06356"/>
    <w:rsid w:val="00B11F37"/>
    <w:rsid w:val="00B12219"/>
    <w:rsid w:val="00B12DB4"/>
    <w:rsid w:val="00B17DAE"/>
    <w:rsid w:val="00B3121B"/>
    <w:rsid w:val="00B33657"/>
    <w:rsid w:val="00B3610A"/>
    <w:rsid w:val="00B362CD"/>
    <w:rsid w:val="00B368EA"/>
    <w:rsid w:val="00B441A1"/>
    <w:rsid w:val="00B461F5"/>
    <w:rsid w:val="00B53663"/>
    <w:rsid w:val="00B57ED6"/>
    <w:rsid w:val="00B647B8"/>
    <w:rsid w:val="00B65190"/>
    <w:rsid w:val="00B655D6"/>
    <w:rsid w:val="00B739BD"/>
    <w:rsid w:val="00B74E2B"/>
    <w:rsid w:val="00B7788A"/>
    <w:rsid w:val="00B80F9D"/>
    <w:rsid w:val="00B8178A"/>
    <w:rsid w:val="00B909E9"/>
    <w:rsid w:val="00B91615"/>
    <w:rsid w:val="00B92840"/>
    <w:rsid w:val="00B9450B"/>
    <w:rsid w:val="00B94514"/>
    <w:rsid w:val="00B952A1"/>
    <w:rsid w:val="00BA047D"/>
    <w:rsid w:val="00BB2CB3"/>
    <w:rsid w:val="00BB4F4E"/>
    <w:rsid w:val="00BC6D81"/>
    <w:rsid w:val="00BD6826"/>
    <w:rsid w:val="00BD6FD1"/>
    <w:rsid w:val="00BF4D8C"/>
    <w:rsid w:val="00BF54A7"/>
    <w:rsid w:val="00C044D9"/>
    <w:rsid w:val="00C06194"/>
    <w:rsid w:val="00C07B6B"/>
    <w:rsid w:val="00C20A7F"/>
    <w:rsid w:val="00C26202"/>
    <w:rsid w:val="00C34D8A"/>
    <w:rsid w:val="00C40E82"/>
    <w:rsid w:val="00C42AB4"/>
    <w:rsid w:val="00C443CF"/>
    <w:rsid w:val="00C535C7"/>
    <w:rsid w:val="00C544FA"/>
    <w:rsid w:val="00C637C0"/>
    <w:rsid w:val="00C70D8E"/>
    <w:rsid w:val="00C7706D"/>
    <w:rsid w:val="00C8259E"/>
    <w:rsid w:val="00C82F62"/>
    <w:rsid w:val="00C84765"/>
    <w:rsid w:val="00C85F15"/>
    <w:rsid w:val="00C902E1"/>
    <w:rsid w:val="00C905E0"/>
    <w:rsid w:val="00C92FBD"/>
    <w:rsid w:val="00C950D9"/>
    <w:rsid w:val="00C97058"/>
    <w:rsid w:val="00CB2B47"/>
    <w:rsid w:val="00CB32EA"/>
    <w:rsid w:val="00CB5F61"/>
    <w:rsid w:val="00CB6776"/>
    <w:rsid w:val="00CB73F4"/>
    <w:rsid w:val="00CC14C1"/>
    <w:rsid w:val="00CC536A"/>
    <w:rsid w:val="00CC7564"/>
    <w:rsid w:val="00CD4DD8"/>
    <w:rsid w:val="00CD69C2"/>
    <w:rsid w:val="00CE7F40"/>
    <w:rsid w:val="00CF0B48"/>
    <w:rsid w:val="00CF292D"/>
    <w:rsid w:val="00CF55A0"/>
    <w:rsid w:val="00CF7844"/>
    <w:rsid w:val="00D03079"/>
    <w:rsid w:val="00D03E1C"/>
    <w:rsid w:val="00D05DE8"/>
    <w:rsid w:val="00D161E1"/>
    <w:rsid w:val="00D21CC9"/>
    <w:rsid w:val="00D236D4"/>
    <w:rsid w:val="00D30C5E"/>
    <w:rsid w:val="00D3549B"/>
    <w:rsid w:val="00D36383"/>
    <w:rsid w:val="00D433B4"/>
    <w:rsid w:val="00D45B5A"/>
    <w:rsid w:val="00D47332"/>
    <w:rsid w:val="00D47CE3"/>
    <w:rsid w:val="00D56A12"/>
    <w:rsid w:val="00D5783D"/>
    <w:rsid w:val="00D62635"/>
    <w:rsid w:val="00D6793D"/>
    <w:rsid w:val="00D70427"/>
    <w:rsid w:val="00D7233F"/>
    <w:rsid w:val="00D73BCD"/>
    <w:rsid w:val="00D75074"/>
    <w:rsid w:val="00D7685B"/>
    <w:rsid w:val="00D7706A"/>
    <w:rsid w:val="00D77821"/>
    <w:rsid w:val="00D80E0B"/>
    <w:rsid w:val="00D83219"/>
    <w:rsid w:val="00D8626E"/>
    <w:rsid w:val="00D906AA"/>
    <w:rsid w:val="00D9594B"/>
    <w:rsid w:val="00DA0F73"/>
    <w:rsid w:val="00DB0C72"/>
    <w:rsid w:val="00DB10D9"/>
    <w:rsid w:val="00DB26EA"/>
    <w:rsid w:val="00DC1E0A"/>
    <w:rsid w:val="00DC4363"/>
    <w:rsid w:val="00DC4DE8"/>
    <w:rsid w:val="00DC537B"/>
    <w:rsid w:val="00DC62BA"/>
    <w:rsid w:val="00DC67D3"/>
    <w:rsid w:val="00DC72D1"/>
    <w:rsid w:val="00DC7B21"/>
    <w:rsid w:val="00DD669D"/>
    <w:rsid w:val="00DE29BD"/>
    <w:rsid w:val="00DE5344"/>
    <w:rsid w:val="00DE6EED"/>
    <w:rsid w:val="00DE7507"/>
    <w:rsid w:val="00DF3379"/>
    <w:rsid w:val="00DF7A9B"/>
    <w:rsid w:val="00E023C7"/>
    <w:rsid w:val="00E02B39"/>
    <w:rsid w:val="00E07D8D"/>
    <w:rsid w:val="00E12067"/>
    <w:rsid w:val="00E12D55"/>
    <w:rsid w:val="00E1438C"/>
    <w:rsid w:val="00E16843"/>
    <w:rsid w:val="00E20957"/>
    <w:rsid w:val="00E226E0"/>
    <w:rsid w:val="00E25F05"/>
    <w:rsid w:val="00E26208"/>
    <w:rsid w:val="00E2716A"/>
    <w:rsid w:val="00E31CB9"/>
    <w:rsid w:val="00E321AF"/>
    <w:rsid w:val="00E45C67"/>
    <w:rsid w:val="00E52E29"/>
    <w:rsid w:val="00E60749"/>
    <w:rsid w:val="00E64F99"/>
    <w:rsid w:val="00E721A6"/>
    <w:rsid w:val="00E76540"/>
    <w:rsid w:val="00E80C1B"/>
    <w:rsid w:val="00E80E8A"/>
    <w:rsid w:val="00E82CEA"/>
    <w:rsid w:val="00EA2337"/>
    <w:rsid w:val="00EA2FB7"/>
    <w:rsid w:val="00EA41FA"/>
    <w:rsid w:val="00EB07D0"/>
    <w:rsid w:val="00EB128D"/>
    <w:rsid w:val="00EB2336"/>
    <w:rsid w:val="00EB4A73"/>
    <w:rsid w:val="00EC3254"/>
    <w:rsid w:val="00EC644C"/>
    <w:rsid w:val="00ED26BE"/>
    <w:rsid w:val="00EE2402"/>
    <w:rsid w:val="00EE4539"/>
    <w:rsid w:val="00EE4C64"/>
    <w:rsid w:val="00EE7FE2"/>
    <w:rsid w:val="00EF0DC2"/>
    <w:rsid w:val="00EF0F7C"/>
    <w:rsid w:val="00EF2C86"/>
    <w:rsid w:val="00EF4672"/>
    <w:rsid w:val="00EF6D9D"/>
    <w:rsid w:val="00F0128A"/>
    <w:rsid w:val="00F06571"/>
    <w:rsid w:val="00F07E02"/>
    <w:rsid w:val="00F12769"/>
    <w:rsid w:val="00F16ABC"/>
    <w:rsid w:val="00F2312D"/>
    <w:rsid w:val="00F25342"/>
    <w:rsid w:val="00F312CC"/>
    <w:rsid w:val="00F42DAD"/>
    <w:rsid w:val="00F45412"/>
    <w:rsid w:val="00F469D2"/>
    <w:rsid w:val="00F520E3"/>
    <w:rsid w:val="00F6043B"/>
    <w:rsid w:val="00F61A7E"/>
    <w:rsid w:val="00F675AC"/>
    <w:rsid w:val="00F7274A"/>
    <w:rsid w:val="00F738DE"/>
    <w:rsid w:val="00F8285E"/>
    <w:rsid w:val="00F86801"/>
    <w:rsid w:val="00F91B04"/>
    <w:rsid w:val="00F92792"/>
    <w:rsid w:val="00F94F58"/>
    <w:rsid w:val="00F976EF"/>
    <w:rsid w:val="00F97922"/>
    <w:rsid w:val="00FA038A"/>
    <w:rsid w:val="00FA1DE1"/>
    <w:rsid w:val="00FA207A"/>
    <w:rsid w:val="00FA4EF9"/>
    <w:rsid w:val="00FA512A"/>
    <w:rsid w:val="00FB1487"/>
    <w:rsid w:val="00FB33E6"/>
    <w:rsid w:val="00FB35F3"/>
    <w:rsid w:val="00FB50B2"/>
    <w:rsid w:val="00FC2634"/>
    <w:rsid w:val="00FC2711"/>
    <w:rsid w:val="00FC351D"/>
    <w:rsid w:val="00FD4C38"/>
    <w:rsid w:val="00FD71EF"/>
    <w:rsid w:val="00FE17F1"/>
    <w:rsid w:val="00FE7A24"/>
    <w:rsid w:val="00FF1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2D3781"/>
    <w:pPr>
      <w:widowControl w:val="0"/>
      <w:spacing w:line="360" w:lineRule="auto"/>
      <w:ind w:firstLineChars="200" w:firstLine="420"/>
      <w:jc w:val="both"/>
    </w:pPr>
    <w:rPr>
      <w:rFonts w:ascii="Times New Roman" w:hAnsi="Times New Roman"/>
      <w:kern w:val="2"/>
      <w:sz w:val="21"/>
      <w:szCs w:val="21"/>
    </w:rPr>
  </w:style>
  <w:style w:type="paragraph" w:styleId="10">
    <w:name w:val="heading 1"/>
    <w:basedOn w:val="a1"/>
    <w:next w:val="a1"/>
    <w:link w:val="1Char"/>
    <w:autoRedefine/>
    <w:uiPriority w:val="9"/>
    <w:qFormat/>
    <w:rsid w:val="002D3781"/>
    <w:pPr>
      <w:keepNext/>
      <w:keepLines/>
      <w:spacing w:before="340" w:after="330" w:line="578" w:lineRule="auto"/>
      <w:ind w:firstLineChars="0" w:firstLine="0"/>
      <w:jc w:val="center"/>
      <w:outlineLvl w:val="0"/>
    </w:pPr>
    <w:rPr>
      <w:rFonts w:eastAsia="黑体"/>
      <w:bCs/>
      <w:kern w:val="44"/>
      <w:sz w:val="36"/>
      <w:szCs w:val="44"/>
      <w:lang w:val="x-none" w:eastAsia="x-none"/>
    </w:rPr>
  </w:style>
  <w:style w:type="paragraph" w:styleId="20">
    <w:name w:val="heading 2"/>
    <w:basedOn w:val="a1"/>
    <w:next w:val="a1"/>
    <w:link w:val="2Char"/>
    <w:autoRedefine/>
    <w:qFormat/>
    <w:rsid w:val="00262C1C"/>
    <w:pPr>
      <w:keepNext/>
      <w:keepLines/>
      <w:numPr>
        <w:numId w:val="21"/>
      </w:numPr>
      <w:spacing w:before="260" w:after="260" w:line="413" w:lineRule="auto"/>
      <w:ind w:left="0" w:firstLineChars="0" w:firstLine="0"/>
      <w:jc w:val="left"/>
      <w:outlineLvl w:val="1"/>
    </w:pPr>
    <w:rPr>
      <w:rFonts w:eastAsia="黑体"/>
      <w:bCs/>
      <w:sz w:val="32"/>
      <w:szCs w:val="32"/>
      <w:lang w:val="x-none" w:eastAsia="x-none"/>
    </w:rPr>
  </w:style>
  <w:style w:type="paragraph" w:styleId="3">
    <w:name w:val="heading 3"/>
    <w:basedOn w:val="a1"/>
    <w:next w:val="a1"/>
    <w:link w:val="3Char"/>
    <w:autoRedefine/>
    <w:qFormat/>
    <w:rsid w:val="00262C1C"/>
    <w:pPr>
      <w:keepNext/>
      <w:keepLines/>
      <w:numPr>
        <w:numId w:val="22"/>
      </w:numPr>
      <w:spacing w:before="260" w:after="260" w:line="415" w:lineRule="auto"/>
      <w:ind w:left="210" w:right="210" w:firstLineChars="0"/>
      <w:outlineLvl w:val="2"/>
    </w:pPr>
    <w:rPr>
      <w:rFonts w:eastAsia="黑体"/>
      <w:bCs/>
      <w:sz w:val="30"/>
      <w:szCs w:val="32"/>
      <w:lang w:val="x-none" w:eastAsia="x-none"/>
    </w:rPr>
  </w:style>
  <w:style w:type="paragraph" w:styleId="4">
    <w:name w:val="heading 4"/>
    <w:basedOn w:val="a1"/>
    <w:next w:val="a1"/>
    <w:link w:val="4Char"/>
    <w:autoRedefine/>
    <w:uiPriority w:val="9"/>
    <w:qFormat/>
    <w:rsid w:val="00F7274A"/>
    <w:pPr>
      <w:keepNext/>
      <w:keepLines/>
      <w:numPr>
        <w:numId w:val="2"/>
      </w:numPr>
      <w:spacing w:before="280" w:after="290" w:line="376" w:lineRule="auto"/>
      <w:ind w:firstLineChars="0"/>
      <w:outlineLvl w:val="3"/>
    </w:pPr>
    <w:rPr>
      <w:rFonts w:eastAsia="黑体"/>
      <w:bCs/>
      <w:sz w:val="24"/>
      <w:szCs w:val="28"/>
      <w:lang w:val="x-none" w:eastAsia="x-none"/>
    </w:rPr>
  </w:style>
  <w:style w:type="paragraph" w:styleId="50">
    <w:name w:val="heading 5"/>
    <w:basedOn w:val="a1"/>
    <w:next w:val="a1"/>
    <w:link w:val="5Char"/>
    <w:autoRedefine/>
    <w:uiPriority w:val="9"/>
    <w:qFormat/>
    <w:rsid w:val="00472122"/>
    <w:pPr>
      <w:keepNext/>
      <w:keepLines/>
      <w:numPr>
        <w:numId w:val="33"/>
      </w:numPr>
      <w:spacing w:before="280" w:after="290" w:line="376" w:lineRule="auto"/>
      <w:ind w:firstLineChars="0"/>
      <w:outlineLvl w:val="4"/>
    </w:pPr>
    <w:rPr>
      <w:rFonts w:eastAsia="黑体"/>
      <w:bCs/>
      <w:szCs w:val="28"/>
      <w:lang w:val="x-none" w:eastAsia="x-none"/>
    </w:rPr>
  </w:style>
  <w:style w:type="character" w:default="1" w:styleId="a2">
    <w:name w:val="Default Paragraph Font"/>
    <w:uiPriority w:val="1"/>
    <w:unhideWhenUsed/>
    <w:rsid w:val="002D3781"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  <w:rsid w:val="002D3781"/>
  </w:style>
  <w:style w:type="paragraph" w:styleId="a5">
    <w:name w:val="header"/>
    <w:basedOn w:val="a1"/>
    <w:link w:val="Char"/>
    <w:uiPriority w:val="99"/>
    <w:unhideWhenUsed/>
    <w:rsid w:val="002D37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sz w:val="18"/>
      <w:szCs w:val="18"/>
      <w:lang w:val="x-none" w:eastAsia="x-none"/>
    </w:rPr>
  </w:style>
  <w:style w:type="character" w:customStyle="1" w:styleId="Char">
    <w:name w:val="页眉 Char"/>
    <w:link w:val="a5"/>
    <w:uiPriority w:val="99"/>
    <w:rsid w:val="002D3781"/>
    <w:rPr>
      <w:kern w:val="2"/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2D3781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sz w:val="18"/>
      <w:szCs w:val="18"/>
      <w:lang w:val="x-none" w:eastAsia="x-none"/>
    </w:rPr>
  </w:style>
  <w:style w:type="character" w:customStyle="1" w:styleId="Char0">
    <w:name w:val="页脚 Char"/>
    <w:link w:val="a6"/>
    <w:uiPriority w:val="99"/>
    <w:rsid w:val="002D3781"/>
    <w:rPr>
      <w:kern w:val="2"/>
      <w:sz w:val="18"/>
      <w:szCs w:val="18"/>
    </w:rPr>
  </w:style>
  <w:style w:type="character" w:customStyle="1" w:styleId="1Char">
    <w:name w:val="标题 1 Char"/>
    <w:link w:val="10"/>
    <w:uiPriority w:val="9"/>
    <w:rsid w:val="002D3781"/>
    <w:rPr>
      <w:rFonts w:ascii="Times New Roman" w:eastAsia="黑体" w:hAnsi="Times New Roman"/>
      <w:bCs/>
      <w:kern w:val="44"/>
      <w:sz w:val="36"/>
      <w:szCs w:val="44"/>
    </w:rPr>
  </w:style>
  <w:style w:type="character" w:customStyle="1" w:styleId="2Char">
    <w:name w:val="标题 2 Char"/>
    <w:link w:val="20"/>
    <w:rsid w:val="00262C1C"/>
    <w:rPr>
      <w:rFonts w:ascii="Times New Roman" w:eastAsia="黑体" w:hAnsi="Times New Roman"/>
      <w:bCs/>
      <w:kern w:val="2"/>
      <w:sz w:val="32"/>
      <w:szCs w:val="32"/>
      <w:lang w:val="x-none" w:eastAsia="x-none"/>
    </w:rPr>
  </w:style>
  <w:style w:type="character" w:customStyle="1" w:styleId="3Char">
    <w:name w:val="标题 3 Char"/>
    <w:link w:val="3"/>
    <w:rsid w:val="00262C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4Char">
    <w:name w:val="标题 4 Char"/>
    <w:link w:val="4"/>
    <w:uiPriority w:val="9"/>
    <w:rsid w:val="00F7274A"/>
    <w:rPr>
      <w:rFonts w:ascii="Times New Roman" w:eastAsia="黑体" w:hAnsi="Times New Roman"/>
      <w:bCs/>
      <w:kern w:val="2"/>
      <w:sz w:val="24"/>
      <w:szCs w:val="28"/>
      <w:lang w:val="x-none" w:eastAsia="x-none"/>
    </w:rPr>
  </w:style>
  <w:style w:type="character" w:customStyle="1" w:styleId="5Char">
    <w:name w:val="标题 5 Char"/>
    <w:link w:val="50"/>
    <w:uiPriority w:val="9"/>
    <w:rsid w:val="00472122"/>
    <w:rPr>
      <w:rFonts w:ascii="Times New Roman" w:eastAsia="黑体" w:hAnsi="Times New Roman"/>
      <w:bCs/>
      <w:kern w:val="2"/>
      <w:sz w:val="21"/>
      <w:szCs w:val="28"/>
      <w:lang w:val="x-none" w:eastAsia="x-none"/>
    </w:rPr>
  </w:style>
  <w:style w:type="character" w:customStyle="1" w:styleId="apple-converted-space">
    <w:name w:val="apple-converted-space"/>
    <w:basedOn w:val="a2"/>
    <w:rsid w:val="002D3781"/>
  </w:style>
  <w:style w:type="paragraph" w:styleId="a7">
    <w:name w:val="Balloon Text"/>
    <w:basedOn w:val="a1"/>
    <w:link w:val="Char1"/>
    <w:uiPriority w:val="99"/>
    <w:semiHidden/>
    <w:unhideWhenUsed/>
    <w:rsid w:val="002D3781"/>
    <w:rPr>
      <w:rFonts w:ascii="Calibri" w:hAnsi="Calibri"/>
      <w:sz w:val="18"/>
      <w:szCs w:val="18"/>
      <w:lang w:val="x-none" w:eastAsia="x-none"/>
    </w:rPr>
  </w:style>
  <w:style w:type="character" w:customStyle="1" w:styleId="Char1">
    <w:name w:val="批注框文本 Char"/>
    <w:link w:val="a7"/>
    <w:uiPriority w:val="99"/>
    <w:semiHidden/>
    <w:rsid w:val="002D3781"/>
    <w:rPr>
      <w:kern w:val="2"/>
      <w:sz w:val="18"/>
      <w:szCs w:val="18"/>
    </w:rPr>
  </w:style>
  <w:style w:type="character" w:styleId="a8">
    <w:name w:val="annotation reference"/>
    <w:unhideWhenUsed/>
    <w:rsid w:val="002D3781"/>
    <w:rPr>
      <w:sz w:val="21"/>
      <w:szCs w:val="21"/>
    </w:rPr>
  </w:style>
  <w:style w:type="paragraph" w:styleId="a9">
    <w:name w:val="annotation text"/>
    <w:basedOn w:val="a1"/>
    <w:link w:val="Char2"/>
    <w:unhideWhenUsed/>
    <w:rsid w:val="002D3781"/>
    <w:pPr>
      <w:jc w:val="left"/>
    </w:pPr>
    <w:rPr>
      <w:rFonts w:ascii="Calibri" w:hAnsi="Calibri"/>
      <w:szCs w:val="22"/>
      <w:lang w:val="x-none" w:eastAsia="x-none"/>
    </w:rPr>
  </w:style>
  <w:style w:type="character" w:customStyle="1" w:styleId="Char2">
    <w:name w:val="批注文字 Char"/>
    <w:link w:val="a9"/>
    <w:rsid w:val="002D3781"/>
    <w:rPr>
      <w:kern w:val="2"/>
      <w:sz w:val="21"/>
      <w:szCs w:val="22"/>
    </w:rPr>
  </w:style>
  <w:style w:type="paragraph" w:styleId="aa">
    <w:name w:val="annotation subject"/>
    <w:basedOn w:val="a9"/>
    <w:next w:val="a9"/>
    <w:link w:val="Char3"/>
    <w:uiPriority w:val="99"/>
    <w:semiHidden/>
    <w:unhideWhenUsed/>
    <w:rsid w:val="002D3781"/>
    <w:rPr>
      <w:b/>
      <w:bCs/>
    </w:rPr>
  </w:style>
  <w:style w:type="character" w:customStyle="1" w:styleId="Char3">
    <w:name w:val="批注主题 Char"/>
    <w:link w:val="aa"/>
    <w:uiPriority w:val="99"/>
    <w:semiHidden/>
    <w:rsid w:val="002D3781"/>
    <w:rPr>
      <w:b/>
      <w:bCs/>
      <w:kern w:val="2"/>
      <w:sz w:val="21"/>
      <w:szCs w:val="22"/>
    </w:rPr>
  </w:style>
  <w:style w:type="character" w:styleId="ab">
    <w:name w:val="Hyperlink"/>
    <w:uiPriority w:val="99"/>
    <w:unhideWhenUsed/>
    <w:rsid w:val="002D3781"/>
    <w:rPr>
      <w:color w:val="0000FF"/>
      <w:u w:val="single"/>
    </w:rPr>
  </w:style>
  <w:style w:type="table" w:styleId="ac">
    <w:name w:val="Table Grid"/>
    <w:basedOn w:val="a3"/>
    <w:uiPriority w:val="59"/>
    <w:rsid w:val="002D378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Date"/>
    <w:basedOn w:val="a1"/>
    <w:next w:val="a1"/>
    <w:link w:val="Char4"/>
    <w:uiPriority w:val="99"/>
    <w:semiHidden/>
    <w:unhideWhenUsed/>
    <w:rsid w:val="002D3781"/>
    <w:pPr>
      <w:ind w:leftChars="2500" w:left="100"/>
    </w:pPr>
    <w:rPr>
      <w:rFonts w:ascii="Calibri" w:hAnsi="Calibri"/>
      <w:szCs w:val="22"/>
      <w:lang w:val="x-none" w:eastAsia="x-none"/>
    </w:rPr>
  </w:style>
  <w:style w:type="character" w:customStyle="1" w:styleId="Char4">
    <w:name w:val="日期 Char"/>
    <w:link w:val="ad"/>
    <w:uiPriority w:val="99"/>
    <w:semiHidden/>
    <w:rsid w:val="002D3781"/>
    <w:rPr>
      <w:kern w:val="2"/>
      <w:sz w:val="21"/>
      <w:szCs w:val="22"/>
    </w:rPr>
  </w:style>
  <w:style w:type="paragraph" w:styleId="ae">
    <w:name w:val="Document Map"/>
    <w:basedOn w:val="a1"/>
    <w:link w:val="Char5"/>
    <w:uiPriority w:val="99"/>
    <w:semiHidden/>
    <w:unhideWhenUsed/>
    <w:rsid w:val="002D3781"/>
    <w:rPr>
      <w:rFonts w:ascii="宋体" w:hAnsi="Calibri"/>
      <w:sz w:val="18"/>
      <w:szCs w:val="18"/>
      <w:lang w:val="x-none" w:eastAsia="x-none"/>
    </w:rPr>
  </w:style>
  <w:style w:type="character" w:customStyle="1" w:styleId="Char5">
    <w:name w:val="文档结构图 Char"/>
    <w:link w:val="ae"/>
    <w:uiPriority w:val="99"/>
    <w:semiHidden/>
    <w:rsid w:val="002D3781"/>
    <w:rPr>
      <w:rFonts w:ascii="宋体"/>
      <w:kern w:val="2"/>
      <w:sz w:val="18"/>
      <w:szCs w:val="18"/>
    </w:rPr>
  </w:style>
  <w:style w:type="paragraph" w:styleId="af">
    <w:name w:val="Title"/>
    <w:basedOn w:val="a1"/>
    <w:next w:val="a1"/>
    <w:link w:val="Char6"/>
    <w:uiPriority w:val="10"/>
    <w:qFormat/>
    <w:rsid w:val="002D3781"/>
    <w:pPr>
      <w:spacing w:before="240" w:after="60" w:line="240" w:lineRule="auto"/>
      <w:ind w:firstLineChars="0" w:firstLine="0"/>
      <w:jc w:val="center"/>
      <w:outlineLvl w:val="0"/>
    </w:pPr>
    <w:rPr>
      <w:rFonts w:ascii="Cambria" w:hAnsi="Cambria"/>
      <w:b/>
      <w:bCs/>
      <w:sz w:val="32"/>
      <w:szCs w:val="32"/>
      <w:lang w:val="x-none" w:eastAsia="x-none"/>
    </w:rPr>
  </w:style>
  <w:style w:type="character" w:customStyle="1" w:styleId="Char6">
    <w:name w:val="标题 Char"/>
    <w:link w:val="af"/>
    <w:uiPriority w:val="10"/>
    <w:rsid w:val="002D3781"/>
    <w:rPr>
      <w:rFonts w:ascii="Cambria" w:hAnsi="Cambria"/>
      <w:b/>
      <w:bCs/>
      <w:kern w:val="2"/>
      <w:sz w:val="32"/>
      <w:szCs w:val="32"/>
    </w:rPr>
  </w:style>
  <w:style w:type="paragraph" w:customStyle="1" w:styleId="slidetitle">
    <w:name w:val="slidetitle"/>
    <w:basedOn w:val="a1"/>
    <w:rsid w:val="002D3781"/>
    <w:pPr>
      <w:widowControl/>
      <w:spacing w:before="60" w:after="60" w:line="240" w:lineRule="auto"/>
      <w:ind w:left="60" w:right="60" w:firstLineChars="0" w:firstLine="0"/>
      <w:jc w:val="left"/>
    </w:pPr>
    <w:rPr>
      <w:rFonts w:ascii="FFF Intelligent Condensed" w:hAnsi="FFF Intelligent Condensed" w:cs="宋体"/>
      <w:color w:val="FFE271"/>
      <w:kern w:val="0"/>
      <w:sz w:val="54"/>
      <w:szCs w:val="54"/>
      <w:u w:val="single"/>
    </w:rPr>
  </w:style>
  <w:style w:type="paragraph" w:customStyle="1" w:styleId="itemtext">
    <w:name w:val="itemtext"/>
    <w:basedOn w:val="a1"/>
    <w:rsid w:val="002D3781"/>
    <w:pPr>
      <w:widowControl/>
      <w:shd w:val="clear" w:color="auto" w:fill="CFD0B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2C2C00"/>
      <w:kern w:val="0"/>
      <w:sz w:val="30"/>
      <w:szCs w:val="30"/>
    </w:rPr>
  </w:style>
  <w:style w:type="paragraph" w:customStyle="1" w:styleId="itemcode">
    <w:name w:val="itemcode"/>
    <w:basedOn w:val="a1"/>
    <w:rsid w:val="002D3781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Courier New" w:hAnsi="Courier New" w:cs="Courier New"/>
      <w:b/>
      <w:bCs/>
      <w:color w:val="2C2C00"/>
      <w:kern w:val="0"/>
      <w:sz w:val="33"/>
      <w:szCs w:val="33"/>
    </w:rPr>
  </w:style>
  <w:style w:type="paragraph" w:customStyle="1" w:styleId="itemimage">
    <w:name w:val="itemimage"/>
    <w:basedOn w:val="a1"/>
    <w:rsid w:val="002D3781"/>
    <w:pPr>
      <w:widowControl/>
      <w:shd w:val="clear" w:color="auto" w:fill="BABE83"/>
      <w:spacing w:before="30" w:after="30" w:line="240" w:lineRule="auto"/>
      <w:ind w:left="30" w:right="30" w:firstLineChars="0" w:firstLine="0"/>
      <w:jc w:val="left"/>
    </w:pPr>
    <w:rPr>
      <w:rFonts w:ascii="Verdana" w:hAnsi="Verdana" w:cs="宋体"/>
      <w:color w:val="534F2D"/>
      <w:kern w:val="0"/>
      <w:sz w:val="30"/>
      <w:szCs w:val="30"/>
    </w:rPr>
  </w:style>
  <w:style w:type="paragraph" w:styleId="af0">
    <w:name w:val="Normal (Web)"/>
    <w:basedOn w:val="a1"/>
    <w:uiPriority w:val="99"/>
    <w:unhideWhenUsed/>
    <w:rsid w:val="002D3781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HTML">
    <w:name w:val="HTML Code"/>
    <w:uiPriority w:val="99"/>
    <w:semiHidden/>
    <w:unhideWhenUsed/>
    <w:rsid w:val="002D3781"/>
    <w:rPr>
      <w:rFonts w:ascii="宋体" w:eastAsia="宋体" w:hAnsi="宋体" w:cs="宋体"/>
      <w:sz w:val="24"/>
      <w:szCs w:val="24"/>
    </w:rPr>
  </w:style>
  <w:style w:type="character" w:customStyle="1" w:styleId="style1">
    <w:name w:val="style1"/>
    <w:basedOn w:val="a2"/>
    <w:rsid w:val="002D3781"/>
  </w:style>
  <w:style w:type="paragraph" w:styleId="HTML0">
    <w:name w:val="HTML Preformatted"/>
    <w:basedOn w:val="a1"/>
    <w:link w:val="HTMLChar"/>
    <w:uiPriority w:val="99"/>
    <w:unhideWhenUsed/>
    <w:rsid w:val="002D37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character" w:customStyle="1" w:styleId="HTMLChar">
    <w:name w:val="HTML 预设格式 Char"/>
    <w:link w:val="HTML0"/>
    <w:uiPriority w:val="99"/>
    <w:rsid w:val="002D3781"/>
    <w:rPr>
      <w:rFonts w:ascii="宋体" w:hAnsi="宋体"/>
      <w:sz w:val="24"/>
      <w:szCs w:val="24"/>
    </w:rPr>
  </w:style>
  <w:style w:type="character" w:styleId="af1">
    <w:name w:val="FollowedHyperlink"/>
    <w:uiPriority w:val="99"/>
    <w:semiHidden/>
    <w:unhideWhenUsed/>
    <w:rsid w:val="002D3781"/>
    <w:rPr>
      <w:color w:val="800080"/>
      <w:u w:val="single"/>
    </w:rPr>
  </w:style>
  <w:style w:type="character" w:customStyle="1" w:styleId="hilite2">
    <w:name w:val="hilite2"/>
    <w:basedOn w:val="a2"/>
    <w:rsid w:val="002D3781"/>
  </w:style>
  <w:style w:type="character" w:customStyle="1" w:styleId="hilite3">
    <w:name w:val="hilite3"/>
    <w:basedOn w:val="a2"/>
    <w:rsid w:val="002D3781"/>
  </w:style>
  <w:style w:type="character" w:styleId="HTML1">
    <w:name w:val="HTML Sample"/>
    <w:uiPriority w:val="99"/>
    <w:semiHidden/>
    <w:unhideWhenUsed/>
    <w:rsid w:val="002D3781"/>
    <w:rPr>
      <w:rFonts w:ascii="宋体" w:eastAsia="宋体" w:hAnsi="宋体" w:cs="宋体"/>
    </w:rPr>
  </w:style>
  <w:style w:type="character" w:customStyle="1" w:styleId="notetitle1">
    <w:name w:val="notetitle1"/>
    <w:rsid w:val="002D3781"/>
    <w:rPr>
      <w:b/>
      <w:bCs/>
      <w:i w:val="0"/>
      <w:iCs w:val="0"/>
      <w:sz w:val="24"/>
      <w:szCs w:val="24"/>
    </w:rPr>
  </w:style>
  <w:style w:type="character" w:styleId="HTML2">
    <w:name w:val="HTML Definition"/>
    <w:uiPriority w:val="99"/>
    <w:semiHidden/>
    <w:unhideWhenUsed/>
    <w:rsid w:val="002D3781"/>
    <w:rPr>
      <w:i/>
      <w:iCs/>
    </w:rPr>
  </w:style>
  <w:style w:type="character" w:styleId="af2">
    <w:name w:val="Strong"/>
    <w:uiPriority w:val="22"/>
    <w:qFormat/>
    <w:rsid w:val="002D3781"/>
    <w:rPr>
      <w:b/>
      <w:bCs/>
    </w:rPr>
  </w:style>
  <w:style w:type="paragraph" w:customStyle="1" w:styleId="runinhead1">
    <w:name w:val="runinhead1"/>
    <w:basedOn w:val="a1"/>
    <w:rsid w:val="002D3781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Heading">
    <w:name w:val="TOC Heading"/>
    <w:basedOn w:val="10"/>
    <w:next w:val="a1"/>
    <w:uiPriority w:val="39"/>
    <w:unhideWhenUsed/>
    <w:qFormat/>
    <w:rsid w:val="009D4916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styleId="11">
    <w:name w:val="toc 1"/>
    <w:basedOn w:val="a1"/>
    <w:next w:val="a1"/>
    <w:autoRedefine/>
    <w:uiPriority w:val="39"/>
    <w:unhideWhenUsed/>
    <w:rsid w:val="002D3781"/>
    <w:pPr>
      <w:tabs>
        <w:tab w:val="right" w:leader="dot" w:pos="8920"/>
      </w:tabs>
      <w:spacing w:line="240" w:lineRule="auto"/>
      <w:ind w:firstLineChars="0" w:firstLine="0"/>
      <w:jc w:val="center"/>
    </w:pPr>
    <w:rPr>
      <w:sz w:val="24"/>
    </w:rPr>
  </w:style>
  <w:style w:type="paragraph" w:styleId="21">
    <w:name w:val="toc 2"/>
    <w:basedOn w:val="a1"/>
    <w:next w:val="a1"/>
    <w:autoRedefine/>
    <w:uiPriority w:val="39"/>
    <w:unhideWhenUsed/>
    <w:rsid w:val="002D3781"/>
    <w:pPr>
      <w:spacing w:line="240" w:lineRule="auto"/>
      <w:ind w:leftChars="200" w:left="420" w:firstLineChars="0" w:firstLine="0"/>
    </w:pPr>
  </w:style>
  <w:style w:type="paragraph" w:styleId="30">
    <w:name w:val="toc 3"/>
    <w:basedOn w:val="a1"/>
    <w:next w:val="a1"/>
    <w:autoRedefine/>
    <w:uiPriority w:val="39"/>
    <w:unhideWhenUsed/>
    <w:rsid w:val="002D3781"/>
    <w:pPr>
      <w:spacing w:line="240" w:lineRule="auto"/>
      <w:ind w:leftChars="400" w:left="840" w:firstLineChars="0" w:firstLine="0"/>
    </w:pPr>
  </w:style>
  <w:style w:type="paragraph" w:styleId="41">
    <w:name w:val="toc 4"/>
    <w:basedOn w:val="a1"/>
    <w:next w:val="a1"/>
    <w:autoRedefine/>
    <w:uiPriority w:val="39"/>
    <w:unhideWhenUsed/>
    <w:rsid w:val="002D3781"/>
    <w:pPr>
      <w:spacing w:line="240" w:lineRule="auto"/>
      <w:ind w:leftChars="600" w:left="1260" w:firstLineChars="0" w:firstLine="0"/>
    </w:pPr>
  </w:style>
  <w:style w:type="paragraph" w:styleId="51">
    <w:name w:val="toc 5"/>
    <w:basedOn w:val="a1"/>
    <w:next w:val="a1"/>
    <w:autoRedefine/>
    <w:uiPriority w:val="39"/>
    <w:unhideWhenUsed/>
    <w:rsid w:val="002D3781"/>
    <w:pPr>
      <w:spacing w:line="240" w:lineRule="auto"/>
      <w:ind w:leftChars="800" w:left="1680" w:firstLineChars="0" w:firstLine="0"/>
    </w:pPr>
  </w:style>
  <w:style w:type="paragraph" w:customStyle="1" w:styleId="a">
    <w:name w:val="项目符号"/>
    <w:basedOn w:val="-31"/>
    <w:link w:val="Char7"/>
    <w:autoRedefine/>
    <w:qFormat/>
    <w:rsid w:val="002D3781"/>
    <w:pPr>
      <w:widowControl w:val="0"/>
      <w:numPr>
        <w:numId w:val="9"/>
      </w:numPr>
      <w:spacing w:before="0" w:beforeAutospacing="0" w:after="0" w:afterAutospacing="0"/>
      <w:ind w:firstLineChars="0" w:firstLine="0"/>
    </w:pPr>
    <w:rPr>
      <w:rFonts w:ascii="Times New Roman" w:hAnsi="Times New Roman"/>
      <w:sz w:val="21"/>
    </w:rPr>
  </w:style>
  <w:style w:type="paragraph" w:customStyle="1" w:styleId="a0">
    <w:name w:val="编号"/>
    <w:basedOn w:val="a1"/>
    <w:link w:val="Char8"/>
    <w:qFormat/>
    <w:rsid w:val="00262C1C"/>
    <w:pPr>
      <w:numPr>
        <w:numId w:val="1"/>
      </w:numPr>
      <w:ind w:left="0" w:firstLine="200"/>
    </w:pPr>
    <w:rPr>
      <w:rFonts w:hAnsi="宋体"/>
      <w:b/>
      <w:szCs w:val="24"/>
      <w:lang w:val="x-none" w:eastAsia="x-none"/>
    </w:rPr>
  </w:style>
  <w:style w:type="character" w:customStyle="1" w:styleId="-3Char">
    <w:name w:val="浅色网格 - 强调文字颜色 3 Char"/>
    <w:link w:val="-31"/>
    <w:uiPriority w:val="34"/>
    <w:rsid w:val="002D3781"/>
    <w:rPr>
      <w:rFonts w:ascii="宋体" w:hAnsi="宋体"/>
      <w:sz w:val="24"/>
      <w:szCs w:val="24"/>
    </w:rPr>
  </w:style>
  <w:style w:type="character" w:customStyle="1" w:styleId="Char7">
    <w:name w:val="项目符号 Char"/>
    <w:link w:val="a"/>
    <w:rsid w:val="002D3781"/>
    <w:rPr>
      <w:rFonts w:ascii="Times New Roman" w:hAnsi="Times New Roman"/>
      <w:sz w:val="21"/>
      <w:szCs w:val="24"/>
      <w:lang w:val="x-none" w:eastAsia="x-none"/>
    </w:rPr>
  </w:style>
  <w:style w:type="paragraph" w:customStyle="1" w:styleId="af3">
    <w:name w:val="图题"/>
    <w:basedOn w:val="a1"/>
    <w:link w:val="Char9"/>
    <w:qFormat/>
    <w:rsid w:val="002D3781"/>
    <w:rPr>
      <w:lang w:val="x-none" w:eastAsia="x-none"/>
    </w:rPr>
  </w:style>
  <w:style w:type="character" w:customStyle="1" w:styleId="Char8">
    <w:name w:val="编号 Char"/>
    <w:link w:val="a0"/>
    <w:rsid w:val="00262C1C"/>
    <w:rPr>
      <w:rFonts w:ascii="Times New Roman" w:hAnsi="宋体"/>
      <w:b/>
      <w:kern w:val="2"/>
      <w:sz w:val="21"/>
      <w:szCs w:val="24"/>
      <w:lang w:val="x-none" w:eastAsia="x-none"/>
    </w:rPr>
  </w:style>
  <w:style w:type="paragraph" w:customStyle="1" w:styleId="af4">
    <w:name w:val="注意"/>
    <w:basedOn w:val="a1"/>
    <w:link w:val="Chara"/>
    <w:autoRedefine/>
    <w:qFormat/>
    <w:rsid w:val="002D3781"/>
    <w:pPr>
      <w:pBdr>
        <w:top w:val="single" w:sz="4" w:space="1" w:color="auto"/>
        <w:bottom w:val="single" w:sz="4" w:space="1" w:color="auto"/>
      </w:pBdr>
      <w:ind w:firstLineChars="0" w:firstLine="0"/>
    </w:pPr>
    <w:rPr>
      <w:rFonts w:eastAsia="楷体"/>
      <w:szCs w:val="24"/>
      <w:lang w:val="x-none" w:eastAsia="x-none"/>
    </w:rPr>
  </w:style>
  <w:style w:type="character" w:customStyle="1" w:styleId="Char9">
    <w:name w:val="图题 Char"/>
    <w:link w:val="af3"/>
    <w:rsid w:val="002D3781"/>
    <w:rPr>
      <w:rFonts w:ascii="Times New Roman" w:hAnsi="Times New Roman"/>
      <w:kern w:val="2"/>
      <w:sz w:val="21"/>
      <w:szCs w:val="21"/>
    </w:rPr>
  </w:style>
  <w:style w:type="paragraph" w:customStyle="1" w:styleId="af5">
    <w:name w:val="代码清单"/>
    <w:basedOn w:val="a1"/>
    <w:link w:val="Charb"/>
    <w:autoRedefine/>
    <w:qFormat/>
    <w:rsid w:val="002D3781"/>
    <w:pPr>
      <w:widowControl/>
      <w:shd w:val="clear" w:color="auto" w:fill="F0F7FE"/>
      <w:tabs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50" w:left="825" w:hangingChars="400" w:hanging="720"/>
      <w:jc w:val="left"/>
    </w:pPr>
    <w:rPr>
      <w:rFonts w:ascii="Courier New" w:eastAsia="楷体" w:hAnsi="Courier New"/>
      <w:color w:val="007400"/>
      <w:kern w:val="0"/>
      <w:sz w:val="18"/>
      <w:szCs w:val="18"/>
      <w:lang w:val="x-none" w:eastAsia="x-none"/>
    </w:rPr>
  </w:style>
  <w:style w:type="character" w:customStyle="1" w:styleId="Chara">
    <w:name w:val="注意 Char"/>
    <w:link w:val="af4"/>
    <w:rsid w:val="002D3781"/>
    <w:rPr>
      <w:rFonts w:ascii="Times New Roman" w:eastAsia="楷体" w:hAnsi="Times New Roman"/>
      <w:kern w:val="2"/>
      <w:sz w:val="21"/>
      <w:szCs w:val="24"/>
    </w:rPr>
  </w:style>
  <w:style w:type="paragraph" w:customStyle="1" w:styleId="af6">
    <w:name w:val="图"/>
    <w:next w:val="a1"/>
    <w:rsid w:val="002D3781"/>
    <w:pPr>
      <w:snapToGrid w:val="0"/>
      <w:spacing w:before="240"/>
      <w:jc w:val="center"/>
    </w:pPr>
    <w:rPr>
      <w:rFonts w:ascii="Times New Roman" w:hAnsi="Times New Roman"/>
      <w:szCs w:val="21"/>
    </w:rPr>
  </w:style>
  <w:style w:type="character" w:customStyle="1" w:styleId="Charb">
    <w:name w:val="代码清单 Char"/>
    <w:link w:val="af5"/>
    <w:rsid w:val="002D3781"/>
    <w:rPr>
      <w:rFonts w:ascii="Courier New" w:eastAsia="楷体" w:hAnsi="Courier New"/>
      <w:color w:val="007400"/>
      <w:sz w:val="18"/>
      <w:szCs w:val="18"/>
      <w:shd w:val="clear" w:color="auto" w:fill="F0F7FE"/>
    </w:rPr>
  </w:style>
  <w:style w:type="paragraph" w:customStyle="1" w:styleId="af7">
    <w:name w:val="图注"/>
    <w:next w:val="a1"/>
    <w:rsid w:val="002D3781"/>
    <w:pPr>
      <w:adjustRightInd w:val="0"/>
      <w:snapToGrid w:val="0"/>
      <w:spacing w:before="60" w:after="160"/>
      <w:jc w:val="center"/>
    </w:pPr>
    <w:rPr>
      <w:rFonts w:ascii="方正细等线简体" w:eastAsia="方正细等线简体" w:hAnsi="Times New Roman"/>
      <w:sz w:val="16"/>
      <w:szCs w:val="21"/>
    </w:rPr>
  </w:style>
  <w:style w:type="paragraph" w:customStyle="1" w:styleId="1-1">
    <w:name w:val="代码清单1-1"/>
    <w:basedOn w:val="a1"/>
    <w:link w:val="1-1Char"/>
    <w:qFormat/>
    <w:rsid w:val="00A84140"/>
    <w:pPr>
      <w:numPr>
        <w:numId w:val="3"/>
      </w:numPr>
      <w:ind w:left="0" w:firstLine="200"/>
    </w:pPr>
    <w:rPr>
      <w:rFonts w:ascii="黑体" w:eastAsia="黑体" w:hAnsi="宋体"/>
      <w:sz w:val="18"/>
      <w:szCs w:val="18"/>
      <w:lang w:val="x-none" w:eastAsia="x-none"/>
    </w:rPr>
  </w:style>
  <w:style w:type="paragraph" w:customStyle="1" w:styleId="1-10">
    <w:name w:val="图1-1"/>
    <w:basedOn w:val="a1"/>
    <w:link w:val="1-1Char0"/>
    <w:qFormat/>
    <w:rsid w:val="00A84140"/>
    <w:pPr>
      <w:numPr>
        <w:numId w:val="4"/>
      </w:numPr>
      <w:ind w:left="0" w:firstLineChars="0" w:firstLine="0"/>
      <w:jc w:val="center"/>
    </w:pPr>
    <w:rPr>
      <w:rFonts w:hAnsi="宋体"/>
      <w:sz w:val="18"/>
      <w:szCs w:val="18"/>
      <w:lang w:val="x-none" w:eastAsia="x-none"/>
    </w:rPr>
  </w:style>
  <w:style w:type="character" w:customStyle="1" w:styleId="1-1Char">
    <w:name w:val="代码清单1-1 Char"/>
    <w:link w:val="1-1"/>
    <w:rsid w:val="00A84140"/>
    <w:rPr>
      <w:rFonts w:ascii="黑体" w:eastAsia="黑体" w:hAnsi="宋体"/>
      <w:kern w:val="2"/>
      <w:sz w:val="18"/>
      <w:szCs w:val="18"/>
      <w:lang w:val="x-none" w:eastAsia="x-none"/>
    </w:rPr>
  </w:style>
  <w:style w:type="paragraph" w:customStyle="1" w:styleId="1">
    <w:name w:val="样式1"/>
    <w:basedOn w:val="3"/>
    <w:link w:val="1Char0"/>
    <w:qFormat/>
    <w:rsid w:val="00262C1C"/>
    <w:pPr>
      <w:numPr>
        <w:numId w:val="5"/>
      </w:numPr>
    </w:pPr>
  </w:style>
  <w:style w:type="character" w:customStyle="1" w:styleId="1-1Char0">
    <w:name w:val="图1-1 Char"/>
    <w:link w:val="1-10"/>
    <w:rsid w:val="00A84140"/>
    <w:rPr>
      <w:rFonts w:ascii="Times New Roman" w:hAnsi="宋体"/>
      <w:kern w:val="2"/>
      <w:sz w:val="18"/>
      <w:szCs w:val="18"/>
      <w:lang w:val="x-none" w:eastAsia="x-none"/>
    </w:rPr>
  </w:style>
  <w:style w:type="paragraph" w:customStyle="1" w:styleId="2">
    <w:name w:val="样式2"/>
    <w:basedOn w:val="3"/>
    <w:link w:val="2Char0"/>
    <w:qFormat/>
    <w:rsid w:val="002D3781"/>
    <w:pPr>
      <w:numPr>
        <w:numId w:val="6"/>
      </w:numPr>
    </w:pPr>
  </w:style>
  <w:style w:type="character" w:customStyle="1" w:styleId="1Char0">
    <w:name w:val="样式1 Char"/>
    <w:basedOn w:val="3Char"/>
    <w:link w:val="1"/>
    <w:rsid w:val="00262C1C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31">
    <w:name w:val="样式3"/>
    <w:basedOn w:val="3"/>
    <w:link w:val="3Char0"/>
    <w:qFormat/>
    <w:rsid w:val="002D3781"/>
  </w:style>
  <w:style w:type="character" w:customStyle="1" w:styleId="2Char0">
    <w:name w:val="样式2 Char"/>
    <w:basedOn w:val="3Char"/>
    <w:link w:val="2"/>
    <w:rsid w:val="002D3781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40">
    <w:name w:val="样式4"/>
    <w:basedOn w:val="31"/>
    <w:link w:val="4Char0"/>
    <w:qFormat/>
    <w:rsid w:val="002D3781"/>
    <w:pPr>
      <w:numPr>
        <w:numId w:val="7"/>
      </w:numPr>
    </w:pPr>
  </w:style>
  <w:style w:type="character" w:customStyle="1" w:styleId="3Char0">
    <w:name w:val="样式3 Char"/>
    <w:basedOn w:val="3Char"/>
    <w:link w:val="31"/>
    <w:rsid w:val="002D3781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paragraph" w:customStyle="1" w:styleId="5">
    <w:name w:val="样式5"/>
    <w:basedOn w:val="3"/>
    <w:link w:val="5Char0"/>
    <w:qFormat/>
    <w:rsid w:val="002D3781"/>
    <w:pPr>
      <w:numPr>
        <w:numId w:val="8"/>
      </w:numPr>
    </w:pPr>
  </w:style>
  <w:style w:type="character" w:customStyle="1" w:styleId="4Char0">
    <w:name w:val="样式4 Char"/>
    <w:basedOn w:val="3Char0"/>
    <w:link w:val="40"/>
    <w:rsid w:val="002D3781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character" w:customStyle="1" w:styleId="1-2Char">
    <w:name w:val="中等深浅网格 1 - 强调文字颜色 2 Char"/>
    <w:link w:val="1-21"/>
    <w:uiPriority w:val="34"/>
    <w:rsid w:val="002D3781"/>
    <w:rPr>
      <w:rFonts w:ascii="Times New Roman" w:hAnsi="宋体"/>
      <w:kern w:val="2"/>
      <w:sz w:val="21"/>
      <w:szCs w:val="21"/>
    </w:rPr>
  </w:style>
  <w:style w:type="character" w:customStyle="1" w:styleId="5Char0">
    <w:name w:val="样式5 Char"/>
    <w:basedOn w:val="3Char"/>
    <w:link w:val="5"/>
    <w:rsid w:val="002D3781"/>
    <w:rPr>
      <w:rFonts w:ascii="Times New Roman" w:eastAsia="黑体" w:hAnsi="Times New Roman"/>
      <w:bCs/>
      <w:kern w:val="2"/>
      <w:sz w:val="30"/>
      <w:szCs w:val="32"/>
      <w:lang w:val="x-none" w:eastAsia="x-none"/>
    </w:rPr>
  </w:style>
  <w:style w:type="numbering" w:customStyle="1" w:styleId="12">
    <w:name w:val="无列表1"/>
    <w:next w:val="a4"/>
    <w:uiPriority w:val="99"/>
    <w:semiHidden/>
    <w:unhideWhenUsed/>
    <w:rsid w:val="002D3781"/>
  </w:style>
  <w:style w:type="paragraph" w:customStyle="1" w:styleId="Heading21">
    <w:name w:val="Heading 21"/>
    <w:next w:val="Body"/>
    <w:qFormat/>
    <w:rsid w:val="002D3781"/>
    <w:pPr>
      <w:keepNext/>
      <w:spacing w:before="160"/>
      <w:outlineLvl w:val="1"/>
    </w:pPr>
    <w:rPr>
      <w:rFonts w:ascii="Times New Roman" w:eastAsia="ヒラギノ角ゴ Pro W3" w:hAnsi="Times New Roman"/>
      <w:b/>
      <w:color w:val="000000"/>
      <w:sz w:val="36"/>
    </w:rPr>
  </w:style>
  <w:style w:type="paragraph" w:customStyle="1" w:styleId="Heading31">
    <w:name w:val="Heading 31"/>
    <w:next w:val="Body"/>
    <w:autoRedefine/>
    <w:qFormat/>
    <w:rsid w:val="002D3781"/>
    <w:pPr>
      <w:keepNext/>
      <w:spacing w:before="160"/>
      <w:outlineLvl w:val="2"/>
    </w:pPr>
    <w:rPr>
      <w:rFonts w:ascii="宋体" w:hAnsi="华文宋体" w:cs="华文宋体"/>
      <w:color w:val="000000"/>
      <w:sz w:val="28"/>
      <w:szCs w:val="28"/>
    </w:rPr>
  </w:style>
  <w:style w:type="paragraph" w:customStyle="1" w:styleId="Heading41">
    <w:name w:val="Heading 41"/>
    <w:next w:val="Body"/>
    <w:qFormat/>
    <w:rsid w:val="002D3781"/>
    <w:pPr>
      <w:keepNext/>
      <w:spacing w:before="160"/>
      <w:outlineLvl w:val="3"/>
    </w:pPr>
    <w:rPr>
      <w:rFonts w:ascii="Times New Roman" w:eastAsia="ヒラギノ角ゴ Pro W3" w:hAnsi="Times New Roman"/>
      <w:color w:val="000000"/>
      <w:sz w:val="28"/>
    </w:rPr>
  </w:style>
  <w:style w:type="paragraph" w:customStyle="1" w:styleId="Body">
    <w:name w:val="Body"/>
    <w:rsid w:val="002D3781"/>
    <w:pPr>
      <w:keepNext/>
      <w:spacing w:after="200"/>
      <w:ind w:firstLine="360"/>
    </w:pPr>
    <w:rPr>
      <w:rFonts w:ascii="Times New Roman" w:eastAsia="ヒラギノ角ゴ Pro W3" w:hAnsi="Times New Roman"/>
      <w:color w:val="000000"/>
    </w:rPr>
  </w:style>
  <w:style w:type="numbering" w:customStyle="1" w:styleId="22">
    <w:name w:val="无列表2"/>
    <w:next w:val="a4"/>
    <w:uiPriority w:val="99"/>
    <w:semiHidden/>
    <w:unhideWhenUsed/>
    <w:rsid w:val="002D3781"/>
  </w:style>
  <w:style w:type="numbering" w:customStyle="1" w:styleId="32">
    <w:name w:val="无列表3"/>
    <w:next w:val="a4"/>
    <w:uiPriority w:val="99"/>
    <w:semiHidden/>
    <w:unhideWhenUsed/>
    <w:rsid w:val="002D3781"/>
  </w:style>
  <w:style w:type="numbering" w:customStyle="1" w:styleId="42">
    <w:name w:val="无列表4"/>
    <w:next w:val="a4"/>
    <w:uiPriority w:val="99"/>
    <w:semiHidden/>
    <w:unhideWhenUsed/>
    <w:rsid w:val="002D3781"/>
  </w:style>
  <w:style w:type="paragraph" w:styleId="af8">
    <w:name w:val="Plain Text"/>
    <w:basedOn w:val="a1"/>
    <w:link w:val="Charc"/>
    <w:uiPriority w:val="99"/>
    <w:unhideWhenUsed/>
    <w:rsid w:val="002D3781"/>
    <w:pPr>
      <w:spacing w:line="240" w:lineRule="auto"/>
      <w:ind w:firstLineChars="0" w:firstLine="0"/>
    </w:pPr>
    <w:rPr>
      <w:rFonts w:ascii="宋体" w:hAnsi="Courier New" w:cs="Courier New"/>
    </w:rPr>
  </w:style>
  <w:style w:type="character" w:customStyle="1" w:styleId="Charc">
    <w:name w:val="纯文本 Char"/>
    <w:link w:val="af8"/>
    <w:uiPriority w:val="99"/>
    <w:rsid w:val="002D3781"/>
    <w:rPr>
      <w:rFonts w:ascii="宋体" w:hAnsi="Courier New" w:cs="Courier New"/>
      <w:kern w:val="2"/>
      <w:sz w:val="21"/>
      <w:szCs w:val="21"/>
    </w:rPr>
  </w:style>
  <w:style w:type="table" w:styleId="-5">
    <w:name w:val="Light List Accent 5"/>
    <w:basedOn w:val="a3"/>
    <w:uiPriority w:val="62"/>
    <w:rsid w:val="009D53B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Dotum" w:eastAsia="宋体" w:hAnsi="Dotum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Dotum" w:eastAsia="宋体" w:hAnsi="Dotum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Dotum" w:eastAsia="宋体" w:hAnsi="Dotum" w:cs="Times New Roman"/>
        <w:b/>
        <w:bCs/>
      </w:rPr>
    </w:tblStylePr>
    <w:tblStylePr w:type="lastCol">
      <w:rPr>
        <w:rFonts w:ascii="Dotum" w:eastAsia="宋体" w:hAnsi="Dotum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2-4">
    <w:name w:val="Medium List 2 Accent 4"/>
    <w:basedOn w:val="a3"/>
    <w:link w:val="1-2Char"/>
    <w:uiPriority w:val="34"/>
    <w:rsid w:val="002D5753"/>
    <w:rPr>
      <w:rFonts w:ascii="Times New Roman" w:hAnsi="宋体"/>
      <w:kern w:val="2"/>
      <w:sz w:val="21"/>
      <w:szCs w:val="21"/>
      <w:lang w:val="x-none" w:eastAsia="x-none" w:bidi="x-none"/>
    </w:rPr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lastRow">
      <w:tblPr/>
      <w:tcPr>
        <w:tcBorders>
          <w:top w:val="single" w:sz="18" w:space="0" w:color="CF7B79"/>
        </w:tcBorders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paragraph" w:customStyle="1" w:styleId="-31">
    <w:name w:val="浅色网格 - 强调文字颜色 31"/>
    <w:basedOn w:val="a1"/>
    <w:link w:val="-3Char"/>
    <w:uiPriority w:val="34"/>
    <w:rsid w:val="002D3781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  <w:lang w:val="x-none" w:eastAsia="x-none"/>
    </w:rPr>
  </w:style>
  <w:style w:type="paragraph" w:customStyle="1" w:styleId="-310">
    <w:name w:val="浅色列表 - 强调文字颜色 31"/>
    <w:hidden/>
    <w:uiPriority w:val="99"/>
    <w:semiHidden/>
    <w:rsid w:val="002D3781"/>
    <w:rPr>
      <w:kern w:val="2"/>
      <w:sz w:val="21"/>
      <w:szCs w:val="22"/>
    </w:rPr>
  </w:style>
  <w:style w:type="paragraph" w:customStyle="1" w:styleId="TOC1">
    <w:name w:val="TOC 标题1"/>
    <w:basedOn w:val="10"/>
    <w:next w:val="a1"/>
    <w:uiPriority w:val="39"/>
    <w:unhideWhenUsed/>
    <w:qFormat/>
    <w:rsid w:val="002D3781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customStyle="1" w:styleId="1-21">
    <w:name w:val="中等深浅网格 1 - 强调文字颜色 21"/>
    <w:basedOn w:val="a1"/>
    <w:link w:val="1-2Char"/>
    <w:uiPriority w:val="34"/>
    <w:rsid w:val="002D3781"/>
    <w:rPr>
      <w:rFonts w:hAnsi="宋体"/>
      <w:lang w:val="x-none" w:eastAsia="x-none"/>
    </w:rPr>
  </w:style>
  <w:style w:type="paragraph" w:customStyle="1" w:styleId="2-21">
    <w:name w:val="中等深浅列表 2 - 强调文字颜色 21"/>
    <w:hidden/>
    <w:uiPriority w:val="99"/>
    <w:semiHidden/>
    <w:rsid w:val="002D3781"/>
    <w:rPr>
      <w:rFonts w:ascii="Times New Roman" w:hAnsi="宋体"/>
      <w:kern w:val="2"/>
      <w:sz w:val="21"/>
      <w:szCs w:val="21"/>
    </w:rPr>
  </w:style>
  <w:style w:type="paragraph" w:customStyle="1" w:styleId="TOC2">
    <w:name w:val="TOC 标题2"/>
    <w:basedOn w:val="10"/>
    <w:next w:val="a1"/>
    <w:uiPriority w:val="39"/>
    <w:unhideWhenUsed/>
    <w:qFormat/>
    <w:rsid w:val="002D3781"/>
    <w:pPr>
      <w:widowControl/>
      <w:spacing w:before="480" w:after="0" w:line="276" w:lineRule="auto"/>
      <w:jc w:val="left"/>
      <w:outlineLvl w:val="9"/>
    </w:pPr>
    <w:rPr>
      <w:rFonts w:ascii="Cambria" w:eastAsia="宋体" w:hAnsi="Cambria"/>
      <w:color w:val="365F91"/>
      <w:kern w:val="0"/>
      <w:sz w:val="28"/>
      <w:szCs w:val="28"/>
    </w:rPr>
  </w:style>
  <w:style w:type="paragraph" w:customStyle="1" w:styleId="6">
    <w:name w:val="样式6"/>
    <w:basedOn w:val="3"/>
    <w:link w:val="6Char"/>
    <w:qFormat/>
    <w:rsid w:val="00262C1C"/>
    <w:pPr>
      <w:numPr>
        <w:numId w:val="23"/>
      </w:numPr>
    </w:pPr>
  </w:style>
  <w:style w:type="paragraph" w:styleId="af9">
    <w:name w:val="Revision"/>
    <w:hidden/>
    <w:uiPriority w:val="99"/>
    <w:semiHidden/>
    <w:rsid w:val="006005AA"/>
    <w:rPr>
      <w:rFonts w:ascii="Times New Roman" w:hAnsi="Times New Roman"/>
      <w:kern w:val="2"/>
      <w:sz w:val="21"/>
      <w:szCs w:val="21"/>
    </w:rPr>
  </w:style>
  <w:style w:type="character" w:customStyle="1" w:styleId="6Char">
    <w:name w:val="样式6 Char"/>
    <w:basedOn w:val="3Char"/>
    <w:link w:val="6"/>
    <w:rsid w:val="00262C1C"/>
    <w:rPr>
      <w:rFonts w:ascii="Times New Roman" w:eastAsia="黑体" w:hAnsi="Times New Roman"/>
      <w:bCs/>
      <w:kern w:val="2"/>
      <w:sz w:val="30"/>
      <w:szCs w:val="3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afferongames.com/game-physics/fix-your-timeste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30333;&#23431;&#36319;&#36394;&#30340;&#36873;&#39064;\01&#12298;Cocos2D&#26435;&#23041;&#25351;&#21335;&#12299;(&#29579;&#23506;)\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63B7B4-E0B7-4C11-BC1B-49B94EDC2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模板.dotx</Template>
  <TotalTime>6</TotalTime>
  <Pages>55</Pages>
  <Words>6957</Words>
  <Characters>39656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46520</CharactersWithSpaces>
  <SharedDoc>false</SharedDoc>
  <HLinks>
    <vt:vector size="6" baseType="variant">
      <vt:variant>
        <vt:i4>6160472</vt:i4>
      </vt:variant>
      <vt:variant>
        <vt:i4>0</vt:i4>
      </vt:variant>
      <vt:variant>
        <vt:i4>0</vt:i4>
      </vt:variant>
      <vt:variant>
        <vt:i4>5</vt:i4>
      </vt:variant>
      <vt:variant>
        <vt:lpwstr>http://gafferongames.com/game-physics/fix-your-timestep/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eseedo</dc:creator>
  <cp:keywords/>
  <cp:lastModifiedBy>beryl</cp:lastModifiedBy>
  <cp:revision>3</cp:revision>
  <dcterms:created xsi:type="dcterms:W3CDTF">2012-10-17T09:55:00Z</dcterms:created>
  <dcterms:modified xsi:type="dcterms:W3CDTF">2012-10-17T10:01:00Z</dcterms:modified>
</cp:coreProperties>
</file>